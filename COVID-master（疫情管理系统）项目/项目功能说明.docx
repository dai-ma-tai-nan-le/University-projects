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f6"/>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3685"/>
        <w:gridCol w:w="1984"/>
      </w:tblGrid>
      <w:tr w:rsidR="00AE0360" w:rsidRPr="00FD7940" w14:paraId="01C1AB70" w14:textId="77777777" w:rsidTr="00347AE6">
        <w:tc>
          <w:tcPr>
            <w:tcW w:w="9355" w:type="dxa"/>
            <w:gridSpan w:val="4"/>
          </w:tcPr>
          <w:p w14:paraId="0829B435" w14:textId="77777777" w:rsidR="00AE0360" w:rsidRPr="00FD7940" w:rsidRDefault="00AE0360" w:rsidP="00347AE6">
            <w:pPr>
              <w:pStyle w:val="ac"/>
              <w:ind w:firstLine="420"/>
              <w:rPr>
                <w:noProof/>
              </w:rPr>
            </w:pPr>
          </w:p>
          <w:p w14:paraId="42F31146" w14:textId="77777777" w:rsidR="00AE0360" w:rsidRPr="00FD7940" w:rsidRDefault="00AE0360" w:rsidP="00347AE6">
            <w:pPr>
              <w:pStyle w:val="ac"/>
              <w:ind w:firstLine="420"/>
              <w:rPr>
                <w:noProof/>
              </w:rPr>
            </w:pPr>
          </w:p>
          <w:p w14:paraId="01EA70DE" w14:textId="77777777" w:rsidR="00AE0360" w:rsidRPr="00FD7940" w:rsidRDefault="00AE0360" w:rsidP="00347AE6">
            <w:pPr>
              <w:pStyle w:val="ac"/>
              <w:ind w:firstLine="420"/>
              <w:rPr>
                <w:noProof/>
              </w:rPr>
            </w:pPr>
          </w:p>
          <w:p w14:paraId="19F89E3C" w14:textId="77777777" w:rsidR="00AE0360" w:rsidRPr="00FD7940" w:rsidRDefault="00AE0360" w:rsidP="00347AE6">
            <w:pPr>
              <w:pStyle w:val="ac"/>
              <w:ind w:firstLine="420"/>
              <w:rPr>
                <w:noProof/>
              </w:rPr>
            </w:pPr>
          </w:p>
          <w:p w14:paraId="71DB365E" w14:textId="77777777" w:rsidR="00AE0360" w:rsidRPr="00FD7940" w:rsidRDefault="00AE0360" w:rsidP="00347AE6">
            <w:pPr>
              <w:pStyle w:val="ac"/>
              <w:ind w:firstLine="420"/>
              <w:rPr>
                <w:noProof/>
              </w:rPr>
            </w:pPr>
          </w:p>
        </w:tc>
      </w:tr>
      <w:tr w:rsidR="00AE0360" w:rsidRPr="00FD7940" w14:paraId="477C608D" w14:textId="77777777" w:rsidTr="00347AE6">
        <w:tc>
          <w:tcPr>
            <w:tcW w:w="9355" w:type="dxa"/>
            <w:gridSpan w:val="4"/>
          </w:tcPr>
          <w:p w14:paraId="7DDAA1C1" w14:textId="77777777" w:rsidR="00AE0360" w:rsidRPr="00FD7940" w:rsidRDefault="00AE0360" w:rsidP="00347AE6">
            <w:pPr>
              <w:pStyle w:val="ac"/>
              <w:ind w:firstLine="420"/>
              <w:jc w:val="center"/>
              <w:rPr>
                <w:noProof/>
              </w:rPr>
            </w:pPr>
            <w:r w:rsidRPr="00FD7940">
              <w:rPr>
                <w:noProof/>
              </w:rPr>
              <w:drawing>
                <wp:inline distT="0" distB="0" distL="114300" distR="114300" wp14:anchorId="226E61AA" wp14:editId="7FA57DF0">
                  <wp:extent cx="4698365" cy="1000125"/>
                  <wp:effectExtent l="0" t="0" r="0" b="0"/>
                  <wp:docPr id="16" name="图片 2" descr="C:\Users\Administrator\Desktop\78D172AE6E29983F939CC0FCDA3_12AD0ED6_2FE0.gif78D172AE6E29983F939CC0FCDA3_12AD0ED6_2F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C:\Users\Administrator\Desktop\78D172AE6E29983F939CC0FCDA3_12AD0ED6_2FE0.gif78D172AE6E29983F939CC0FCDA3_12AD0ED6_2FE0"/>
                          <pic:cNvPicPr>
                            <a:picLocks noChangeAspect="1"/>
                          </pic:cNvPicPr>
                        </pic:nvPicPr>
                        <pic:blipFill>
                          <a:blip r:embed="rId8"/>
                          <a:srcRect/>
                          <a:stretch>
                            <a:fillRect/>
                          </a:stretch>
                        </pic:blipFill>
                        <pic:spPr>
                          <a:xfrm>
                            <a:off x="0" y="0"/>
                            <a:ext cx="4698365" cy="1000125"/>
                          </a:xfrm>
                          <a:prstGeom prst="rect">
                            <a:avLst/>
                          </a:prstGeom>
                          <a:noFill/>
                          <a:ln>
                            <a:noFill/>
                          </a:ln>
                        </pic:spPr>
                      </pic:pic>
                    </a:graphicData>
                  </a:graphic>
                </wp:inline>
              </w:drawing>
            </w:r>
          </w:p>
        </w:tc>
      </w:tr>
      <w:tr w:rsidR="00AE0360" w:rsidRPr="00FD7940" w14:paraId="327C50C9" w14:textId="77777777" w:rsidTr="00347AE6">
        <w:tc>
          <w:tcPr>
            <w:tcW w:w="9355" w:type="dxa"/>
            <w:gridSpan w:val="4"/>
          </w:tcPr>
          <w:p w14:paraId="72EF8541" w14:textId="1C4B0482" w:rsidR="00471983" w:rsidRPr="00FD7940" w:rsidRDefault="0019524D" w:rsidP="00471983">
            <w:pPr>
              <w:adjustRightInd w:val="0"/>
              <w:snapToGrid w:val="0"/>
              <w:spacing w:afterLines="100" w:after="312"/>
              <w:jc w:val="center"/>
              <w:rPr>
                <w:rFonts w:ascii="黑体" w:eastAsia="黑体" w:hAnsi="黑体"/>
                <w:noProof/>
                <w:sz w:val="72"/>
                <w:szCs w:val="20"/>
              </w:rPr>
            </w:pPr>
            <w:r>
              <w:rPr>
                <w:rFonts w:ascii="黑体" w:eastAsia="黑体" w:hAnsi="黑体" w:hint="eastAsia"/>
                <w:noProof/>
                <w:sz w:val="72"/>
                <w:szCs w:val="20"/>
              </w:rPr>
              <w:t>项目功能</w:t>
            </w:r>
            <w:r w:rsidR="00471983" w:rsidRPr="00FD7940">
              <w:rPr>
                <w:rFonts w:ascii="黑体" w:eastAsia="黑体" w:hAnsi="黑体"/>
                <w:noProof/>
                <w:sz w:val="72"/>
                <w:szCs w:val="20"/>
              </w:rPr>
              <w:t>论文</w:t>
            </w:r>
          </w:p>
          <w:p w14:paraId="15F9FD6F" w14:textId="77777777" w:rsidR="00AE0360" w:rsidRPr="00FD7940" w:rsidRDefault="00AE0360" w:rsidP="00347AE6">
            <w:pPr>
              <w:adjustRightInd w:val="0"/>
              <w:snapToGrid w:val="0"/>
              <w:spacing w:afterLines="100" w:after="312"/>
              <w:jc w:val="center"/>
              <w:rPr>
                <w:noProof/>
              </w:rPr>
            </w:pPr>
          </w:p>
        </w:tc>
      </w:tr>
      <w:tr w:rsidR="00AE0360" w:rsidRPr="00FD7940" w14:paraId="5A2CCE44" w14:textId="77777777" w:rsidTr="00347AE6">
        <w:tc>
          <w:tcPr>
            <w:tcW w:w="9355" w:type="dxa"/>
            <w:gridSpan w:val="4"/>
          </w:tcPr>
          <w:p w14:paraId="211BC4F3" w14:textId="4FA65C22" w:rsidR="00625541" w:rsidRPr="00FD7940" w:rsidRDefault="00AE0360" w:rsidP="00625541">
            <w:pPr>
              <w:pStyle w:val="af0"/>
              <w:rPr>
                <w:noProof/>
                <w:sz w:val="52"/>
              </w:rPr>
            </w:pPr>
            <w:r w:rsidRPr="00FD7940">
              <w:rPr>
                <w:noProof/>
                <w:sz w:val="52"/>
              </w:rPr>
              <w:t>基于</w:t>
            </w:r>
            <w:r w:rsidR="0019524D">
              <w:rPr>
                <w:rFonts w:hint="eastAsia"/>
                <w:noProof/>
                <w:sz w:val="52"/>
              </w:rPr>
              <w:t>疫情</w:t>
            </w:r>
            <w:r w:rsidRPr="00FD7940">
              <w:rPr>
                <w:noProof/>
                <w:sz w:val="52"/>
              </w:rPr>
              <w:t>的</w:t>
            </w:r>
            <w:r w:rsidR="0019524D">
              <w:rPr>
                <w:rFonts w:hint="eastAsia"/>
                <w:noProof/>
                <w:sz w:val="52"/>
              </w:rPr>
              <w:t>疫情封控管理</w:t>
            </w:r>
            <w:r w:rsidRPr="00FD7940">
              <w:rPr>
                <w:noProof/>
                <w:sz w:val="52"/>
              </w:rPr>
              <w:t>系统的</w:t>
            </w:r>
          </w:p>
          <w:p w14:paraId="71B57A96" w14:textId="3D9F3E09" w:rsidR="00AE0360" w:rsidRPr="00FD7940" w:rsidRDefault="00AE0360" w:rsidP="00625541">
            <w:pPr>
              <w:pStyle w:val="af0"/>
              <w:rPr>
                <w:noProof/>
                <w:sz w:val="52"/>
              </w:rPr>
            </w:pPr>
            <w:r w:rsidRPr="00FD7940">
              <w:rPr>
                <w:noProof/>
                <w:sz w:val="52"/>
              </w:rPr>
              <w:t>设计与实现</w:t>
            </w:r>
          </w:p>
        </w:tc>
      </w:tr>
      <w:tr w:rsidR="00AE0360" w:rsidRPr="00FD7940" w14:paraId="74B55E55" w14:textId="77777777" w:rsidTr="00347AE6">
        <w:tc>
          <w:tcPr>
            <w:tcW w:w="9355" w:type="dxa"/>
            <w:gridSpan w:val="4"/>
          </w:tcPr>
          <w:p w14:paraId="78FF3D24" w14:textId="77777777" w:rsidR="00AE0360" w:rsidRPr="00FD7940" w:rsidRDefault="00AE0360" w:rsidP="00CB7F1F">
            <w:pPr>
              <w:adjustRightInd w:val="0"/>
              <w:snapToGrid w:val="0"/>
              <w:spacing w:line="360" w:lineRule="auto"/>
              <w:jc w:val="center"/>
              <w:rPr>
                <w:noProof/>
              </w:rPr>
            </w:pPr>
          </w:p>
          <w:p w14:paraId="03F1F7A0" w14:textId="0E80A9D0" w:rsidR="00CB7F1F" w:rsidRPr="00FD7940" w:rsidRDefault="00CB7F1F" w:rsidP="00CB7F1F">
            <w:pPr>
              <w:adjustRightInd w:val="0"/>
              <w:snapToGrid w:val="0"/>
              <w:spacing w:line="360" w:lineRule="auto"/>
              <w:jc w:val="center"/>
              <w:rPr>
                <w:noProof/>
              </w:rPr>
            </w:pPr>
          </w:p>
        </w:tc>
      </w:tr>
      <w:tr w:rsidR="00AE0360" w:rsidRPr="00FD7940" w14:paraId="07A6AF5D" w14:textId="77777777" w:rsidTr="00347AE6">
        <w:tc>
          <w:tcPr>
            <w:tcW w:w="1985" w:type="dxa"/>
          </w:tcPr>
          <w:p w14:paraId="6CF0DF55"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6FB4B4D7" w14:textId="2C029E69" w:rsidR="00AE0360" w:rsidRPr="00FD7940" w:rsidRDefault="004608AE" w:rsidP="00347AE6">
            <w:pPr>
              <w:adjustRightInd w:val="0"/>
              <w:snapToGrid w:val="0"/>
              <w:jc w:val="center"/>
              <w:rPr>
                <w:rFonts w:ascii="仿宋" w:eastAsia="仿宋" w:hAnsi="仿宋"/>
                <w:noProof/>
                <w:sz w:val="32"/>
                <w:szCs w:val="32"/>
                <w:u w:val="single"/>
              </w:rPr>
            </w:pPr>
            <w:r>
              <w:rPr>
                <w:rFonts w:ascii="仿宋" w:eastAsia="仿宋" w:hAnsi="仿宋" w:hint="eastAsia"/>
                <w:noProof/>
                <w:sz w:val="32"/>
                <w:szCs w:val="32"/>
              </w:rPr>
              <w:t>组</w:t>
            </w:r>
            <w:r w:rsidR="00AE0360" w:rsidRPr="00FD7940">
              <w:rPr>
                <w:rFonts w:ascii="仿宋" w:eastAsia="仿宋" w:hAnsi="仿宋"/>
                <w:noProof/>
                <w:sz w:val="32"/>
                <w:szCs w:val="32"/>
              </w:rPr>
              <w:t xml:space="preserve">    名</w:t>
            </w:r>
          </w:p>
        </w:tc>
        <w:tc>
          <w:tcPr>
            <w:tcW w:w="3685" w:type="dxa"/>
            <w:tcBorders>
              <w:bottom w:val="single" w:sz="4" w:space="0" w:color="auto"/>
            </w:tcBorders>
            <w:vAlign w:val="bottom"/>
          </w:tcPr>
          <w:p w14:paraId="028A8AC7" w14:textId="2778F5DB" w:rsidR="00AE0360" w:rsidRPr="00FD7940" w:rsidRDefault="00CD6A97" w:rsidP="00347AE6">
            <w:pPr>
              <w:adjustRightInd w:val="0"/>
              <w:snapToGrid w:val="0"/>
              <w:jc w:val="center"/>
              <w:rPr>
                <w:rFonts w:ascii="Times New Roman" w:eastAsia="仿宋" w:hAnsi="Times New Roman"/>
                <w:noProof/>
                <w:sz w:val="32"/>
                <w:szCs w:val="32"/>
              </w:rPr>
            </w:pPr>
            <w:r>
              <w:rPr>
                <w:rFonts w:ascii="Times New Roman" w:eastAsia="仿宋" w:hAnsi="Times New Roman" w:hint="eastAsia"/>
                <w:noProof/>
                <w:sz w:val="32"/>
                <w:szCs w:val="32"/>
              </w:rPr>
              <w:t>不会编程的小白组</w:t>
            </w:r>
          </w:p>
        </w:tc>
        <w:tc>
          <w:tcPr>
            <w:tcW w:w="1984" w:type="dxa"/>
          </w:tcPr>
          <w:p w14:paraId="17FAB2B6"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1327771D" w14:textId="77777777" w:rsidTr="00347AE6">
        <w:tc>
          <w:tcPr>
            <w:tcW w:w="1985" w:type="dxa"/>
          </w:tcPr>
          <w:p w14:paraId="3C5896C4"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2D9CBD0A" w14:textId="77777777" w:rsidR="00AE0360" w:rsidRPr="00FD7940" w:rsidRDefault="00AE0360" w:rsidP="00347AE6">
            <w:pPr>
              <w:adjustRightInd w:val="0"/>
              <w:snapToGrid w:val="0"/>
              <w:jc w:val="center"/>
              <w:rPr>
                <w:rFonts w:ascii="仿宋" w:eastAsia="仿宋" w:hAnsi="仿宋"/>
                <w:noProof/>
                <w:sz w:val="32"/>
                <w:szCs w:val="32"/>
              </w:rPr>
            </w:pPr>
            <w:r w:rsidRPr="00FD7940">
              <w:rPr>
                <w:rFonts w:ascii="仿宋" w:eastAsia="仿宋" w:hAnsi="仿宋"/>
                <w:noProof/>
                <w:sz w:val="32"/>
                <w:szCs w:val="32"/>
              </w:rPr>
              <w:t>学    院</w:t>
            </w:r>
          </w:p>
        </w:tc>
        <w:tc>
          <w:tcPr>
            <w:tcW w:w="3685" w:type="dxa"/>
            <w:tcBorders>
              <w:top w:val="single" w:sz="4" w:space="0" w:color="auto"/>
              <w:bottom w:val="single" w:sz="4" w:space="0" w:color="auto"/>
            </w:tcBorders>
            <w:vAlign w:val="bottom"/>
          </w:tcPr>
          <w:p w14:paraId="710CE852" w14:textId="77777777" w:rsidR="00AE0360" w:rsidRPr="00FD7940" w:rsidRDefault="00AE0360" w:rsidP="00347AE6">
            <w:pPr>
              <w:adjustRightInd w:val="0"/>
              <w:snapToGrid w:val="0"/>
              <w:jc w:val="center"/>
              <w:rPr>
                <w:rFonts w:ascii="Times New Roman" w:eastAsia="仿宋" w:hAnsi="Times New Roman"/>
                <w:noProof/>
                <w:sz w:val="32"/>
                <w:szCs w:val="32"/>
              </w:rPr>
            </w:pPr>
            <w:r w:rsidRPr="00FD7940">
              <w:rPr>
                <w:rFonts w:ascii="Times New Roman" w:eastAsia="仿宋" w:hAnsi="Times New Roman"/>
                <w:noProof/>
                <w:sz w:val="32"/>
                <w:szCs w:val="32"/>
              </w:rPr>
              <w:t>计算机与信息技术学院</w:t>
            </w:r>
          </w:p>
        </w:tc>
        <w:tc>
          <w:tcPr>
            <w:tcW w:w="1984" w:type="dxa"/>
          </w:tcPr>
          <w:p w14:paraId="17397AC4"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239586D7" w14:textId="77777777" w:rsidTr="00347AE6">
        <w:tc>
          <w:tcPr>
            <w:tcW w:w="1985" w:type="dxa"/>
          </w:tcPr>
          <w:p w14:paraId="6C115911"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7092D097" w14:textId="77777777" w:rsidR="00AE0360" w:rsidRPr="00FD7940" w:rsidRDefault="00AE0360" w:rsidP="00347AE6">
            <w:pPr>
              <w:adjustRightInd w:val="0"/>
              <w:snapToGrid w:val="0"/>
              <w:jc w:val="center"/>
              <w:rPr>
                <w:rFonts w:ascii="仿宋" w:eastAsia="仿宋" w:hAnsi="仿宋"/>
                <w:noProof/>
                <w:sz w:val="32"/>
                <w:szCs w:val="32"/>
              </w:rPr>
            </w:pPr>
            <w:r w:rsidRPr="00FD7940">
              <w:rPr>
                <w:rFonts w:ascii="仿宋" w:eastAsia="仿宋" w:hAnsi="仿宋"/>
                <w:noProof/>
                <w:sz w:val="32"/>
                <w:szCs w:val="32"/>
              </w:rPr>
              <w:t>专    业</w:t>
            </w:r>
          </w:p>
        </w:tc>
        <w:tc>
          <w:tcPr>
            <w:tcW w:w="3685" w:type="dxa"/>
            <w:tcBorders>
              <w:top w:val="single" w:sz="4" w:space="0" w:color="auto"/>
              <w:bottom w:val="single" w:sz="4" w:space="0" w:color="auto"/>
            </w:tcBorders>
            <w:vAlign w:val="bottom"/>
          </w:tcPr>
          <w:p w14:paraId="4B5934F4" w14:textId="77777777" w:rsidR="00AE0360" w:rsidRPr="00FD7940" w:rsidRDefault="00AE0360" w:rsidP="00347AE6">
            <w:pPr>
              <w:adjustRightInd w:val="0"/>
              <w:snapToGrid w:val="0"/>
              <w:jc w:val="center"/>
              <w:rPr>
                <w:rFonts w:ascii="Times New Roman" w:eastAsia="仿宋" w:hAnsi="Times New Roman"/>
                <w:noProof/>
                <w:sz w:val="32"/>
                <w:szCs w:val="32"/>
              </w:rPr>
            </w:pPr>
            <w:r w:rsidRPr="00FD7940">
              <w:rPr>
                <w:rFonts w:ascii="Times New Roman" w:eastAsia="仿宋" w:hAnsi="Times New Roman"/>
                <w:noProof/>
                <w:sz w:val="32"/>
                <w:szCs w:val="32"/>
              </w:rPr>
              <w:t>计算机科学与技术</w:t>
            </w:r>
          </w:p>
        </w:tc>
        <w:tc>
          <w:tcPr>
            <w:tcW w:w="1984" w:type="dxa"/>
          </w:tcPr>
          <w:p w14:paraId="38515779"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372B94AA" w14:textId="77777777" w:rsidTr="00347AE6">
        <w:tc>
          <w:tcPr>
            <w:tcW w:w="1985" w:type="dxa"/>
          </w:tcPr>
          <w:p w14:paraId="3A629D54"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c>
          <w:tcPr>
            <w:tcW w:w="1701" w:type="dxa"/>
            <w:vAlign w:val="bottom"/>
          </w:tcPr>
          <w:p w14:paraId="743A7455" w14:textId="6D18B45A" w:rsidR="00AE0360" w:rsidRPr="00FD7940" w:rsidRDefault="004608AE" w:rsidP="00347AE6">
            <w:pPr>
              <w:adjustRightInd w:val="0"/>
              <w:snapToGrid w:val="0"/>
              <w:jc w:val="center"/>
              <w:rPr>
                <w:rFonts w:ascii="仿宋" w:eastAsia="仿宋" w:hAnsi="仿宋"/>
                <w:noProof/>
                <w:sz w:val="32"/>
                <w:szCs w:val="32"/>
              </w:rPr>
            </w:pPr>
            <w:r>
              <w:rPr>
                <w:rFonts w:ascii="仿宋" w:eastAsia="仿宋" w:hAnsi="仿宋" w:hint="eastAsia"/>
                <w:noProof/>
                <w:sz w:val="32"/>
                <w:szCs w:val="32"/>
              </w:rPr>
              <w:t xml:space="preserve">班 </w:t>
            </w:r>
            <w:r>
              <w:rPr>
                <w:rFonts w:ascii="仿宋" w:eastAsia="仿宋" w:hAnsi="仿宋"/>
                <w:noProof/>
                <w:sz w:val="32"/>
                <w:szCs w:val="32"/>
              </w:rPr>
              <w:t xml:space="preserve">   </w:t>
            </w:r>
            <w:r>
              <w:rPr>
                <w:rFonts w:ascii="仿宋" w:eastAsia="仿宋" w:hAnsi="仿宋" w:hint="eastAsia"/>
                <w:noProof/>
                <w:sz w:val="32"/>
                <w:szCs w:val="32"/>
              </w:rPr>
              <w:t>级</w:t>
            </w:r>
          </w:p>
        </w:tc>
        <w:tc>
          <w:tcPr>
            <w:tcW w:w="3685" w:type="dxa"/>
            <w:tcBorders>
              <w:top w:val="single" w:sz="4" w:space="0" w:color="auto"/>
              <w:bottom w:val="single" w:sz="4" w:space="0" w:color="auto"/>
            </w:tcBorders>
            <w:vAlign w:val="bottom"/>
          </w:tcPr>
          <w:p w14:paraId="018DD266" w14:textId="4D58C85D" w:rsidR="00AE0360" w:rsidRPr="00FD7940" w:rsidRDefault="0019524D" w:rsidP="00347AE6">
            <w:pPr>
              <w:adjustRightInd w:val="0"/>
              <w:snapToGrid w:val="0"/>
              <w:jc w:val="center"/>
              <w:rPr>
                <w:rFonts w:ascii="Times New Roman" w:eastAsia="仿宋" w:hAnsi="Times New Roman"/>
                <w:noProof/>
                <w:sz w:val="32"/>
                <w:szCs w:val="32"/>
              </w:rPr>
            </w:pPr>
            <w:r>
              <w:rPr>
                <w:rFonts w:ascii="Times New Roman" w:eastAsia="仿宋" w:hAnsi="Times New Roman" w:hint="eastAsia"/>
                <w:noProof/>
                <w:sz w:val="32"/>
                <w:szCs w:val="32"/>
              </w:rPr>
              <w:t>计科</w:t>
            </w:r>
            <w:r>
              <w:rPr>
                <w:rFonts w:ascii="Times New Roman" w:eastAsia="仿宋" w:hAnsi="Times New Roman" w:hint="eastAsia"/>
                <w:noProof/>
                <w:sz w:val="32"/>
                <w:szCs w:val="32"/>
              </w:rPr>
              <w:t>1</w:t>
            </w:r>
            <w:r>
              <w:rPr>
                <w:rFonts w:ascii="Times New Roman" w:eastAsia="仿宋" w:hAnsi="Times New Roman"/>
                <w:noProof/>
                <w:sz w:val="32"/>
                <w:szCs w:val="32"/>
              </w:rPr>
              <w:t>905</w:t>
            </w:r>
          </w:p>
        </w:tc>
        <w:tc>
          <w:tcPr>
            <w:tcW w:w="1984" w:type="dxa"/>
          </w:tcPr>
          <w:p w14:paraId="38CD4DB9" w14:textId="77777777" w:rsidR="00AE0360" w:rsidRPr="00FD7940" w:rsidRDefault="00AE0360" w:rsidP="00347AE6">
            <w:pPr>
              <w:adjustRightInd w:val="0"/>
              <w:snapToGrid w:val="0"/>
              <w:spacing w:line="360" w:lineRule="auto"/>
              <w:ind w:leftChars="1080" w:left="2268"/>
              <w:rPr>
                <w:rFonts w:ascii="仿宋" w:eastAsia="仿宋" w:hAnsi="仿宋"/>
                <w:noProof/>
                <w:color w:val="FF0000"/>
                <w:sz w:val="32"/>
                <w:szCs w:val="32"/>
                <w:u w:val="single"/>
              </w:rPr>
            </w:pPr>
          </w:p>
        </w:tc>
      </w:tr>
      <w:tr w:rsidR="00AE0360" w:rsidRPr="00FD7940" w14:paraId="5E4F0846" w14:textId="77777777" w:rsidTr="00347AE6">
        <w:tc>
          <w:tcPr>
            <w:tcW w:w="9355" w:type="dxa"/>
            <w:gridSpan w:val="4"/>
          </w:tcPr>
          <w:p w14:paraId="5289C3DD" w14:textId="77777777" w:rsidR="00AE0360" w:rsidRPr="00FD7940" w:rsidRDefault="00AE0360" w:rsidP="00347AE6">
            <w:pPr>
              <w:pStyle w:val="ac"/>
              <w:ind w:firstLine="420"/>
              <w:rPr>
                <w:noProof/>
              </w:rPr>
            </w:pPr>
          </w:p>
          <w:p w14:paraId="0A2BE42F" w14:textId="77777777" w:rsidR="00AE0360" w:rsidRPr="00FD7940" w:rsidRDefault="00AE0360" w:rsidP="00347AE6">
            <w:pPr>
              <w:pStyle w:val="ac"/>
              <w:ind w:firstLine="420"/>
              <w:rPr>
                <w:noProof/>
              </w:rPr>
            </w:pPr>
          </w:p>
          <w:p w14:paraId="50DD8BF5" w14:textId="77777777" w:rsidR="00AE0360" w:rsidRPr="00FD7940" w:rsidRDefault="00AE0360" w:rsidP="00347AE6">
            <w:pPr>
              <w:pStyle w:val="ac"/>
              <w:ind w:firstLine="420"/>
              <w:rPr>
                <w:noProof/>
              </w:rPr>
            </w:pPr>
          </w:p>
        </w:tc>
      </w:tr>
      <w:tr w:rsidR="00AE0360" w:rsidRPr="00FD7940" w14:paraId="5405A657" w14:textId="77777777" w:rsidTr="00347AE6">
        <w:tc>
          <w:tcPr>
            <w:tcW w:w="9355" w:type="dxa"/>
            <w:gridSpan w:val="4"/>
          </w:tcPr>
          <w:p w14:paraId="18FD5035" w14:textId="25272E77" w:rsidR="00AE0360" w:rsidRPr="00FD7940" w:rsidRDefault="00AE0360" w:rsidP="00347AE6">
            <w:pPr>
              <w:adjustRightInd w:val="0"/>
              <w:snapToGrid w:val="0"/>
              <w:jc w:val="center"/>
              <w:rPr>
                <w:rFonts w:ascii="宋体" w:eastAsia="宋体" w:hAnsi="宋体"/>
                <w:noProof/>
                <w:sz w:val="32"/>
                <w:szCs w:val="32"/>
              </w:rPr>
            </w:pPr>
            <w:r w:rsidRPr="00FD7940">
              <w:rPr>
                <w:rFonts w:ascii="宋体" w:eastAsia="宋体" w:hAnsi="宋体"/>
                <w:noProof/>
                <w:sz w:val="32"/>
                <w:szCs w:val="32"/>
              </w:rPr>
              <w:t>二零二二 年</w:t>
            </w:r>
            <w:r w:rsidR="004608AE">
              <w:rPr>
                <w:rFonts w:ascii="宋体" w:eastAsia="宋体" w:hAnsi="宋体" w:hint="eastAsia"/>
                <w:noProof/>
                <w:sz w:val="32"/>
                <w:szCs w:val="32"/>
              </w:rPr>
              <w:t xml:space="preserve"> </w:t>
            </w:r>
            <w:r w:rsidR="004608AE">
              <w:rPr>
                <w:rFonts w:ascii="宋体" w:eastAsia="宋体" w:hAnsi="宋体"/>
                <w:noProof/>
                <w:sz w:val="32"/>
                <w:szCs w:val="32"/>
              </w:rPr>
              <w:t xml:space="preserve"> </w:t>
            </w:r>
            <w:r w:rsidR="00204469">
              <w:rPr>
                <w:rFonts w:ascii="宋体" w:eastAsia="宋体" w:hAnsi="宋体"/>
                <w:noProof/>
                <w:sz w:val="32"/>
                <w:szCs w:val="32"/>
              </w:rPr>
              <w:t>5</w:t>
            </w:r>
            <w:r w:rsidRPr="00FD7940">
              <w:rPr>
                <w:rFonts w:ascii="宋体" w:eastAsia="宋体" w:hAnsi="宋体"/>
                <w:noProof/>
                <w:sz w:val="32"/>
                <w:szCs w:val="32"/>
              </w:rPr>
              <w:t xml:space="preserve"> 月 </w:t>
            </w:r>
            <w:r w:rsidR="004608AE">
              <w:rPr>
                <w:rFonts w:ascii="宋体" w:eastAsia="宋体" w:hAnsi="宋体"/>
                <w:noProof/>
                <w:sz w:val="32"/>
                <w:szCs w:val="32"/>
              </w:rPr>
              <w:t xml:space="preserve"> </w:t>
            </w:r>
            <w:r w:rsidR="00204469">
              <w:rPr>
                <w:rFonts w:ascii="宋体" w:eastAsia="宋体" w:hAnsi="宋体"/>
                <w:noProof/>
                <w:sz w:val="32"/>
                <w:szCs w:val="32"/>
              </w:rPr>
              <w:t>30</w:t>
            </w:r>
            <w:r w:rsidR="004608AE">
              <w:rPr>
                <w:rFonts w:ascii="宋体" w:eastAsia="宋体" w:hAnsi="宋体"/>
                <w:noProof/>
                <w:sz w:val="32"/>
                <w:szCs w:val="32"/>
              </w:rPr>
              <w:t xml:space="preserve"> </w:t>
            </w:r>
            <w:r w:rsidRPr="00FD7940">
              <w:rPr>
                <w:rFonts w:ascii="宋体" w:eastAsia="宋体" w:hAnsi="宋体"/>
                <w:noProof/>
                <w:sz w:val="32"/>
                <w:szCs w:val="32"/>
              </w:rPr>
              <w:t>日</w:t>
            </w:r>
          </w:p>
          <w:p w14:paraId="48FAAE83" w14:textId="77777777" w:rsidR="00AE0360" w:rsidRPr="00FD7940" w:rsidRDefault="00AE0360" w:rsidP="00347AE6">
            <w:pPr>
              <w:adjustRightInd w:val="0"/>
              <w:snapToGrid w:val="0"/>
              <w:jc w:val="center"/>
              <w:rPr>
                <w:noProof/>
              </w:rPr>
            </w:pPr>
          </w:p>
        </w:tc>
      </w:tr>
    </w:tbl>
    <w:p w14:paraId="77CB2DC5" w14:textId="77777777" w:rsidR="00AE0360" w:rsidRPr="00FD7940" w:rsidRDefault="00AE0360" w:rsidP="004608AE">
      <w:pPr>
        <w:pStyle w:val="ac"/>
        <w:ind w:firstLineChars="95" w:firstLine="199"/>
        <w:rPr>
          <w:noProof/>
        </w:rPr>
        <w:sectPr w:rsidR="00AE0360" w:rsidRPr="00FD7940" w:rsidSect="00C86511">
          <w:headerReference w:type="even" r:id="rId9"/>
          <w:headerReference w:type="default" r:id="rId10"/>
          <w:footerReference w:type="even" r:id="rId11"/>
          <w:footerReference w:type="default" r:id="rId12"/>
          <w:headerReference w:type="first" r:id="rId13"/>
          <w:footerReference w:type="first" r:id="rId14"/>
          <w:pgSz w:w="11906" w:h="16838" w:code="9"/>
          <w:pgMar w:top="1418" w:right="1134" w:bottom="1134" w:left="1134" w:header="851" w:footer="992" w:gutter="284"/>
          <w:cols w:space="425"/>
          <w:docGrid w:type="lines" w:linePitch="312"/>
        </w:sectPr>
      </w:pPr>
    </w:p>
    <w:p w14:paraId="47617ABA" w14:textId="77777777" w:rsidR="001E6F93" w:rsidRPr="00FD7940" w:rsidRDefault="001E6F93" w:rsidP="001E6F93">
      <w:pPr>
        <w:pStyle w:val="af1"/>
        <w:rPr>
          <w:noProof/>
        </w:rPr>
      </w:pPr>
      <w:bookmarkStart w:id="0" w:name="_Toc8300437"/>
      <w:bookmarkStart w:id="1" w:name="_Toc8307344"/>
      <w:bookmarkStart w:id="2" w:name="_Toc8308252"/>
      <w:bookmarkStart w:id="3" w:name="_Toc14267545"/>
      <w:bookmarkStart w:id="4" w:name="_Hlk71970648"/>
      <w:r w:rsidRPr="00FD7940">
        <w:rPr>
          <w:noProof/>
        </w:rPr>
        <w:lastRenderedPageBreak/>
        <w:t>摘</w:t>
      </w:r>
      <w:r w:rsidRPr="00FD7940">
        <w:rPr>
          <w:noProof/>
        </w:rPr>
        <w:t xml:space="preserve">    </w:t>
      </w:r>
      <w:r w:rsidRPr="00FD7940">
        <w:rPr>
          <w:noProof/>
        </w:rPr>
        <w:t>要</w:t>
      </w:r>
      <w:bookmarkEnd w:id="0"/>
      <w:bookmarkEnd w:id="1"/>
      <w:bookmarkEnd w:id="2"/>
      <w:bookmarkEnd w:id="3"/>
    </w:p>
    <w:p w14:paraId="2347F627" w14:textId="2BD6FE7C" w:rsidR="00AE0360" w:rsidRPr="004A1106" w:rsidRDefault="00AE0360" w:rsidP="00A04962">
      <w:pPr>
        <w:pStyle w:val="a0"/>
        <w:ind w:firstLine="480"/>
        <w:rPr>
          <w:noProof/>
        </w:rPr>
      </w:pPr>
      <w:r w:rsidRPr="00FD7940">
        <w:rPr>
          <w:noProof/>
        </w:rPr>
        <w:t>随着社会信息化的日益增强，人们对</w:t>
      </w:r>
      <w:r w:rsidR="009D6E46">
        <w:rPr>
          <w:rFonts w:hint="eastAsia"/>
          <w:noProof/>
        </w:rPr>
        <w:t>电子产品</w:t>
      </w:r>
      <w:r w:rsidRPr="00FD7940">
        <w:rPr>
          <w:noProof/>
        </w:rPr>
        <w:t>的需求也在不断增加，使得网络</w:t>
      </w:r>
      <w:r w:rsidR="009D6E46">
        <w:rPr>
          <w:rFonts w:hint="eastAsia"/>
          <w:noProof/>
        </w:rPr>
        <w:t>系统</w:t>
      </w:r>
      <w:r w:rsidRPr="00FD7940">
        <w:rPr>
          <w:noProof/>
        </w:rPr>
        <w:t>日趋流行。</w:t>
      </w:r>
      <w:r w:rsidR="00A04962" w:rsidRPr="00FD7940">
        <w:rPr>
          <w:noProof/>
        </w:rPr>
        <w:t>传统的手工</w:t>
      </w:r>
      <w:r w:rsidR="00B435E0">
        <w:rPr>
          <w:rFonts w:hint="eastAsia"/>
          <w:noProof/>
        </w:rPr>
        <w:t>统计</w:t>
      </w:r>
      <w:r w:rsidR="004A1106">
        <w:rPr>
          <w:rFonts w:hint="eastAsia"/>
          <w:noProof/>
        </w:rPr>
        <w:t>管理</w:t>
      </w:r>
      <w:r w:rsidR="00A04962" w:rsidRPr="00FD7940">
        <w:rPr>
          <w:noProof/>
        </w:rPr>
        <w:t>方法大多是人工进行操作，效率低，使用不便，而在线</w:t>
      </w:r>
      <w:r w:rsidR="00B435E0">
        <w:rPr>
          <w:rFonts w:hint="eastAsia"/>
          <w:noProof/>
        </w:rPr>
        <w:t>统计</w:t>
      </w:r>
      <w:r w:rsidR="004A1106">
        <w:rPr>
          <w:rFonts w:hint="eastAsia"/>
          <w:noProof/>
        </w:rPr>
        <w:t>管理</w:t>
      </w:r>
      <w:r w:rsidR="00A04962" w:rsidRPr="00FD7940">
        <w:rPr>
          <w:noProof/>
        </w:rPr>
        <w:t>则无需人工，基本实现了自动化，节约了大量的人力物力，大大提高了工作效率。</w:t>
      </w:r>
      <w:r w:rsidR="00AC6610" w:rsidRPr="00FD7940">
        <w:rPr>
          <w:noProof/>
        </w:rPr>
        <w:t>基于对</w:t>
      </w:r>
      <w:r w:rsidR="00B435E0">
        <w:rPr>
          <w:rFonts w:hint="eastAsia"/>
          <w:noProof/>
        </w:rPr>
        <w:t>疫情封控管理</w:t>
      </w:r>
      <w:r w:rsidR="00AC6610" w:rsidRPr="00FD7940">
        <w:rPr>
          <w:noProof/>
        </w:rPr>
        <w:t>的实际情况进行调研之后，设计了一种基于</w:t>
      </w:r>
      <w:r w:rsidR="00B435E0">
        <w:rPr>
          <w:rFonts w:hint="eastAsia"/>
          <w:noProof/>
        </w:rPr>
        <w:t>疫情</w:t>
      </w:r>
      <w:r w:rsidR="00AC6610" w:rsidRPr="00FD7940">
        <w:rPr>
          <w:noProof/>
        </w:rPr>
        <w:t>的在线</w:t>
      </w:r>
      <w:r w:rsidR="004A1106" w:rsidRPr="004A1106">
        <w:rPr>
          <w:rFonts w:hint="eastAsia"/>
          <w:noProof/>
        </w:rPr>
        <w:t>疫情封控</w:t>
      </w:r>
      <w:r w:rsidR="00B435E0">
        <w:rPr>
          <w:rFonts w:hint="eastAsia"/>
          <w:noProof/>
        </w:rPr>
        <w:t>管理</w:t>
      </w:r>
      <w:r w:rsidR="00AC6610" w:rsidRPr="00FD7940">
        <w:rPr>
          <w:noProof/>
        </w:rPr>
        <w:t>系统。</w:t>
      </w:r>
    </w:p>
    <w:p w14:paraId="46DB041A" w14:textId="2F0CD383" w:rsidR="00AE0360" w:rsidRPr="000A4409" w:rsidRDefault="00AE0360" w:rsidP="00372C28">
      <w:pPr>
        <w:widowControl/>
        <w:shd w:val="clear" w:color="auto" w:fill="FFFFFF"/>
        <w:spacing w:line="400" w:lineRule="exact"/>
        <w:ind w:firstLineChars="200" w:firstLine="480"/>
        <w:jc w:val="left"/>
        <w:rPr>
          <w:rFonts w:ascii="Times New Roman" w:eastAsia="宋体" w:hAnsi="Times New Roman"/>
          <w:noProof/>
          <w:sz w:val="24"/>
        </w:rPr>
      </w:pPr>
      <w:r w:rsidRPr="00D470C6">
        <w:rPr>
          <w:rFonts w:ascii="Times New Roman" w:eastAsia="宋体" w:hAnsi="Times New Roman"/>
          <w:noProof/>
          <w:sz w:val="24"/>
        </w:rPr>
        <w:t>本</w:t>
      </w:r>
      <w:r w:rsidR="009233ED" w:rsidRPr="00D470C6">
        <w:rPr>
          <w:rFonts w:ascii="Times New Roman" w:eastAsia="宋体" w:hAnsi="Times New Roman"/>
          <w:noProof/>
          <w:sz w:val="24"/>
        </w:rPr>
        <w:t>系统</w:t>
      </w:r>
      <w:r w:rsidRPr="00D470C6">
        <w:rPr>
          <w:rFonts w:ascii="Times New Roman" w:eastAsia="宋体" w:hAnsi="Times New Roman"/>
          <w:noProof/>
          <w:sz w:val="24"/>
        </w:rPr>
        <w:t>涉及</w:t>
      </w:r>
      <w:r w:rsidRPr="00D470C6">
        <w:rPr>
          <w:rFonts w:ascii="Times New Roman" w:eastAsia="宋体" w:hAnsi="Times New Roman"/>
          <w:noProof/>
          <w:sz w:val="24"/>
        </w:rPr>
        <w:t>Spring</w:t>
      </w:r>
      <w:r w:rsidR="00A17979" w:rsidRPr="00D470C6">
        <w:rPr>
          <w:rFonts w:ascii="Times New Roman" w:eastAsia="宋体" w:hAnsi="Times New Roman"/>
          <w:noProof/>
          <w:sz w:val="24"/>
        </w:rPr>
        <w:t xml:space="preserve"> </w:t>
      </w:r>
      <w:r w:rsidRPr="00D470C6">
        <w:rPr>
          <w:rFonts w:ascii="Times New Roman" w:eastAsia="宋体" w:hAnsi="Times New Roman"/>
          <w:noProof/>
          <w:sz w:val="24"/>
        </w:rPr>
        <w:t>Boot</w:t>
      </w:r>
      <w:r w:rsidR="00E649EE" w:rsidRPr="00D470C6">
        <w:rPr>
          <w:rFonts w:ascii="Times New Roman" w:eastAsia="宋体" w:hAnsi="Times New Roman" w:hint="eastAsia"/>
          <w:noProof/>
          <w:sz w:val="24"/>
        </w:rPr>
        <w:t>、</w:t>
      </w:r>
      <w:r w:rsidR="00B435E0" w:rsidRPr="00D470C6">
        <w:rPr>
          <w:rFonts w:ascii="Times New Roman" w:eastAsia="宋体" w:hAnsi="Times New Roman"/>
          <w:noProof/>
          <w:sz w:val="24"/>
        </w:rPr>
        <w:t>V</w:t>
      </w:r>
      <w:r w:rsidR="00B435E0" w:rsidRPr="00D470C6">
        <w:rPr>
          <w:rFonts w:ascii="Times New Roman" w:eastAsia="宋体" w:hAnsi="Times New Roman" w:hint="eastAsia"/>
          <w:noProof/>
          <w:sz w:val="24"/>
        </w:rPr>
        <w:t>ue</w:t>
      </w:r>
      <w:r w:rsidRPr="00D470C6">
        <w:rPr>
          <w:rFonts w:ascii="Times New Roman" w:eastAsia="宋体" w:hAnsi="Times New Roman"/>
          <w:noProof/>
          <w:sz w:val="24"/>
        </w:rPr>
        <w:t>框架等技术，</w:t>
      </w:r>
      <w:r w:rsidRPr="00D470C6">
        <w:rPr>
          <w:rFonts w:ascii="Times New Roman" w:eastAsia="宋体" w:hAnsi="Times New Roman"/>
          <w:noProof/>
          <w:sz w:val="24"/>
        </w:rPr>
        <w:t>Java</w:t>
      </w:r>
      <w:r w:rsidRPr="00D470C6">
        <w:rPr>
          <w:rFonts w:ascii="Times New Roman" w:eastAsia="宋体" w:hAnsi="Times New Roman"/>
          <w:noProof/>
          <w:sz w:val="24"/>
        </w:rPr>
        <w:t>作为系统的编程语言，</w:t>
      </w:r>
      <w:r w:rsidRPr="00D470C6">
        <w:rPr>
          <w:rFonts w:ascii="Times New Roman" w:eastAsia="宋体" w:hAnsi="Times New Roman"/>
          <w:noProof/>
          <w:sz w:val="24"/>
        </w:rPr>
        <w:t>JDK</w:t>
      </w:r>
      <w:r w:rsidRPr="00D470C6">
        <w:rPr>
          <w:rFonts w:ascii="Times New Roman" w:eastAsia="宋体" w:hAnsi="Times New Roman"/>
          <w:noProof/>
          <w:sz w:val="24"/>
        </w:rPr>
        <w:t>使用</w:t>
      </w:r>
      <w:r w:rsidRPr="00D470C6">
        <w:rPr>
          <w:rFonts w:ascii="Times New Roman" w:eastAsia="宋体" w:hAnsi="Times New Roman"/>
          <w:noProof/>
          <w:sz w:val="24"/>
        </w:rPr>
        <w:t>1.8.0_</w:t>
      </w:r>
      <w:r w:rsidR="004A1106" w:rsidRPr="00D470C6">
        <w:rPr>
          <w:rFonts w:ascii="Times New Roman" w:eastAsia="宋体" w:hAnsi="Times New Roman"/>
          <w:noProof/>
          <w:sz w:val="24"/>
        </w:rPr>
        <w:t>25</w:t>
      </w:r>
      <w:r w:rsidRPr="00D470C6">
        <w:rPr>
          <w:rFonts w:ascii="Times New Roman" w:eastAsia="宋体" w:hAnsi="Times New Roman"/>
          <w:noProof/>
          <w:sz w:val="24"/>
        </w:rPr>
        <w:t>，</w:t>
      </w:r>
      <w:r w:rsidRPr="00D470C6">
        <w:rPr>
          <w:rFonts w:ascii="Times New Roman" w:eastAsia="宋体" w:hAnsi="Times New Roman"/>
          <w:noProof/>
          <w:sz w:val="24"/>
        </w:rPr>
        <w:t>IDE</w:t>
      </w:r>
      <w:r w:rsidRPr="00D470C6">
        <w:rPr>
          <w:rFonts w:ascii="Times New Roman" w:eastAsia="宋体" w:hAnsi="Times New Roman"/>
          <w:noProof/>
          <w:sz w:val="24"/>
        </w:rPr>
        <w:t>为</w:t>
      </w:r>
      <w:r w:rsidRPr="00D470C6">
        <w:rPr>
          <w:rFonts w:ascii="Times New Roman" w:eastAsia="宋体" w:hAnsi="Times New Roman"/>
          <w:noProof/>
          <w:sz w:val="24"/>
        </w:rPr>
        <w:t>IntelliJ IDEA</w:t>
      </w:r>
      <w:r w:rsidRPr="00D470C6">
        <w:rPr>
          <w:rFonts w:ascii="Times New Roman" w:eastAsia="宋体" w:hAnsi="Times New Roman"/>
          <w:noProof/>
          <w:sz w:val="24"/>
        </w:rPr>
        <w:t>，</w:t>
      </w:r>
      <w:r w:rsidR="00AB6FC0" w:rsidRPr="00D470C6">
        <w:rPr>
          <w:rFonts w:ascii="Times New Roman" w:eastAsia="宋体" w:hAnsi="Times New Roman"/>
          <w:noProof/>
          <w:sz w:val="24"/>
        </w:rPr>
        <w:t>在</w:t>
      </w:r>
      <w:r w:rsidR="00B435E0" w:rsidRPr="00D470C6">
        <w:rPr>
          <w:rFonts w:ascii="Times New Roman" w:eastAsia="宋体" w:hAnsi="Times New Roman" w:hint="eastAsia"/>
          <w:noProof/>
          <w:sz w:val="24"/>
        </w:rPr>
        <w:t>疫情封控管理系统</w:t>
      </w:r>
      <w:r w:rsidR="00AB6FC0" w:rsidRPr="00D470C6">
        <w:rPr>
          <w:rFonts w:ascii="Times New Roman" w:eastAsia="宋体" w:hAnsi="Times New Roman"/>
          <w:noProof/>
          <w:sz w:val="24"/>
        </w:rPr>
        <w:t>前端界面的实现上，主要</w:t>
      </w:r>
      <w:r w:rsidR="00F93CC1" w:rsidRPr="00D470C6">
        <w:rPr>
          <w:rFonts w:ascii="Times New Roman" w:eastAsia="宋体" w:hAnsi="Times New Roman" w:hint="eastAsia"/>
          <w:noProof/>
          <w:sz w:val="24"/>
        </w:rPr>
        <w:t>依靠</w:t>
      </w:r>
      <w:r w:rsidR="00AB6FC0" w:rsidRPr="00D470C6">
        <w:rPr>
          <w:rFonts w:ascii="Times New Roman" w:eastAsia="宋体" w:hAnsi="Times New Roman"/>
          <w:noProof/>
          <w:sz w:val="24"/>
        </w:rPr>
        <w:t xml:space="preserve"> </w:t>
      </w:r>
      <w:r w:rsidR="000F224F" w:rsidRPr="00D470C6">
        <w:rPr>
          <w:rFonts w:ascii="Times New Roman" w:eastAsia="宋体" w:hAnsi="Times New Roman"/>
          <w:noProof/>
          <w:sz w:val="24"/>
        </w:rPr>
        <w:t>vue</w:t>
      </w:r>
      <w:r w:rsidR="000F224F" w:rsidRPr="00D470C6">
        <w:rPr>
          <w:rFonts w:ascii="Times New Roman" w:eastAsia="宋体" w:hAnsi="Times New Roman"/>
          <w:noProof/>
          <w:sz w:val="24"/>
        </w:rPr>
        <w:t>、</w:t>
      </w:r>
      <w:r w:rsidR="000F224F" w:rsidRPr="00D470C6">
        <w:rPr>
          <w:rFonts w:ascii="Times New Roman" w:eastAsia="宋体" w:hAnsi="Times New Roman"/>
          <w:noProof/>
          <w:sz w:val="24"/>
        </w:rPr>
        <w:t>element-ui</w:t>
      </w:r>
      <w:r w:rsidR="000F224F" w:rsidRPr="00D470C6">
        <w:rPr>
          <w:rFonts w:ascii="Times New Roman" w:eastAsia="宋体" w:hAnsi="Times New Roman"/>
          <w:noProof/>
          <w:sz w:val="24"/>
        </w:rPr>
        <w:t>、</w:t>
      </w:r>
      <w:r w:rsidR="00D470C6" w:rsidRPr="00D470C6">
        <w:rPr>
          <w:rFonts w:ascii="Times New Roman" w:eastAsia="宋体" w:hAnsi="Times New Roman" w:hint="eastAsia"/>
          <w:noProof/>
          <w:sz w:val="24"/>
        </w:rPr>
        <w:t>vue-router</w:t>
      </w:r>
      <w:r w:rsidR="00D470C6" w:rsidRPr="00D470C6">
        <w:rPr>
          <w:rFonts w:ascii="Times New Roman" w:eastAsia="宋体" w:hAnsi="Times New Roman" w:hint="eastAsia"/>
          <w:noProof/>
          <w:sz w:val="24"/>
        </w:rPr>
        <w:t>、</w:t>
      </w:r>
      <w:r w:rsidR="00D470C6" w:rsidRPr="00D470C6">
        <w:rPr>
          <w:rFonts w:ascii="Times New Roman" w:eastAsia="宋体" w:hAnsi="Times New Roman" w:hint="eastAsia"/>
          <w:noProof/>
          <w:sz w:val="24"/>
        </w:rPr>
        <w:t>vuex</w:t>
      </w:r>
      <w:r w:rsidR="00D470C6" w:rsidRPr="00D470C6">
        <w:rPr>
          <w:rFonts w:ascii="Times New Roman" w:eastAsia="宋体" w:hAnsi="Times New Roman" w:hint="eastAsia"/>
          <w:noProof/>
          <w:sz w:val="24"/>
        </w:rPr>
        <w:t>、</w:t>
      </w:r>
      <w:r w:rsidR="00D470C6" w:rsidRPr="00D470C6">
        <w:rPr>
          <w:rFonts w:ascii="Times New Roman" w:eastAsia="宋体" w:hAnsi="Times New Roman"/>
          <w:noProof/>
          <w:sz w:val="24"/>
        </w:rPr>
        <w:t>echarts</w:t>
      </w:r>
      <w:r w:rsidR="00AB6FC0" w:rsidRPr="00D470C6">
        <w:rPr>
          <w:rFonts w:ascii="Times New Roman" w:eastAsia="宋体" w:hAnsi="Times New Roman"/>
          <w:noProof/>
          <w:sz w:val="24"/>
        </w:rPr>
        <w:t>等技术。</w:t>
      </w:r>
      <w:r w:rsidR="001564EB">
        <w:rPr>
          <w:rFonts w:ascii="Times New Roman" w:eastAsia="宋体" w:hAnsi="Times New Roman" w:hint="eastAsia"/>
          <w:noProof/>
          <w:sz w:val="24"/>
        </w:rPr>
        <w:t>前</w:t>
      </w:r>
      <w:r w:rsidR="00AB6FC0" w:rsidRPr="00D470C6">
        <w:rPr>
          <w:rFonts w:ascii="Times New Roman" w:eastAsia="宋体" w:hAnsi="Times New Roman"/>
          <w:noProof/>
          <w:sz w:val="24"/>
        </w:rPr>
        <w:t>端和后</w:t>
      </w:r>
      <w:r w:rsidR="001564EB">
        <w:rPr>
          <w:rFonts w:ascii="Times New Roman" w:eastAsia="宋体" w:hAnsi="Times New Roman" w:hint="eastAsia"/>
          <w:noProof/>
          <w:sz w:val="24"/>
        </w:rPr>
        <w:t>端</w:t>
      </w:r>
      <w:r w:rsidR="00AB6FC0" w:rsidRPr="00D470C6">
        <w:rPr>
          <w:rFonts w:ascii="Times New Roman" w:eastAsia="宋体" w:hAnsi="Times New Roman"/>
          <w:noProof/>
          <w:sz w:val="24"/>
        </w:rPr>
        <w:t>使用两个框架进行开发，便于后期的维护和扩</w:t>
      </w:r>
      <w:r w:rsidR="00F47C25" w:rsidRPr="00D470C6">
        <w:rPr>
          <w:rFonts w:ascii="Times New Roman" w:eastAsia="宋体" w:hAnsi="Times New Roman"/>
          <w:noProof/>
          <w:sz w:val="24"/>
        </w:rPr>
        <w:t>充</w:t>
      </w:r>
      <w:r w:rsidR="00AB6FC0" w:rsidRPr="00D470C6">
        <w:rPr>
          <w:rFonts w:ascii="Times New Roman" w:eastAsia="宋体" w:hAnsi="Times New Roman"/>
          <w:noProof/>
          <w:sz w:val="24"/>
        </w:rPr>
        <w:t>。本系统采用</w:t>
      </w:r>
      <w:r w:rsidR="00AB6FC0" w:rsidRPr="00D470C6">
        <w:rPr>
          <w:rFonts w:ascii="Times New Roman" w:eastAsia="宋体" w:hAnsi="Times New Roman"/>
          <w:noProof/>
          <w:sz w:val="24"/>
        </w:rPr>
        <w:t xml:space="preserve"> MySQL</w:t>
      </w:r>
      <w:r w:rsidR="00AB6FC0" w:rsidRPr="00D470C6">
        <w:rPr>
          <w:rFonts w:ascii="Times New Roman" w:eastAsia="宋体" w:hAnsi="Times New Roman"/>
          <w:noProof/>
          <w:sz w:val="24"/>
        </w:rPr>
        <w:t>作为数据库。在</w:t>
      </w:r>
      <w:r w:rsidR="001564EB">
        <w:rPr>
          <w:rFonts w:ascii="Times New Roman" w:eastAsia="宋体" w:hAnsi="Times New Roman" w:hint="eastAsia"/>
          <w:noProof/>
          <w:sz w:val="24"/>
        </w:rPr>
        <w:t>前</w:t>
      </w:r>
      <w:r w:rsidR="00AB6FC0" w:rsidRPr="00D470C6">
        <w:rPr>
          <w:rFonts w:ascii="Times New Roman" w:eastAsia="宋体" w:hAnsi="Times New Roman"/>
          <w:noProof/>
          <w:sz w:val="24"/>
        </w:rPr>
        <w:t>端</w:t>
      </w:r>
      <w:r w:rsidR="001564EB">
        <w:rPr>
          <w:rFonts w:ascii="Times New Roman" w:eastAsia="宋体" w:hAnsi="Times New Roman" w:hint="eastAsia"/>
          <w:noProof/>
          <w:sz w:val="24"/>
        </w:rPr>
        <w:t>页面</w:t>
      </w:r>
      <w:r w:rsidR="00AB6FC0" w:rsidRPr="00D470C6">
        <w:rPr>
          <w:rFonts w:ascii="Times New Roman" w:eastAsia="宋体" w:hAnsi="Times New Roman"/>
          <w:noProof/>
          <w:sz w:val="24"/>
        </w:rPr>
        <w:t>，</w:t>
      </w:r>
      <w:r w:rsidR="00771075">
        <w:rPr>
          <w:rFonts w:ascii="Times New Roman" w:eastAsia="宋体" w:hAnsi="Times New Roman" w:hint="eastAsia"/>
          <w:noProof/>
          <w:sz w:val="24"/>
        </w:rPr>
        <w:t>管理</w:t>
      </w:r>
      <w:r w:rsidR="00F47C25" w:rsidRPr="00D470C6">
        <w:rPr>
          <w:rFonts w:ascii="Times New Roman" w:eastAsia="宋体" w:hAnsi="Times New Roman"/>
          <w:noProof/>
          <w:sz w:val="24"/>
        </w:rPr>
        <w:t>者</w:t>
      </w:r>
      <w:r w:rsidR="00AB6FC0" w:rsidRPr="00D470C6">
        <w:rPr>
          <w:rFonts w:ascii="Times New Roman" w:eastAsia="宋体" w:hAnsi="Times New Roman"/>
          <w:noProof/>
          <w:sz w:val="24"/>
        </w:rPr>
        <w:t>通过授权登录即可</w:t>
      </w:r>
      <w:r w:rsidR="00DF795C">
        <w:rPr>
          <w:rFonts w:ascii="Times New Roman" w:eastAsia="宋体" w:hAnsi="Times New Roman" w:hint="eastAsia"/>
          <w:noProof/>
          <w:sz w:val="24"/>
        </w:rPr>
        <w:t>进行打卡、人员管理、</w:t>
      </w:r>
      <w:r w:rsidR="00AB6FC0" w:rsidRPr="00D470C6">
        <w:rPr>
          <w:rFonts w:ascii="Times New Roman" w:eastAsia="宋体" w:hAnsi="Times New Roman"/>
          <w:noProof/>
          <w:sz w:val="24"/>
        </w:rPr>
        <w:t>查看</w:t>
      </w:r>
      <w:r w:rsidR="00DF795C">
        <w:rPr>
          <w:rFonts w:ascii="Times New Roman" w:eastAsia="宋体" w:hAnsi="Times New Roman" w:hint="eastAsia"/>
          <w:noProof/>
          <w:sz w:val="24"/>
        </w:rPr>
        <w:t>物资</w:t>
      </w:r>
      <w:r w:rsidR="00771075">
        <w:rPr>
          <w:rFonts w:ascii="Times New Roman" w:eastAsia="宋体" w:hAnsi="Times New Roman" w:hint="eastAsia"/>
          <w:noProof/>
          <w:sz w:val="24"/>
        </w:rPr>
        <w:t>和疫情概况</w:t>
      </w:r>
      <w:r w:rsidR="00AB6FC0" w:rsidRPr="00D470C6">
        <w:rPr>
          <w:rFonts w:ascii="Times New Roman" w:eastAsia="宋体" w:hAnsi="Times New Roman"/>
          <w:noProof/>
          <w:sz w:val="24"/>
        </w:rPr>
        <w:t>的详细信息并</w:t>
      </w:r>
      <w:r w:rsidR="00DF795C">
        <w:rPr>
          <w:rFonts w:ascii="Times New Roman" w:eastAsia="宋体" w:hAnsi="Times New Roman" w:hint="eastAsia"/>
          <w:noProof/>
          <w:sz w:val="24"/>
        </w:rPr>
        <w:t>进行增删改查</w:t>
      </w:r>
      <w:r w:rsidR="00771075">
        <w:rPr>
          <w:rFonts w:ascii="Times New Roman" w:eastAsia="宋体" w:hAnsi="Times New Roman" w:hint="eastAsia"/>
          <w:noProof/>
          <w:sz w:val="24"/>
        </w:rPr>
        <w:t>操作</w:t>
      </w:r>
      <w:r w:rsidR="00C65E91">
        <w:rPr>
          <w:rFonts w:ascii="Times New Roman" w:eastAsia="宋体" w:hAnsi="Times New Roman" w:hint="eastAsia"/>
          <w:noProof/>
          <w:sz w:val="24"/>
        </w:rPr>
        <w:t>的页面跳转</w:t>
      </w:r>
      <w:r w:rsidR="00AB6FC0" w:rsidRPr="00D470C6">
        <w:rPr>
          <w:rFonts w:ascii="Times New Roman" w:eastAsia="宋体" w:hAnsi="Times New Roman"/>
          <w:noProof/>
          <w:sz w:val="24"/>
        </w:rPr>
        <w:t>。</w:t>
      </w:r>
      <w:r w:rsidR="000E5DF7" w:rsidRPr="00771075">
        <w:rPr>
          <w:rFonts w:ascii="Times New Roman" w:eastAsia="宋体" w:hAnsi="Times New Roman"/>
          <w:noProof/>
          <w:sz w:val="24"/>
        </w:rPr>
        <w:t>在后</w:t>
      </w:r>
      <w:r w:rsidR="00771075" w:rsidRPr="00771075">
        <w:rPr>
          <w:rFonts w:ascii="Times New Roman" w:eastAsia="宋体" w:hAnsi="Times New Roman" w:hint="eastAsia"/>
          <w:noProof/>
          <w:sz w:val="24"/>
        </w:rPr>
        <w:t>端</w:t>
      </w:r>
      <w:r w:rsidR="000E5DF7" w:rsidRPr="00771075">
        <w:rPr>
          <w:rFonts w:ascii="Times New Roman" w:eastAsia="宋体" w:hAnsi="Times New Roman"/>
          <w:noProof/>
          <w:sz w:val="24"/>
        </w:rPr>
        <w:t>系统中</w:t>
      </w:r>
      <w:r w:rsidR="000E5DF7" w:rsidRPr="00747BBD">
        <w:rPr>
          <w:rFonts w:ascii="Times New Roman" w:eastAsia="宋体" w:hAnsi="Times New Roman"/>
          <w:noProof/>
          <w:sz w:val="24"/>
        </w:rPr>
        <w:t>，管理员可以</w:t>
      </w:r>
      <w:r w:rsidR="000A4409">
        <w:rPr>
          <w:rFonts w:ascii="Times New Roman" w:eastAsia="宋体" w:hAnsi="Times New Roman" w:hint="eastAsia"/>
          <w:noProof/>
          <w:sz w:val="24"/>
        </w:rPr>
        <w:t>进行</w:t>
      </w:r>
      <w:r w:rsidR="00747BBD">
        <w:rPr>
          <w:rFonts w:ascii="Times New Roman" w:eastAsia="宋体" w:hAnsi="Times New Roman" w:hint="eastAsia"/>
          <w:noProof/>
          <w:sz w:val="24"/>
        </w:rPr>
        <w:t>打卡管理、人员管理、</w:t>
      </w:r>
      <w:r w:rsidR="00747BBD" w:rsidRPr="00D470C6">
        <w:rPr>
          <w:rFonts w:ascii="Times New Roman" w:eastAsia="宋体" w:hAnsi="Times New Roman"/>
          <w:noProof/>
          <w:sz w:val="24"/>
        </w:rPr>
        <w:t>查看</w:t>
      </w:r>
      <w:r w:rsidR="00747BBD">
        <w:rPr>
          <w:rFonts w:ascii="Times New Roman" w:eastAsia="宋体" w:hAnsi="Times New Roman" w:hint="eastAsia"/>
          <w:noProof/>
          <w:sz w:val="24"/>
        </w:rPr>
        <w:t>物资和疫情概况</w:t>
      </w:r>
      <w:r w:rsidR="00747BBD" w:rsidRPr="00D470C6">
        <w:rPr>
          <w:rFonts w:ascii="Times New Roman" w:eastAsia="宋体" w:hAnsi="Times New Roman"/>
          <w:noProof/>
          <w:sz w:val="24"/>
        </w:rPr>
        <w:t>的</w:t>
      </w:r>
      <w:r w:rsidR="00747BBD">
        <w:rPr>
          <w:rFonts w:ascii="Times New Roman" w:eastAsia="宋体" w:hAnsi="Times New Roman" w:hint="eastAsia"/>
          <w:noProof/>
          <w:sz w:val="24"/>
        </w:rPr>
        <w:t>增删改查操作</w:t>
      </w:r>
      <w:r w:rsidR="006A7391">
        <w:rPr>
          <w:rFonts w:ascii="Times New Roman" w:eastAsia="宋体" w:hAnsi="Times New Roman" w:hint="eastAsia"/>
          <w:noProof/>
          <w:sz w:val="24"/>
        </w:rPr>
        <w:t>并</w:t>
      </w:r>
      <w:r w:rsidR="000A4409">
        <w:rPr>
          <w:rFonts w:ascii="Times New Roman" w:eastAsia="宋体" w:hAnsi="Times New Roman" w:hint="eastAsia"/>
          <w:noProof/>
          <w:sz w:val="24"/>
        </w:rPr>
        <w:t>连接</w:t>
      </w:r>
      <w:r w:rsidR="006A7391">
        <w:rPr>
          <w:rFonts w:ascii="Times New Roman" w:eastAsia="宋体" w:hAnsi="Times New Roman" w:hint="eastAsia"/>
          <w:noProof/>
          <w:sz w:val="24"/>
        </w:rPr>
        <w:t>MySQL</w:t>
      </w:r>
      <w:r w:rsidR="000A4409">
        <w:rPr>
          <w:rFonts w:ascii="Times New Roman" w:eastAsia="宋体" w:hAnsi="Times New Roman" w:hint="eastAsia"/>
          <w:noProof/>
          <w:sz w:val="24"/>
        </w:rPr>
        <w:t>数据库</w:t>
      </w:r>
      <w:r w:rsidR="006A7391">
        <w:rPr>
          <w:rFonts w:ascii="Times New Roman" w:eastAsia="宋体" w:hAnsi="Times New Roman" w:hint="eastAsia"/>
          <w:noProof/>
          <w:sz w:val="24"/>
        </w:rPr>
        <w:t>和</w:t>
      </w:r>
      <w:r w:rsidR="006A7391">
        <w:rPr>
          <w:rFonts w:ascii="Times New Roman" w:eastAsia="宋体" w:hAnsi="Times New Roman" w:hint="eastAsia"/>
          <w:noProof/>
          <w:sz w:val="24"/>
        </w:rPr>
        <w:t>Redis</w:t>
      </w:r>
      <w:r w:rsidR="000E5DF7" w:rsidRPr="00D06216">
        <w:rPr>
          <w:rFonts w:ascii="Times New Roman" w:eastAsia="宋体" w:hAnsi="Times New Roman"/>
          <w:noProof/>
          <w:sz w:val="24"/>
        </w:rPr>
        <w:t>。</w:t>
      </w:r>
      <w:r w:rsidRPr="00D06216">
        <w:rPr>
          <w:rFonts w:ascii="Times New Roman" w:eastAsia="宋体" w:hAnsi="Times New Roman"/>
          <w:noProof/>
          <w:sz w:val="24"/>
        </w:rPr>
        <w:t>在进行</w:t>
      </w:r>
      <w:r w:rsidR="002648FE" w:rsidRPr="00D06216">
        <w:rPr>
          <w:rFonts w:ascii="Times New Roman" w:eastAsia="宋体" w:hAnsi="Times New Roman"/>
          <w:noProof/>
          <w:sz w:val="24"/>
        </w:rPr>
        <w:t>足够</w:t>
      </w:r>
      <w:r w:rsidRPr="00D06216">
        <w:rPr>
          <w:rFonts w:ascii="Times New Roman" w:eastAsia="宋体" w:hAnsi="Times New Roman"/>
          <w:noProof/>
          <w:sz w:val="24"/>
        </w:rPr>
        <w:t>的需求分析后，</w:t>
      </w:r>
      <w:r w:rsidR="002648FE" w:rsidRPr="00D06216">
        <w:rPr>
          <w:rFonts w:ascii="Times New Roman" w:eastAsia="宋体" w:hAnsi="Times New Roman"/>
          <w:noProof/>
          <w:sz w:val="24"/>
        </w:rPr>
        <w:t>系统</w:t>
      </w:r>
      <w:r w:rsidRPr="00D06216">
        <w:rPr>
          <w:rFonts w:ascii="Times New Roman" w:eastAsia="宋体" w:hAnsi="Times New Roman"/>
          <w:noProof/>
          <w:sz w:val="24"/>
        </w:rPr>
        <w:t>设计实现了</w:t>
      </w:r>
      <w:r w:rsidR="00747BBD" w:rsidRPr="00D06216">
        <w:rPr>
          <w:rFonts w:ascii="Times New Roman" w:eastAsia="宋体" w:hAnsi="Times New Roman" w:hint="eastAsia"/>
          <w:noProof/>
          <w:sz w:val="24"/>
        </w:rPr>
        <w:t>四</w:t>
      </w:r>
      <w:r w:rsidRPr="00D06216">
        <w:rPr>
          <w:rFonts w:ascii="Times New Roman" w:eastAsia="宋体" w:hAnsi="Times New Roman"/>
          <w:noProof/>
          <w:sz w:val="24"/>
        </w:rPr>
        <w:t>个模块：</w:t>
      </w:r>
      <w:r w:rsidR="00747BBD" w:rsidRPr="00D06216">
        <w:rPr>
          <w:rFonts w:ascii="Times New Roman" w:eastAsia="宋体" w:hAnsi="Times New Roman" w:hint="eastAsia"/>
          <w:noProof/>
          <w:sz w:val="24"/>
        </w:rPr>
        <w:t>日常防控管理、异常人员管理、防控物资管理、疫情概况</w:t>
      </w:r>
      <w:r w:rsidR="0035417E" w:rsidRPr="00D06216">
        <w:rPr>
          <w:rFonts w:ascii="Times New Roman" w:eastAsia="宋体" w:hAnsi="Times New Roman"/>
          <w:noProof/>
          <w:sz w:val="24"/>
        </w:rPr>
        <w:t>。</w:t>
      </w:r>
      <w:r w:rsidR="00C65E91">
        <w:rPr>
          <w:rFonts w:ascii="Times New Roman" w:eastAsia="宋体" w:hAnsi="Times New Roman" w:hint="eastAsia"/>
          <w:noProof/>
          <w:sz w:val="24"/>
        </w:rPr>
        <w:t>通过这四个业务模块实现了人员</w:t>
      </w:r>
      <w:r w:rsidR="000A4409">
        <w:rPr>
          <w:rFonts w:ascii="Times New Roman" w:eastAsia="宋体" w:hAnsi="Times New Roman" w:hint="eastAsia"/>
          <w:noProof/>
          <w:sz w:val="24"/>
        </w:rPr>
        <w:t>和</w:t>
      </w:r>
      <w:r w:rsidR="00C65E91">
        <w:rPr>
          <w:rFonts w:ascii="Times New Roman" w:eastAsia="宋体" w:hAnsi="Times New Roman" w:hint="eastAsia"/>
          <w:noProof/>
          <w:sz w:val="24"/>
        </w:rPr>
        <w:t>物资的统计和管理</w:t>
      </w:r>
      <w:r w:rsidR="00C65E91" w:rsidRPr="000A4409">
        <w:rPr>
          <w:rFonts w:ascii="Times New Roman" w:eastAsia="宋体" w:hAnsi="Times New Roman" w:hint="eastAsia"/>
          <w:noProof/>
          <w:sz w:val="24"/>
        </w:rPr>
        <w:t>，管理者</w:t>
      </w:r>
      <w:r w:rsidR="00A909A4" w:rsidRPr="000A4409">
        <w:rPr>
          <w:rFonts w:ascii="Times New Roman" w:eastAsia="宋体" w:hAnsi="Times New Roman"/>
          <w:noProof/>
          <w:sz w:val="24"/>
        </w:rPr>
        <w:t>通过</w:t>
      </w:r>
      <w:r w:rsidR="000A4409" w:rsidRPr="000A4409">
        <w:rPr>
          <w:rFonts w:ascii="Times New Roman" w:eastAsia="宋体" w:hAnsi="Times New Roman" w:hint="eastAsia"/>
          <w:noProof/>
          <w:sz w:val="24"/>
        </w:rPr>
        <w:t>登录页面</w:t>
      </w:r>
      <w:r w:rsidR="00A909A4" w:rsidRPr="000A4409">
        <w:rPr>
          <w:rFonts w:ascii="Times New Roman" w:eastAsia="宋体" w:hAnsi="Times New Roman"/>
          <w:noProof/>
          <w:sz w:val="24"/>
        </w:rPr>
        <w:t>授权登录即可</w:t>
      </w:r>
      <w:r w:rsidR="000A4409" w:rsidRPr="000A4409">
        <w:rPr>
          <w:rFonts w:ascii="Times New Roman" w:eastAsia="宋体" w:hAnsi="Times New Roman" w:hint="eastAsia"/>
          <w:noProof/>
          <w:sz w:val="24"/>
        </w:rPr>
        <w:t>进行人员</w:t>
      </w:r>
      <w:r w:rsidR="006A7391">
        <w:rPr>
          <w:rFonts w:ascii="Times New Roman" w:eastAsia="宋体" w:hAnsi="Times New Roman" w:hint="eastAsia"/>
          <w:noProof/>
          <w:sz w:val="24"/>
        </w:rPr>
        <w:t>和</w:t>
      </w:r>
      <w:r w:rsidR="000A4409" w:rsidRPr="000A4409">
        <w:rPr>
          <w:rFonts w:ascii="Times New Roman" w:eastAsia="宋体" w:hAnsi="Times New Roman" w:hint="eastAsia"/>
          <w:noProof/>
          <w:sz w:val="24"/>
        </w:rPr>
        <w:t>物资</w:t>
      </w:r>
      <w:r w:rsidR="000A4409" w:rsidRPr="000A4409">
        <w:rPr>
          <w:rFonts w:ascii="Times New Roman" w:eastAsia="宋体" w:hAnsi="Times New Roman"/>
          <w:noProof/>
          <w:sz w:val="24"/>
        </w:rPr>
        <w:t>的详细信息并</w:t>
      </w:r>
      <w:r w:rsidR="000A4409" w:rsidRPr="000A4409">
        <w:rPr>
          <w:rFonts w:ascii="Times New Roman" w:eastAsia="宋体" w:hAnsi="Times New Roman" w:hint="eastAsia"/>
          <w:noProof/>
          <w:sz w:val="24"/>
        </w:rPr>
        <w:t>进行增删改查操作</w:t>
      </w:r>
      <w:r w:rsidRPr="000A4409">
        <w:rPr>
          <w:rFonts w:ascii="Times New Roman" w:eastAsia="宋体" w:hAnsi="Times New Roman"/>
          <w:noProof/>
          <w:sz w:val="24"/>
        </w:rPr>
        <w:t>，基本满足了广大用户对</w:t>
      </w:r>
      <w:r w:rsidR="006A7391" w:rsidRPr="006A7391">
        <w:rPr>
          <w:rFonts w:ascii="Times New Roman" w:eastAsia="宋体" w:hAnsi="Times New Roman" w:hint="eastAsia"/>
          <w:noProof/>
          <w:sz w:val="24"/>
        </w:rPr>
        <w:t>疫情封控管理系统</w:t>
      </w:r>
      <w:r w:rsidRPr="000A4409">
        <w:rPr>
          <w:rFonts w:ascii="Times New Roman" w:eastAsia="宋体" w:hAnsi="Times New Roman"/>
          <w:noProof/>
          <w:sz w:val="24"/>
        </w:rPr>
        <w:t>的各类需求。</w:t>
      </w:r>
    </w:p>
    <w:p w14:paraId="1759EA09" w14:textId="44849A40" w:rsidR="00F1058E" w:rsidRDefault="000F224F" w:rsidP="00F1058E">
      <w:pPr>
        <w:pStyle w:val="a0"/>
        <w:ind w:firstLine="480"/>
        <w:rPr>
          <w:noProof/>
        </w:rPr>
      </w:pPr>
      <w:r>
        <w:rPr>
          <w:rFonts w:hint="eastAsia"/>
          <w:noProof/>
        </w:rPr>
        <w:t>疫情封控管理</w:t>
      </w:r>
      <w:r w:rsidR="00F1058E" w:rsidRPr="00FD7940">
        <w:rPr>
          <w:noProof/>
        </w:rPr>
        <w:t>系统是针对当前的用户需求和社会发展需求而开发的，具有很好的实用价值。本系统具有功能齐全、使用简便、维护方便等特点。使用该</w:t>
      </w:r>
      <w:r>
        <w:rPr>
          <w:rFonts w:hint="eastAsia"/>
          <w:noProof/>
        </w:rPr>
        <w:t>疫情封控管理</w:t>
      </w:r>
      <w:r w:rsidR="00F1058E" w:rsidRPr="00FD7940">
        <w:rPr>
          <w:noProof/>
        </w:rPr>
        <w:t>系统，可以极大地简化工作程序，提高工作效率；从而使</w:t>
      </w:r>
      <w:r w:rsidR="003832D4">
        <w:rPr>
          <w:rFonts w:hint="eastAsia"/>
          <w:noProof/>
        </w:rPr>
        <w:t>物资和人员统计</w:t>
      </w:r>
      <w:r w:rsidR="00F1058E" w:rsidRPr="00FD7940">
        <w:rPr>
          <w:noProof/>
        </w:rPr>
        <w:t>结果更具实用性、先进性、高效性。</w:t>
      </w:r>
    </w:p>
    <w:p w14:paraId="2E1E61BE" w14:textId="77777777" w:rsidR="003832D4" w:rsidRPr="00FD7940" w:rsidRDefault="003832D4" w:rsidP="00F1058E">
      <w:pPr>
        <w:pStyle w:val="a0"/>
        <w:ind w:firstLine="480"/>
        <w:rPr>
          <w:noProof/>
        </w:rPr>
      </w:pPr>
    </w:p>
    <w:p w14:paraId="4EC3B087" w14:textId="608080CF" w:rsidR="003B3187" w:rsidRPr="00FD7940" w:rsidRDefault="001E6F93" w:rsidP="00AE0360">
      <w:pPr>
        <w:pStyle w:val="a0"/>
        <w:ind w:firstLineChars="0" w:firstLine="0"/>
        <w:rPr>
          <w:noProof/>
        </w:rPr>
        <w:sectPr w:rsidR="003B3187" w:rsidRPr="00FD7940" w:rsidSect="006E6336">
          <w:headerReference w:type="default" r:id="rId15"/>
          <w:footerReference w:type="default" r:id="rId16"/>
          <w:pgSz w:w="11906" w:h="16838" w:code="9"/>
          <w:pgMar w:top="1418" w:right="1134" w:bottom="1134" w:left="1134" w:header="851" w:footer="992" w:gutter="284"/>
          <w:pgNumType w:fmt="upperRoman" w:start="1"/>
          <w:cols w:space="425"/>
          <w:docGrid w:type="lines" w:linePitch="312"/>
        </w:sectPr>
      </w:pPr>
      <w:r w:rsidRPr="00FD7940">
        <w:rPr>
          <w:rFonts w:ascii="黑体" w:eastAsia="黑体" w:hAnsi="黑体"/>
          <w:noProof/>
        </w:rPr>
        <w:t>关键词：</w:t>
      </w:r>
      <w:r w:rsidR="0019524D">
        <w:rPr>
          <w:rFonts w:hint="eastAsia"/>
          <w:noProof/>
        </w:rPr>
        <w:t>疫情</w:t>
      </w:r>
      <w:r w:rsidR="00AE0360" w:rsidRPr="00FD7940">
        <w:rPr>
          <w:noProof/>
        </w:rPr>
        <w:t>；</w:t>
      </w:r>
      <w:r w:rsidR="00D72F81">
        <w:rPr>
          <w:rFonts w:hint="eastAsia"/>
          <w:noProof/>
        </w:rPr>
        <w:t>vue</w:t>
      </w:r>
      <w:r w:rsidR="00AE0360" w:rsidRPr="00FD7940">
        <w:rPr>
          <w:noProof/>
        </w:rPr>
        <w:t>；</w:t>
      </w:r>
      <w:r w:rsidR="00AE0360" w:rsidRPr="00FD7940">
        <w:rPr>
          <w:noProof/>
        </w:rPr>
        <w:t>Spring</w:t>
      </w:r>
      <w:r w:rsidR="00A17979" w:rsidRPr="00FD7940">
        <w:rPr>
          <w:noProof/>
        </w:rPr>
        <w:t xml:space="preserve"> </w:t>
      </w:r>
      <w:r w:rsidR="00AE0360" w:rsidRPr="00FD7940">
        <w:rPr>
          <w:noProof/>
        </w:rPr>
        <w:t>Boot</w:t>
      </w:r>
      <w:bookmarkEnd w:id="4"/>
      <w:r w:rsidR="00D72F81">
        <w:rPr>
          <w:rFonts w:hint="eastAsia"/>
          <w:noProof/>
        </w:rPr>
        <w:t>；</w:t>
      </w:r>
      <w:r w:rsidR="00D72F81" w:rsidRPr="00D72F81">
        <w:rPr>
          <w:rFonts w:hint="eastAsia"/>
          <w:noProof/>
        </w:rPr>
        <w:t>新冠</w:t>
      </w:r>
      <w:r w:rsidR="00D72F81">
        <w:rPr>
          <w:rFonts w:hint="eastAsia"/>
          <w:noProof/>
        </w:rPr>
        <w:t>病毒</w:t>
      </w:r>
    </w:p>
    <w:p w14:paraId="670B660A" w14:textId="77777777" w:rsidR="004701B6" w:rsidRPr="00FD7940" w:rsidRDefault="004701B6" w:rsidP="004701B6">
      <w:pPr>
        <w:pStyle w:val="af1"/>
        <w:rPr>
          <w:noProof/>
        </w:rPr>
      </w:pPr>
      <w:r w:rsidRPr="00FD7940">
        <w:rPr>
          <w:noProof/>
        </w:rPr>
        <w:lastRenderedPageBreak/>
        <w:t>ABSTRACT</w:t>
      </w:r>
    </w:p>
    <w:p w14:paraId="5D7677B4" w14:textId="77777777" w:rsidR="007072CC" w:rsidRDefault="007072CC" w:rsidP="00F1058E">
      <w:pPr>
        <w:pStyle w:val="a0"/>
        <w:ind w:firstLine="480"/>
        <w:rPr>
          <w:noProof/>
        </w:rPr>
      </w:pPr>
      <w:r w:rsidRPr="007072CC">
        <w:rPr>
          <w:noProof/>
        </w:rPr>
        <w:t>With the increasing informatization of society, people's demand for electronic products is also increasing, making network systems increasingly popular. The traditional manual statistical management methods are mostly manual operation, low efficiency, inconvenient to use, while online statistical management does not require labor, basically realize automation, save a lot of manpower and material resources, and greatly improve work efficiency. Based on the actual situation of epidemic containment management, an online epidemic containment management system based on the epidemic was designed.</w:t>
      </w:r>
    </w:p>
    <w:p w14:paraId="61649F81" w14:textId="2F666E26" w:rsidR="008B4A43" w:rsidRDefault="008B4A43" w:rsidP="000A4409">
      <w:pPr>
        <w:pStyle w:val="a0"/>
        <w:ind w:firstLineChars="0" w:firstLine="420"/>
        <w:rPr>
          <w:noProof/>
        </w:rPr>
      </w:pPr>
      <w:r w:rsidRPr="008B4A43">
        <w:rPr>
          <w:noProof/>
        </w:rPr>
        <w:t xml:space="preserve">This system involves Spring Boot, Vue framework and other technologies, Java as a programming language of the system, JDK using 1.8.0_25, IDE for IntelliJ IDEA, in the implementation of the front-end interface of the epidemic containment management system, mainly rely on vue, element-ui, vue-router, vuex, echarts and other technologies. The front-end and back-end are developed using two frameworks for later maintenance and expansion. The system uses MySQL as the database. On the front-end page, managers can log in with authorization to perform punch cards, personnel management, view details of materials and epidemic situation profiles, and add, delete, modify and check the page jump. In the back-end system, administrators can add, delete, or modify punch card management, personnel management, view materials and epidemic profiles, and connect </w:t>
      </w:r>
      <w:r w:rsidR="00FE06EF">
        <w:rPr>
          <w:noProof/>
        </w:rPr>
        <w:t>M</w:t>
      </w:r>
      <w:r w:rsidR="00FE06EF">
        <w:rPr>
          <w:rFonts w:hint="eastAsia"/>
          <w:noProof/>
        </w:rPr>
        <w:t>y</w:t>
      </w:r>
      <w:r w:rsidRPr="008B4A43">
        <w:rPr>
          <w:noProof/>
        </w:rPr>
        <w:t>S</w:t>
      </w:r>
      <w:r w:rsidR="00FE06EF">
        <w:rPr>
          <w:noProof/>
        </w:rPr>
        <w:t>QL</w:t>
      </w:r>
      <w:r w:rsidRPr="008B4A43">
        <w:rPr>
          <w:noProof/>
        </w:rPr>
        <w:t xml:space="preserve"> databases and Redis. After sufficient demand analysis, the system design implemented four modules: daily prevention and control management, abnormal personnel management, prevention and control material management, and epidemic situation overview. Through these four business modules, the statistics and management of personnel and materials are realized, and managers can authorize login through the login page to carry out detailed information of personnel and materials and carry out addition, deletion, modification and inspection operations, which basically meets the various needs of the majority of users for the epidemic containment management system.</w:t>
      </w:r>
    </w:p>
    <w:p w14:paraId="37E76E70" w14:textId="2D84F981" w:rsidR="003832D4" w:rsidRDefault="003832D4" w:rsidP="000A4409">
      <w:pPr>
        <w:pStyle w:val="a0"/>
        <w:ind w:firstLineChars="0" w:firstLine="420"/>
        <w:rPr>
          <w:noProof/>
        </w:rPr>
      </w:pPr>
      <w:r w:rsidRPr="003832D4">
        <w:rPr>
          <w:noProof/>
        </w:rPr>
        <w:t>The epidemic containment management system is developed for the current user needs and social development needs, and has good practical value. The system has the characteristics of complete functions, easy to use and convenient maintenance. The use of the epidemic containment management system can greatly simplify the work procedures and improve work efficiency; so that the statistical results of materials and personnel are more practical, advanced and efficient.</w:t>
      </w:r>
    </w:p>
    <w:p w14:paraId="0091732A" w14:textId="77777777" w:rsidR="00FE06EF" w:rsidRDefault="00FE06EF" w:rsidP="000A4409">
      <w:pPr>
        <w:pStyle w:val="a0"/>
        <w:ind w:firstLineChars="0" w:firstLine="0"/>
        <w:rPr>
          <w:b/>
          <w:bCs/>
          <w:noProof/>
        </w:rPr>
      </w:pPr>
    </w:p>
    <w:p w14:paraId="330B104D" w14:textId="325BA338" w:rsidR="003832D4" w:rsidRPr="000A4409" w:rsidRDefault="004701B6" w:rsidP="000A4409">
      <w:pPr>
        <w:pStyle w:val="a0"/>
        <w:ind w:firstLineChars="0" w:firstLine="0"/>
        <w:rPr>
          <w:b/>
          <w:bCs/>
          <w:noProof/>
        </w:rPr>
      </w:pPr>
      <w:r w:rsidRPr="00FD7940">
        <w:rPr>
          <w:b/>
          <w:bCs/>
          <w:noProof/>
        </w:rPr>
        <w:t>Key words</w:t>
      </w:r>
      <w:r w:rsidRPr="00FD7940">
        <w:rPr>
          <w:b/>
          <w:bCs/>
          <w:noProof/>
        </w:rPr>
        <w:t>：</w:t>
      </w:r>
      <w:r w:rsidR="00151580" w:rsidRPr="00151580">
        <w:rPr>
          <w:noProof/>
        </w:rPr>
        <w:t>Pandemic;</w:t>
      </w:r>
      <w:r w:rsidR="009D6E46">
        <w:rPr>
          <w:noProof/>
        </w:rPr>
        <w:t xml:space="preserve"> </w:t>
      </w:r>
      <w:r w:rsidR="00151580" w:rsidRPr="00151580">
        <w:rPr>
          <w:noProof/>
        </w:rPr>
        <w:t xml:space="preserve"> vue; </w:t>
      </w:r>
      <w:r w:rsidR="009D6E46">
        <w:rPr>
          <w:noProof/>
        </w:rPr>
        <w:t xml:space="preserve"> </w:t>
      </w:r>
      <w:r w:rsidR="00151580" w:rsidRPr="00151580">
        <w:rPr>
          <w:noProof/>
        </w:rPr>
        <w:t>Spring Boot;</w:t>
      </w:r>
      <w:r w:rsidR="009D6E46">
        <w:rPr>
          <w:noProof/>
        </w:rPr>
        <w:t xml:space="preserve"> </w:t>
      </w:r>
      <w:r w:rsidR="00151580" w:rsidRPr="00151580">
        <w:rPr>
          <w:noProof/>
        </w:rPr>
        <w:t xml:space="preserve"> Coronavirus</w:t>
      </w:r>
    </w:p>
    <w:p w14:paraId="113C678B" w14:textId="7BBFDD71" w:rsidR="003832D4" w:rsidRPr="003832D4" w:rsidRDefault="003832D4" w:rsidP="003832D4">
      <w:pPr>
        <w:sectPr w:rsidR="003832D4" w:rsidRPr="003832D4" w:rsidSect="006E6336">
          <w:headerReference w:type="default" r:id="rId17"/>
          <w:pgSz w:w="11906" w:h="16838" w:code="9"/>
          <w:pgMar w:top="1418" w:right="1134" w:bottom="1134" w:left="1134" w:header="851" w:footer="992" w:gutter="284"/>
          <w:pgNumType w:fmt="upperRoman"/>
          <w:cols w:space="425"/>
          <w:docGrid w:type="lines" w:linePitch="312"/>
        </w:sectPr>
      </w:pPr>
    </w:p>
    <w:p w14:paraId="50356D98" w14:textId="77777777" w:rsidR="00334BC3" w:rsidRDefault="00F455EF" w:rsidP="00051761">
      <w:pPr>
        <w:pStyle w:val="af1"/>
        <w:rPr>
          <w:noProof/>
        </w:rPr>
      </w:pPr>
      <w:bookmarkStart w:id="5" w:name="_Toc45696394"/>
      <w:r w:rsidRPr="00FD7940">
        <w:rPr>
          <w:noProof/>
        </w:rPr>
        <w:lastRenderedPageBreak/>
        <w:t>目</w:t>
      </w:r>
      <w:r w:rsidRPr="00FD7940">
        <w:rPr>
          <w:noProof/>
        </w:rPr>
        <w:t xml:space="preserve">    </w:t>
      </w:r>
      <w:r w:rsidRPr="00FD7940">
        <w:rPr>
          <w:noProof/>
        </w:rPr>
        <w:t>录</w:t>
      </w:r>
      <w:bookmarkEnd w:id="5"/>
      <w:r w:rsidR="00093A8E" w:rsidRPr="00FD7940">
        <w:rPr>
          <w:noProof/>
        </w:rPr>
        <w:fldChar w:fldCharType="begin"/>
      </w:r>
      <w:r w:rsidR="00093A8E" w:rsidRPr="00FD7940">
        <w:rPr>
          <w:noProof/>
        </w:rPr>
        <w:instrText xml:space="preserve"> TOC \o "1-3" \h \z \u </w:instrText>
      </w:r>
      <w:r w:rsidR="00093A8E" w:rsidRPr="00FD7940">
        <w:rPr>
          <w:noProof/>
        </w:rPr>
        <w:fldChar w:fldCharType="separate"/>
      </w:r>
    </w:p>
    <w:p w14:paraId="2CBA2EA7" w14:textId="6958A460" w:rsidR="00334BC3" w:rsidRDefault="00334BC3">
      <w:pPr>
        <w:pStyle w:val="TOC1"/>
        <w:rPr>
          <w:rFonts w:asciiTheme="minorHAnsi" w:eastAsiaTheme="minorEastAsia" w:hAnsiTheme="minorHAnsi" w:cstheme="minorBidi"/>
          <w:kern w:val="2"/>
          <w:sz w:val="21"/>
        </w:rPr>
      </w:pPr>
      <w:hyperlink w:anchor="_Toc105672499" w:history="1">
        <w:r w:rsidRPr="00F31452">
          <w:rPr>
            <w:rStyle w:val="af5"/>
          </w:rPr>
          <w:t>第1章  绪论</w:t>
        </w:r>
        <w:r>
          <w:rPr>
            <w:webHidden/>
          </w:rPr>
          <w:tab/>
        </w:r>
        <w:r>
          <w:rPr>
            <w:webHidden/>
          </w:rPr>
          <w:fldChar w:fldCharType="begin"/>
        </w:r>
        <w:r>
          <w:rPr>
            <w:webHidden/>
          </w:rPr>
          <w:instrText xml:space="preserve"> PAGEREF _Toc105672499 \h </w:instrText>
        </w:r>
        <w:r>
          <w:rPr>
            <w:webHidden/>
          </w:rPr>
        </w:r>
        <w:r>
          <w:rPr>
            <w:webHidden/>
          </w:rPr>
          <w:fldChar w:fldCharType="separate"/>
        </w:r>
        <w:r>
          <w:rPr>
            <w:webHidden/>
          </w:rPr>
          <w:t>1</w:t>
        </w:r>
        <w:r>
          <w:rPr>
            <w:webHidden/>
          </w:rPr>
          <w:fldChar w:fldCharType="end"/>
        </w:r>
      </w:hyperlink>
    </w:p>
    <w:p w14:paraId="7D9C7ED4" w14:textId="54AEF89C" w:rsidR="00334BC3" w:rsidRDefault="00334BC3">
      <w:pPr>
        <w:pStyle w:val="TOC2"/>
        <w:ind w:firstLine="480"/>
        <w:rPr>
          <w:rFonts w:asciiTheme="minorHAnsi" w:eastAsiaTheme="minorEastAsia" w:hAnsiTheme="minorHAnsi"/>
          <w:noProof/>
          <w:kern w:val="2"/>
          <w:sz w:val="21"/>
        </w:rPr>
      </w:pPr>
      <w:hyperlink w:anchor="_Toc105672500" w:history="1">
        <w:r w:rsidRPr="00F31452">
          <w:rPr>
            <w:rStyle w:val="af5"/>
            <w:noProof/>
          </w:rPr>
          <w:t>1.1  项目背景及意义</w:t>
        </w:r>
        <w:r>
          <w:rPr>
            <w:noProof/>
            <w:webHidden/>
          </w:rPr>
          <w:tab/>
        </w:r>
        <w:r>
          <w:rPr>
            <w:noProof/>
            <w:webHidden/>
          </w:rPr>
          <w:fldChar w:fldCharType="begin"/>
        </w:r>
        <w:r>
          <w:rPr>
            <w:noProof/>
            <w:webHidden/>
          </w:rPr>
          <w:instrText xml:space="preserve"> PAGEREF _Toc105672500 \h </w:instrText>
        </w:r>
        <w:r>
          <w:rPr>
            <w:noProof/>
            <w:webHidden/>
          </w:rPr>
        </w:r>
        <w:r>
          <w:rPr>
            <w:noProof/>
            <w:webHidden/>
          </w:rPr>
          <w:fldChar w:fldCharType="separate"/>
        </w:r>
        <w:r>
          <w:rPr>
            <w:noProof/>
            <w:webHidden/>
          </w:rPr>
          <w:t>1</w:t>
        </w:r>
        <w:r>
          <w:rPr>
            <w:noProof/>
            <w:webHidden/>
          </w:rPr>
          <w:fldChar w:fldCharType="end"/>
        </w:r>
      </w:hyperlink>
    </w:p>
    <w:p w14:paraId="77BA73C3" w14:textId="7089FC01" w:rsidR="00334BC3" w:rsidRDefault="00334BC3">
      <w:pPr>
        <w:pStyle w:val="TOC2"/>
        <w:ind w:firstLine="480"/>
        <w:rPr>
          <w:rFonts w:asciiTheme="minorHAnsi" w:eastAsiaTheme="minorEastAsia" w:hAnsiTheme="minorHAnsi"/>
          <w:noProof/>
          <w:kern w:val="2"/>
          <w:sz w:val="21"/>
        </w:rPr>
      </w:pPr>
      <w:hyperlink w:anchor="_Toc105672501" w:history="1">
        <w:r w:rsidRPr="00F31452">
          <w:rPr>
            <w:rStyle w:val="af5"/>
            <w:noProof/>
          </w:rPr>
          <w:t>1.2  国内外研究现状</w:t>
        </w:r>
        <w:r>
          <w:rPr>
            <w:noProof/>
            <w:webHidden/>
          </w:rPr>
          <w:tab/>
        </w:r>
        <w:r>
          <w:rPr>
            <w:noProof/>
            <w:webHidden/>
          </w:rPr>
          <w:fldChar w:fldCharType="begin"/>
        </w:r>
        <w:r>
          <w:rPr>
            <w:noProof/>
            <w:webHidden/>
          </w:rPr>
          <w:instrText xml:space="preserve"> PAGEREF _Toc105672501 \h </w:instrText>
        </w:r>
        <w:r>
          <w:rPr>
            <w:noProof/>
            <w:webHidden/>
          </w:rPr>
        </w:r>
        <w:r>
          <w:rPr>
            <w:noProof/>
            <w:webHidden/>
          </w:rPr>
          <w:fldChar w:fldCharType="separate"/>
        </w:r>
        <w:r>
          <w:rPr>
            <w:noProof/>
            <w:webHidden/>
          </w:rPr>
          <w:t>1</w:t>
        </w:r>
        <w:r>
          <w:rPr>
            <w:noProof/>
            <w:webHidden/>
          </w:rPr>
          <w:fldChar w:fldCharType="end"/>
        </w:r>
      </w:hyperlink>
    </w:p>
    <w:p w14:paraId="46F7FDA5" w14:textId="10AA592E" w:rsidR="00334BC3" w:rsidRDefault="00334BC3">
      <w:pPr>
        <w:pStyle w:val="TOC2"/>
        <w:ind w:firstLine="480"/>
        <w:rPr>
          <w:rFonts w:asciiTheme="minorHAnsi" w:eastAsiaTheme="minorEastAsia" w:hAnsiTheme="minorHAnsi"/>
          <w:noProof/>
          <w:kern w:val="2"/>
          <w:sz w:val="21"/>
        </w:rPr>
      </w:pPr>
      <w:hyperlink w:anchor="_Toc105672502" w:history="1">
        <w:r w:rsidRPr="00F31452">
          <w:rPr>
            <w:rStyle w:val="af5"/>
            <w:noProof/>
          </w:rPr>
          <w:t>1.3  主要研究内容</w:t>
        </w:r>
        <w:r>
          <w:rPr>
            <w:noProof/>
            <w:webHidden/>
          </w:rPr>
          <w:tab/>
        </w:r>
        <w:r>
          <w:rPr>
            <w:noProof/>
            <w:webHidden/>
          </w:rPr>
          <w:fldChar w:fldCharType="begin"/>
        </w:r>
        <w:r>
          <w:rPr>
            <w:noProof/>
            <w:webHidden/>
          </w:rPr>
          <w:instrText xml:space="preserve"> PAGEREF _Toc105672502 \h </w:instrText>
        </w:r>
        <w:r>
          <w:rPr>
            <w:noProof/>
            <w:webHidden/>
          </w:rPr>
        </w:r>
        <w:r>
          <w:rPr>
            <w:noProof/>
            <w:webHidden/>
          </w:rPr>
          <w:fldChar w:fldCharType="separate"/>
        </w:r>
        <w:r>
          <w:rPr>
            <w:noProof/>
            <w:webHidden/>
          </w:rPr>
          <w:t>2</w:t>
        </w:r>
        <w:r>
          <w:rPr>
            <w:noProof/>
            <w:webHidden/>
          </w:rPr>
          <w:fldChar w:fldCharType="end"/>
        </w:r>
      </w:hyperlink>
    </w:p>
    <w:p w14:paraId="32CA7BE2" w14:textId="12524B50" w:rsidR="00334BC3" w:rsidRDefault="00334BC3">
      <w:pPr>
        <w:pStyle w:val="TOC2"/>
        <w:ind w:firstLine="480"/>
        <w:rPr>
          <w:rFonts w:asciiTheme="minorHAnsi" w:eastAsiaTheme="minorEastAsia" w:hAnsiTheme="minorHAnsi"/>
          <w:noProof/>
          <w:kern w:val="2"/>
          <w:sz w:val="21"/>
        </w:rPr>
      </w:pPr>
      <w:hyperlink w:anchor="_Toc105672503" w:history="1">
        <w:r w:rsidRPr="00F31452">
          <w:rPr>
            <w:rStyle w:val="af5"/>
            <w:noProof/>
          </w:rPr>
          <w:t>1.4  论文组织结构</w:t>
        </w:r>
        <w:r>
          <w:rPr>
            <w:noProof/>
            <w:webHidden/>
          </w:rPr>
          <w:tab/>
        </w:r>
        <w:r>
          <w:rPr>
            <w:noProof/>
            <w:webHidden/>
          </w:rPr>
          <w:fldChar w:fldCharType="begin"/>
        </w:r>
        <w:r>
          <w:rPr>
            <w:noProof/>
            <w:webHidden/>
          </w:rPr>
          <w:instrText xml:space="preserve"> PAGEREF _Toc105672503 \h </w:instrText>
        </w:r>
        <w:r>
          <w:rPr>
            <w:noProof/>
            <w:webHidden/>
          </w:rPr>
        </w:r>
        <w:r>
          <w:rPr>
            <w:noProof/>
            <w:webHidden/>
          </w:rPr>
          <w:fldChar w:fldCharType="separate"/>
        </w:r>
        <w:r>
          <w:rPr>
            <w:noProof/>
            <w:webHidden/>
          </w:rPr>
          <w:t>2</w:t>
        </w:r>
        <w:r>
          <w:rPr>
            <w:noProof/>
            <w:webHidden/>
          </w:rPr>
          <w:fldChar w:fldCharType="end"/>
        </w:r>
      </w:hyperlink>
    </w:p>
    <w:p w14:paraId="1CFF57E2" w14:textId="1AACB710" w:rsidR="00334BC3" w:rsidRDefault="00334BC3">
      <w:pPr>
        <w:pStyle w:val="TOC1"/>
        <w:rPr>
          <w:rFonts w:asciiTheme="minorHAnsi" w:eastAsiaTheme="minorEastAsia" w:hAnsiTheme="minorHAnsi" w:cstheme="minorBidi"/>
          <w:kern w:val="2"/>
          <w:sz w:val="21"/>
        </w:rPr>
      </w:pPr>
      <w:hyperlink w:anchor="_Toc105672504" w:history="1">
        <w:r w:rsidRPr="00F31452">
          <w:rPr>
            <w:rStyle w:val="af5"/>
          </w:rPr>
          <w:t>第2章  关键技术介绍</w:t>
        </w:r>
        <w:r>
          <w:rPr>
            <w:webHidden/>
          </w:rPr>
          <w:tab/>
        </w:r>
        <w:r>
          <w:rPr>
            <w:webHidden/>
          </w:rPr>
          <w:fldChar w:fldCharType="begin"/>
        </w:r>
        <w:r>
          <w:rPr>
            <w:webHidden/>
          </w:rPr>
          <w:instrText xml:space="preserve"> PAGEREF _Toc105672504 \h </w:instrText>
        </w:r>
        <w:r>
          <w:rPr>
            <w:webHidden/>
          </w:rPr>
        </w:r>
        <w:r>
          <w:rPr>
            <w:webHidden/>
          </w:rPr>
          <w:fldChar w:fldCharType="separate"/>
        </w:r>
        <w:r>
          <w:rPr>
            <w:webHidden/>
          </w:rPr>
          <w:t>3</w:t>
        </w:r>
        <w:r>
          <w:rPr>
            <w:webHidden/>
          </w:rPr>
          <w:fldChar w:fldCharType="end"/>
        </w:r>
      </w:hyperlink>
    </w:p>
    <w:p w14:paraId="0ADB3738" w14:textId="11C2972F" w:rsidR="00334BC3" w:rsidRDefault="00334BC3">
      <w:pPr>
        <w:pStyle w:val="TOC2"/>
        <w:ind w:firstLine="480"/>
        <w:rPr>
          <w:rFonts w:asciiTheme="minorHAnsi" w:eastAsiaTheme="minorEastAsia" w:hAnsiTheme="minorHAnsi"/>
          <w:noProof/>
          <w:kern w:val="2"/>
          <w:sz w:val="21"/>
        </w:rPr>
      </w:pPr>
      <w:hyperlink w:anchor="_Toc105672505" w:history="1">
        <w:r w:rsidRPr="00F31452">
          <w:rPr>
            <w:rStyle w:val="af5"/>
            <w:noProof/>
          </w:rPr>
          <w:t xml:space="preserve">2.1  </w:t>
        </w:r>
        <w:r w:rsidRPr="00F31452">
          <w:rPr>
            <w:rStyle w:val="af5"/>
            <w:rFonts w:ascii="Times New Roman" w:cs="Times New Roman"/>
            <w:noProof/>
          </w:rPr>
          <w:t>Spring Boot</w:t>
        </w:r>
        <w:r w:rsidRPr="00F31452">
          <w:rPr>
            <w:rStyle w:val="af5"/>
            <w:noProof/>
          </w:rPr>
          <w:t>框架</w:t>
        </w:r>
        <w:r>
          <w:rPr>
            <w:noProof/>
            <w:webHidden/>
          </w:rPr>
          <w:tab/>
        </w:r>
        <w:r>
          <w:rPr>
            <w:noProof/>
            <w:webHidden/>
          </w:rPr>
          <w:fldChar w:fldCharType="begin"/>
        </w:r>
        <w:r>
          <w:rPr>
            <w:noProof/>
            <w:webHidden/>
          </w:rPr>
          <w:instrText xml:space="preserve"> PAGEREF _Toc105672505 \h </w:instrText>
        </w:r>
        <w:r>
          <w:rPr>
            <w:noProof/>
            <w:webHidden/>
          </w:rPr>
        </w:r>
        <w:r>
          <w:rPr>
            <w:noProof/>
            <w:webHidden/>
          </w:rPr>
          <w:fldChar w:fldCharType="separate"/>
        </w:r>
        <w:r>
          <w:rPr>
            <w:noProof/>
            <w:webHidden/>
          </w:rPr>
          <w:t>3</w:t>
        </w:r>
        <w:r>
          <w:rPr>
            <w:noProof/>
            <w:webHidden/>
          </w:rPr>
          <w:fldChar w:fldCharType="end"/>
        </w:r>
      </w:hyperlink>
    </w:p>
    <w:p w14:paraId="16E22913" w14:textId="51458734" w:rsidR="00334BC3" w:rsidRDefault="00334BC3">
      <w:pPr>
        <w:pStyle w:val="TOC2"/>
        <w:ind w:firstLine="480"/>
        <w:rPr>
          <w:rFonts w:asciiTheme="minorHAnsi" w:eastAsiaTheme="minorEastAsia" w:hAnsiTheme="minorHAnsi"/>
          <w:noProof/>
          <w:kern w:val="2"/>
          <w:sz w:val="21"/>
        </w:rPr>
      </w:pPr>
      <w:hyperlink w:anchor="_Toc105672506" w:history="1">
        <w:r w:rsidRPr="00F31452">
          <w:rPr>
            <w:rStyle w:val="af5"/>
            <w:noProof/>
          </w:rPr>
          <w:t>2.2 Vue框架</w:t>
        </w:r>
        <w:r>
          <w:rPr>
            <w:noProof/>
            <w:webHidden/>
          </w:rPr>
          <w:tab/>
        </w:r>
        <w:r>
          <w:rPr>
            <w:noProof/>
            <w:webHidden/>
          </w:rPr>
          <w:fldChar w:fldCharType="begin"/>
        </w:r>
        <w:r>
          <w:rPr>
            <w:noProof/>
            <w:webHidden/>
          </w:rPr>
          <w:instrText xml:space="preserve"> PAGEREF _Toc105672506 \h </w:instrText>
        </w:r>
        <w:r>
          <w:rPr>
            <w:noProof/>
            <w:webHidden/>
          </w:rPr>
        </w:r>
        <w:r>
          <w:rPr>
            <w:noProof/>
            <w:webHidden/>
          </w:rPr>
          <w:fldChar w:fldCharType="separate"/>
        </w:r>
        <w:r>
          <w:rPr>
            <w:noProof/>
            <w:webHidden/>
          </w:rPr>
          <w:t>3</w:t>
        </w:r>
        <w:r>
          <w:rPr>
            <w:noProof/>
            <w:webHidden/>
          </w:rPr>
          <w:fldChar w:fldCharType="end"/>
        </w:r>
      </w:hyperlink>
    </w:p>
    <w:p w14:paraId="7D4E8D8C" w14:textId="5B2AF3DB" w:rsidR="00334BC3" w:rsidRDefault="00334BC3">
      <w:pPr>
        <w:pStyle w:val="TOC2"/>
        <w:ind w:firstLine="480"/>
        <w:rPr>
          <w:rFonts w:asciiTheme="minorHAnsi" w:eastAsiaTheme="minorEastAsia" w:hAnsiTheme="minorHAnsi"/>
          <w:noProof/>
          <w:kern w:val="2"/>
          <w:sz w:val="21"/>
        </w:rPr>
      </w:pPr>
      <w:hyperlink w:anchor="_Toc105672507" w:history="1">
        <w:r w:rsidRPr="00F31452">
          <w:rPr>
            <w:rStyle w:val="af5"/>
            <w:noProof/>
          </w:rPr>
          <w:t xml:space="preserve">2.3  </w:t>
        </w:r>
        <w:r w:rsidRPr="00F31452">
          <w:rPr>
            <w:rStyle w:val="af5"/>
            <w:rFonts w:ascii="Times New Roman" w:cs="Times New Roman"/>
            <w:noProof/>
          </w:rPr>
          <w:t>Java</w:t>
        </w:r>
        <w:r w:rsidRPr="00F31452">
          <w:rPr>
            <w:rStyle w:val="af5"/>
            <w:noProof/>
          </w:rPr>
          <w:t>开发语言</w:t>
        </w:r>
        <w:r>
          <w:rPr>
            <w:noProof/>
            <w:webHidden/>
          </w:rPr>
          <w:tab/>
        </w:r>
        <w:r>
          <w:rPr>
            <w:noProof/>
            <w:webHidden/>
          </w:rPr>
          <w:fldChar w:fldCharType="begin"/>
        </w:r>
        <w:r>
          <w:rPr>
            <w:noProof/>
            <w:webHidden/>
          </w:rPr>
          <w:instrText xml:space="preserve"> PAGEREF _Toc105672507 \h </w:instrText>
        </w:r>
        <w:r>
          <w:rPr>
            <w:noProof/>
            <w:webHidden/>
          </w:rPr>
        </w:r>
        <w:r>
          <w:rPr>
            <w:noProof/>
            <w:webHidden/>
          </w:rPr>
          <w:fldChar w:fldCharType="separate"/>
        </w:r>
        <w:r>
          <w:rPr>
            <w:noProof/>
            <w:webHidden/>
          </w:rPr>
          <w:t>4</w:t>
        </w:r>
        <w:r>
          <w:rPr>
            <w:noProof/>
            <w:webHidden/>
          </w:rPr>
          <w:fldChar w:fldCharType="end"/>
        </w:r>
      </w:hyperlink>
    </w:p>
    <w:p w14:paraId="49993749" w14:textId="45C5E13C" w:rsidR="00334BC3" w:rsidRDefault="00334BC3">
      <w:pPr>
        <w:pStyle w:val="TOC2"/>
        <w:ind w:firstLine="480"/>
        <w:rPr>
          <w:rFonts w:asciiTheme="minorHAnsi" w:eastAsiaTheme="minorEastAsia" w:hAnsiTheme="minorHAnsi"/>
          <w:noProof/>
          <w:kern w:val="2"/>
          <w:sz w:val="21"/>
        </w:rPr>
      </w:pPr>
      <w:hyperlink w:anchor="_Toc105672508" w:history="1">
        <w:r w:rsidRPr="00F31452">
          <w:rPr>
            <w:rStyle w:val="af5"/>
            <w:noProof/>
          </w:rPr>
          <w:t xml:space="preserve">2.4  </w:t>
        </w:r>
        <w:r w:rsidRPr="00F31452">
          <w:rPr>
            <w:rStyle w:val="af5"/>
            <w:rFonts w:ascii="Times New Roman" w:cs="Times New Roman"/>
            <w:noProof/>
          </w:rPr>
          <w:t>MySQL</w:t>
        </w:r>
        <w:r w:rsidRPr="00F31452">
          <w:rPr>
            <w:rStyle w:val="af5"/>
            <w:noProof/>
          </w:rPr>
          <w:t>数据库</w:t>
        </w:r>
        <w:r>
          <w:rPr>
            <w:noProof/>
            <w:webHidden/>
          </w:rPr>
          <w:tab/>
        </w:r>
        <w:r>
          <w:rPr>
            <w:noProof/>
            <w:webHidden/>
          </w:rPr>
          <w:fldChar w:fldCharType="begin"/>
        </w:r>
        <w:r>
          <w:rPr>
            <w:noProof/>
            <w:webHidden/>
          </w:rPr>
          <w:instrText xml:space="preserve"> PAGEREF _Toc105672508 \h </w:instrText>
        </w:r>
        <w:r>
          <w:rPr>
            <w:noProof/>
            <w:webHidden/>
          </w:rPr>
        </w:r>
        <w:r>
          <w:rPr>
            <w:noProof/>
            <w:webHidden/>
          </w:rPr>
          <w:fldChar w:fldCharType="separate"/>
        </w:r>
        <w:r>
          <w:rPr>
            <w:noProof/>
            <w:webHidden/>
          </w:rPr>
          <w:t>4</w:t>
        </w:r>
        <w:r>
          <w:rPr>
            <w:noProof/>
            <w:webHidden/>
          </w:rPr>
          <w:fldChar w:fldCharType="end"/>
        </w:r>
      </w:hyperlink>
    </w:p>
    <w:p w14:paraId="15EAB613" w14:textId="0C31E44F" w:rsidR="00334BC3" w:rsidRDefault="00334BC3">
      <w:pPr>
        <w:pStyle w:val="TOC2"/>
        <w:ind w:firstLine="480"/>
        <w:rPr>
          <w:rFonts w:asciiTheme="minorHAnsi" w:eastAsiaTheme="minorEastAsia" w:hAnsiTheme="minorHAnsi"/>
          <w:noProof/>
          <w:kern w:val="2"/>
          <w:sz w:val="21"/>
        </w:rPr>
      </w:pPr>
      <w:hyperlink w:anchor="_Toc105672509" w:history="1">
        <w:r w:rsidRPr="00F31452">
          <w:rPr>
            <w:rStyle w:val="af5"/>
            <w:noProof/>
          </w:rPr>
          <w:t>2.5  Redis</w:t>
        </w:r>
        <w:r>
          <w:rPr>
            <w:noProof/>
            <w:webHidden/>
          </w:rPr>
          <w:tab/>
        </w:r>
        <w:r>
          <w:rPr>
            <w:noProof/>
            <w:webHidden/>
          </w:rPr>
          <w:fldChar w:fldCharType="begin"/>
        </w:r>
        <w:r>
          <w:rPr>
            <w:noProof/>
            <w:webHidden/>
          </w:rPr>
          <w:instrText xml:space="preserve"> PAGEREF _Toc105672509 \h </w:instrText>
        </w:r>
        <w:r>
          <w:rPr>
            <w:noProof/>
            <w:webHidden/>
          </w:rPr>
        </w:r>
        <w:r>
          <w:rPr>
            <w:noProof/>
            <w:webHidden/>
          </w:rPr>
          <w:fldChar w:fldCharType="separate"/>
        </w:r>
        <w:r>
          <w:rPr>
            <w:noProof/>
            <w:webHidden/>
          </w:rPr>
          <w:t>4</w:t>
        </w:r>
        <w:r>
          <w:rPr>
            <w:noProof/>
            <w:webHidden/>
          </w:rPr>
          <w:fldChar w:fldCharType="end"/>
        </w:r>
      </w:hyperlink>
    </w:p>
    <w:p w14:paraId="6857C679" w14:textId="2C3FF327" w:rsidR="00334BC3" w:rsidRDefault="00334BC3">
      <w:pPr>
        <w:pStyle w:val="TOC2"/>
        <w:ind w:firstLine="480"/>
        <w:rPr>
          <w:rFonts w:asciiTheme="minorHAnsi" w:eastAsiaTheme="minorEastAsia" w:hAnsiTheme="minorHAnsi"/>
          <w:noProof/>
          <w:kern w:val="2"/>
          <w:sz w:val="21"/>
        </w:rPr>
      </w:pPr>
      <w:hyperlink w:anchor="_Toc105672510" w:history="1">
        <w:r w:rsidRPr="00F31452">
          <w:rPr>
            <w:rStyle w:val="af5"/>
            <w:noProof/>
          </w:rPr>
          <w:t>2.6  ECharts</w:t>
        </w:r>
        <w:r>
          <w:rPr>
            <w:noProof/>
            <w:webHidden/>
          </w:rPr>
          <w:tab/>
        </w:r>
        <w:r>
          <w:rPr>
            <w:noProof/>
            <w:webHidden/>
          </w:rPr>
          <w:fldChar w:fldCharType="begin"/>
        </w:r>
        <w:r>
          <w:rPr>
            <w:noProof/>
            <w:webHidden/>
          </w:rPr>
          <w:instrText xml:space="preserve"> PAGEREF _Toc105672510 \h </w:instrText>
        </w:r>
        <w:r>
          <w:rPr>
            <w:noProof/>
            <w:webHidden/>
          </w:rPr>
        </w:r>
        <w:r>
          <w:rPr>
            <w:noProof/>
            <w:webHidden/>
          </w:rPr>
          <w:fldChar w:fldCharType="separate"/>
        </w:r>
        <w:r>
          <w:rPr>
            <w:noProof/>
            <w:webHidden/>
          </w:rPr>
          <w:t>4</w:t>
        </w:r>
        <w:r>
          <w:rPr>
            <w:noProof/>
            <w:webHidden/>
          </w:rPr>
          <w:fldChar w:fldCharType="end"/>
        </w:r>
      </w:hyperlink>
    </w:p>
    <w:p w14:paraId="0A660C6B" w14:textId="797059E1" w:rsidR="00334BC3" w:rsidRDefault="00334BC3">
      <w:pPr>
        <w:pStyle w:val="TOC2"/>
        <w:ind w:firstLine="480"/>
        <w:rPr>
          <w:rFonts w:asciiTheme="minorHAnsi" w:eastAsiaTheme="minorEastAsia" w:hAnsiTheme="minorHAnsi"/>
          <w:noProof/>
          <w:kern w:val="2"/>
          <w:sz w:val="21"/>
        </w:rPr>
      </w:pPr>
      <w:hyperlink w:anchor="_Toc105672511" w:history="1">
        <w:r w:rsidRPr="00F31452">
          <w:rPr>
            <w:rStyle w:val="af5"/>
            <w:noProof/>
          </w:rPr>
          <w:t>2.7  MyBatis-Plus</w:t>
        </w:r>
        <w:r>
          <w:rPr>
            <w:noProof/>
            <w:webHidden/>
          </w:rPr>
          <w:tab/>
        </w:r>
        <w:r>
          <w:rPr>
            <w:noProof/>
            <w:webHidden/>
          </w:rPr>
          <w:fldChar w:fldCharType="begin"/>
        </w:r>
        <w:r>
          <w:rPr>
            <w:noProof/>
            <w:webHidden/>
          </w:rPr>
          <w:instrText xml:space="preserve"> PAGEREF _Toc105672511 \h </w:instrText>
        </w:r>
        <w:r>
          <w:rPr>
            <w:noProof/>
            <w:webHidden/>
          </w:rPr>
        </w:r>
        <w:r>
          <w:rPr>
            <w:noProof/>
            <w:webHidden/>
          </w:rPr>
          <w:fldChar w:fldCharType="separate"/>
        </w:r>
        <w:r>
          <w:rPr>
            <w:noProof/>
            <w:webHidden/>
          </w:rPr>
          <w:t>5</w:t>
        </w:r>
        <w:r>
          <w:rPr>
            <w:noProof/>
            <w:webHidden/>
          </w:rPr>
          <w:fldChar w:fldCharType="end"/>
        </w:r>
      </w:hyperlink>
    </w:p>
    <w:p w14:paraId="07F70D09" w14:textId="481B0640" w:rsidR="00334BC3" w:rsidRDefault="00334BC3">
      <w:pPr>
        <w:pStyle w:val="TOC2"/>
        <w:ind w:firstLine="480"/>
        <w:rPr>
          <w:rFonts w:asciiTheme="minorHAnsi" w:eastAsiaTheme="minorEastAsia" w:hAnsiTheme="minorHAnsi"/>
          <w:noProof/>
          <w:kern w:val="2"/>
          <w:sz w:val="21"/>
        </w:rPr>
      </w:pPr>
      <w:hyperlink w:anchor="_Toc105672512" w:history="1">
        <w:r w:rsidRPr="00F31452">
          <w:rPr>
            <w:rStyle w:val="af5"/>
            <w:noProof/>
          </w:rPr>
          <w:t xml:space="preserve">2.8  </w:t>
        </w:r>
        <w:r w:rsidRPr="00F31452">
          <w:rPr>
            <w:rStyle w:val="af5"/>
            <w:rFonts w:ascii="微软雅黑" w:eastAsia="微软雅黑" w:hAnsi="微软雅黑"/>
            <w:noProof/>
            <w:shd w:val="clear" w:color="auto" w:fill="FFFFFF"/>
          </w:rPr>
          <w:t>Element UI</w:t>
        </w:r>
        <w:r>
          <w:rPr>
            <w:noProof/>
            <w:webHidden/>
          </w:rPr>
          <w:tab/>
        </w:r>
        <w:r>
          <w:rPr>
            <w:noProof/>
            <w:webHidden/>
          </w:rPr>
          <w:fldChar w:fldCharType="begin"/>
        </w:r>
        <w:r>
          <w:rPr>
            <w:noProof/>
            <w:webHidden/>
          </w:rPr>
          <w:instrText xml:space="preserve"> PAGEREF _Toc105672512 \h </w:instrText>
        </w:r>
        <w:r>
          <w:rPr>
            <w:noProof/>
            <w:webHidden/>
          </w:rPr>
        </w:r>
        <w:r>
          <w:rPr>
            <w:noProof/>
            <w:webHidden/>
          </w:rPr>
          <w:fldChar w:fldCharType="separate"/>
        </w:r>
        <w:r>
          <w:rPr>
            <w:noProof/>
            <w:webHidden/>
          </w:rPr>
          <w:t>5</w:t>
        </w:r>
        <w:r>
          <w:rPr>
            <w:noProof/>
            <w:webHidden/>
          </w:rPr>
          <w:fldChar w:fldCharType="end"/>
        </w:r>
      </w:hyperlink>
    </w:p>
    <w:p w14:paraId="2BBBD389" w14:textId="330396C3" w:rsidR="00334BC3" w:rsidRDefault="00334BC3">
      <w:pPr>
        <w:pStyle w:val="TOC2"/>
        <w:ind w:firstLine="480"/>
        <w:rPr>
          <w:rFonts w:asciiTheme="minorHAnsi" w:eastAsiaTheme="minorEastAsia" w:hAnsiTheme="minorHAnsi"/>
          <w:noProof/>
          <w:kern w:val="2"/>
          <w:sz w:val="21"/>
        </w:rPr>
      </w:pPr>
      <w:hyperlink w:anchor="_Toc105672513" w:history="1">
        <w:r w:rsidRPr="00F31452">
          <w:rPr>
            <w:rStyle w:val="af5"/>
            <w:noProof/>
          </w:rPr>
          <w:t>2.9  Vue Router</w:t>
        </w:r>
        <w:r>
          <w:rPr>
            <w:noProof/>
            <w:webHidden/>
          </w:rPr>
          <w:tab/>
        </w:r>
        <w:r>
          <w:rPr>
            <w:noProof/>
            <w:webHidden/>
          </w:rPr>
          <w:fldChar w:fldCharType="begin"/>
        </w:r>
        <w:r>
          <w:rPr>
            <w:noProof/>
            <w:webHidden/>
          </w:rPr>
          <w:instrText xml:space="preserve"> PAGEREF _Toc105672513 \h </w:instrText>
        </w:r>
        <w:r>
          <w:rPr>
            <w:noProof/>
            <w:webHidden/>
          </w:rPr>
        </w:r>
        <w:r>
          <w:rPr>
            <w:noProof/>
            <w:webHidden/>
          </w:rPr>
          <w:fldChar w:fldCharType="separate"/>
        </w:r>
        <w:r>
          <w:rPr>
            <w:noProof/>
            <w:webHidden/>
          </w:rPr>
          <w:t>5</w:t>
        </w:r>
        <w:r>
          <w:rPr>
            <w:noProof/>
            <w:webHidden/>
          </w:rPr>
          <w:fldChar w:fldCharType="end"/>
        </w:r>
      </w:hyperlink>
    </w:p>
    <w:p w14:paraId="5FAEEA43" w14:textId="0EE8511B" w:rsidR="00334BC3" w:rsidRDefault="00334BC3">
      <w:pPr>
        <w:pStyle w:val="TOC2"/>
        <w:ind w:firstLine="480"/>
        <w:rPr>
          <w:rFonts w:asciiTheme="minorHAnsi" w:eastAsiaTheme="minorEastAsia" w:hAnsiTheme="minorHAnsi"/>
          <w:noProof/>
          <w:kern w:val="2"/>
          <w:sz w:val="21"/>
        </w:rPr>
      </w:pPr>
      <w:hyperlink w:anchor="_Toc105672514" w:history="1">
        <w:r w:rsidRPr="00F31452">
          <w:rPr>
            <w:rStyle w:val="af5"/>
            <w:noProof/>
          </w:rPr>
          <w:t>2.10 Vuex</w:t>
        </w:r>
        <w:r>
          <w:rPr>
            <w:noProof/>
            <w:webHidden/>
          </w:rPr>
          <w:tab/>
        </w:r>
        <w:r>
          <w:rPr>
            <w:noProof/>
            <w:webHidden/>
          </w:rPr>
          <w:fldChar w:fldCharType="begin"/>
        </w:r>
        <w:r>
          <w:rPr>
            <w:noProof/>
            <w:webHidden/>
          </w:rPr>
          <w:instrText xml:space="preserve"> PAGEREF _Toc105672514 \h </w:instrText>
        </w:r>
        <w:r>
          <w:rPr>
            <w:noProof/>
            <w:webHidden/>
          </w:rPr>
        </w:r>
        <w:r>
          <w:rPr>
            <w:noProof/>
            <w:webHidden/>
          </w:rPr>
          <w:fldChar w:fldCharType="separate"/>
        </w:r>
        <w:r>
          <w:rPr>
            <w:noProof/>
            <w:webHidden/>
          </w:rPr>
          <w:t>5</w:t>
        </w:r>
        <w:r>
          <w:rPr>
            <w:noProof/>
            <w:webHidden/>
          </w:rPr>
          <w:fldChar w:fldCharType="end"/>
        </w:r>
      </w:hyperlink>
    </w:p>
    <w:p w14:paraId="545DEEB8" w14:textId="3BDC8366" w:rsidR="00334BC3" w:rsidRDefault="00334BC3">
      <w:pPr>
        <w:pStyle w:val="TOC2"/>
        <w:ind w:firstLine="480"/>
        <w:rPr>
          <w:rFonts w:asciiTheme="minorHAnsi" w:eastAsiaTheme="minorEastAsia" w:hAnsiTheme="minorHAnsi"/>
          <w:noProof/>
          <w:kern w:val="2"/>
          <w:sz w:val="21"/>
        </w:rPr>
      </w:pPr>
      <w:hyperlink w:anchor="_Toc105672515" w:history="1">
        <w:r w:rsidRPr="00F31452">
          <w:rPr>
            <w:rStyle w:val="af5"/>
            <w:noProof/>
          </w:rPr>
          <w:t>2.11 Vue-cli</w:t>
        </w:r>
        <w:r>
          <w:rPr>
            <w:noProof/>
            <w:webHidden/>
          </w:rPr>
          <w:tab/>
        </w:r>
        <w:r>
          <w:rPr>
            <w:noProof/>
            <w:webHidden/>
          </w:rPr>
          <w:fldChar w:fldCharType="begin"/>
        </w:r>
        <w:r>
          <w:rPr>
            <w:noProof/>
            <w:webHidden/>
          </w:rPr>
          <w:instrText xml:space="preserve"> PAGEREF _Toc105672515 \h </w:instrText>
        </w:r>
        <w:r>
          <w:rPr>
            <w:noProof/>
            <w:webHidden/>
          </w:rPr>
        </w:r>
        <w:r>
          <w:rPr>
            <w:noProof/>
            <w:webHidden/>
          </w:rPr>
          <w:fldChar w:fldCharType="separate"/>
        </w:r>
        <w:r>
          <w:rPr>
            <w:noProof/>
            <w:webHidden/>
          </w:rPr>
          <w:t>5</w:t>
        </w:r>
        <w:r>
          <w:rPr>
            <w:noProof/>
            <w:webHidden/>
          </w:rPr>
          <w:fldChar w:fldCharType="end"/>
        </w:r>
      </w:hyperlink>
    </w:p>
    <w:p w14:paraId="329BF5A4" w14:textId="591F9A1F" w:rsidR="00334BC3" w:rsidRDefault="00334BC3">
      <w:pPr>
        <w:pStyle w:val="TOC2"/>
        <w:ind w:firstLine="480"/>
        <w:rPr>
          <w:rFonts w:asciiTheme="minorHAnsi" w:eastAsiaTheme="minorEastAsia" w:hAnsiTheme="minorHAnsi"/>
          <w:noProof/>
          <w:kern w:val="2"/>
          <w:sz w:val="21"/>
        </w:rPr>
      </w:pPr>
      <w:hyperlink w:anchor="_Toc105672516" w:history="1">
        <w:r w:rsidRPr="00F31452">
          <w:rPr>
            <w:rStyle w:val="af5"/>
            <w:noProof/>
          </w:rPr>
          <w:t>2.12  本章小结</w:t>
        </w:r>
        <w:r>
          <w:rPr>
            <w:noProof/>
            <w:webHidden/>
          </w:rPr>
          <w:tab/>
        </w:r>
        <w:r>
          <w:rPr>
            <w:noProof/>
            <w:webHidden/>
          </w:rPr>
          <w:fldChar w:fldCharType="begin"/>
        </w:r>
        <w:r>
          <w:rPr>
            <w:noProof/>
            <w:webHidden/>
          </w:rPr>
          <w:instrText xml:space="preserve"> PAGEREF _Toc105672516 \h </w:instrText>
        </w:r>
        <w:r>
          <w:rPr>
            <w:noProof/>
            <w:webHidden/>
          </w:rPr>
        </w:r>
        <w:r>
          <w:rPr>
            <w:noProof/>
            <w:webHidden/>
          </w:rPr>
          <w:fldChar w:fldCharType="separate"/>
        </w:r>
        <w:r>
          <w:rPr>
            <w:noProof/>
            <w:webHidden/>
          </w:rPr>
          <w:t>6</w:t>
        </w:r>
        <w:r>
          <w:rPr>
            <w:noProof/>
            <w:webHidden/>
          </w:rPr>
          <w:fldChar w:fldCharType="end"/>
        </w:r>
      </w:hyperlink>
    </w:p>
    <w:p w14:paraId="242B6487" w14:textId="5E66A186" w:rsidR="00334BC3" w:rsidRDefault="00334BC3">
      <w:pPr>
        <w:pStyle w:val="TOC1"/>
        <w:rPr>
          <w:rFonts w:asciiTheme="minorHAnsi" w:eastAsiaTheme="minorEastAsia" w:hAnsiTheme="minorHAnsi" w:cstheme="minorBidi"/>
          <w:kern w:val="2"/>
          <w:sz w:val="21"/>
        </w:rPr>
      </w:pPr>
      <w:hyperlink w:anchor="_Toc105672517" w:history="1">
        <w:r w:rsidRPr="00F31452">
          <w:rPr>
            <w:rStyle w:val="af5"/>
          </w:rPr>
          <w:t>第3章  系统需求分析</w:t>
        </w:r>
        <w:r>
          <w:rPr>
            <w:webHidden/>
          </w:rPr>
          <w:tab/>
        </w:r>
        <w:r>
          <w:rPr>
            <w:webHidden/>
          </w:rPr>
          <w:fldChar w:fldCharType="begin"/>
        </w:r>
        <w:r>
          <w:rPr>
            <w:webHidden/>
          </w:rPr>
          <w:instrText xml:space="preserve"> PAGEREF _Toc105672517 \h </w:instrText>
        </w:r>
        <w:r>
          <w:rPr>
            <w:webHidden/>
          </w:rPr>
        </w:r>
        <w:r>
          <w:rPr>
            <w:webHidden/>
          </w:rPr>
          <w:fldChar w:fldCharType="separate"/>
        </w:r>
        <w:r>
          <w:rPr>
            <w:webHidden/>
          </w:rPr>
          <w:t>7</w:t>
        </w:r>
        <w:r>
          <w:rPr>
            <w:webHidden/>
          </w:rPr>
          <w:fldChar w:fldCharType="end"/>
        </w:r>
      </w:hyperlink>
    </w:p>
    <w:p w14:paraId="2FBC619E" w14:textId="6BA507B2" w:rsidR="00334BC3" w:rsidRDefault="00334BC3">
      <w:pPr>
        <w:pStyle w:val="TOC2"/>
        <w:ind w:firstLine="480"/>
        <w:rPr>
          <w:rFonts w:asciiTheme="minorHAnsi" w:eastAsiaTheme="minorEastAsia" w:hAnsiTheme="minorHAnsi"/>
          <w:noProof/>
          <w:kern w:val="2"/>
          <w:sz w:val="21"/>
        </w:rPr>
      </w:pPr>
      <w:hyperlink w:anchor="_Toc105672518" w:history="1">
        <w:r w:rsidRPr="00F31452">
          <w:rPr>
            <w:rStyle w:val="af5"/>
            <w:noProof/>
          </w:rPr>
          <w:t>3.1  需求概述</w:t>
        </w:r>
        <w:r>
          <w:rPr>
            <w:noProof/>
            <w:webHidden/>
          </w:rPr>
          <w:tab/>
        </w:r>
        <w:r>
          <w:rPr>
            <w:noProof/>
            <w:webHidden/>
          </w:rPr>
          <w:fldChar w:fldCharType="begin"/>
        </w:r>
        <w:r>
          <w:rPr>
            <w:noProof/>
            <w:webHidden/>
          </w:rPr>
          <w:instrText xml:space="preserve"> PAGEREF _Toc105672518 \h </w:instrText>
        </w:r>
        <w:r>
          <w:rPr>
            <w:noProof/>
            <w:webHidden/>
          </w:rPr>
        </w:r>
        <w:r>
          <w:rPr>
            <w:noProof/>
            <w:webHidden/>
          </w:rPr>
          <w:fldChar w:fldCharType="separate"/>
        </w:r>
        <w:r>
          <w:rPr>
            <w:noProof/>
            <w:webHidden/>
          </w:rPr>
          <w:t>7</w:t>
        </w:r>
        <w:r>
          <w:rPr>
            <w:noProof/>
            <w:webHidden/>
          </w:rPr>
          <w:fldChar w:fldCharType="end"/>
        </w:r>
      </w:hyperlink>
    </w:p>
    <w:p w14:paraId="68F9A451" w14:textId="335DF257" w:rsidR="00334BC3" w:rsidRDefault="00334BC3">
      <w:pPr>
        <w:pStyle w:val="TOC2"/>
        <w:ind w:firstLine="480"/>
        <w:rPr>
          <w:rFonts w:asciiTheme="minorHAnsi" w:eastAsiaTheme="minorEastAsia" w:hAnsiTheme="minorHAnsi"/>
          <w:noProof/>
          <w:kern w:val="2"/>
          <w:sz w:val="21"/>
        </w:rPr>
      </w:pPr>
      <w:hyperlink w:anchor="_Toc105672519" w:history="1">
        <w:r w:rsidRPr="00F31452">
          <w:rPr>
            <w:rStyle w:val="af5"/>
            <w:noProof/>
          </w:rPr>
          <w:t>3.2  功能需求分析</w:t>
        </w:r>
        <w:r>
          <w:rPr>
            <w:noProof/>
            <w:webHidden/>
          </w:rPr>
          <w:tab/>
        </w:r>
        <w:r>
          <w:rPr>
            <w:noProof/>
            <w:webHidden/>
          </w:rPr>
          <w:fldChar w:fldCharType="begin"/>
        </w:r>
        <w:r>
          <w:rPr>
            <w:noProof/>
            <w:webHidden/>
          </w:rPr>
          <w:instrText xml:space="preserve"> PAGEREF _Toc105672519 \h </w:instrText>
        </w:r>
        <w:r>
          <w:rPr>
            <w:noProof/>
            <w:webHidden/>
          </w:rPr>
        </w:r>
        <w:r>
          <w:rPr>
            <w:noProof/>
            <w:webHidden/>
          </w:rPr>
          <w:fldChar w:fldCharType="separate"/>
        </w:r>
        <w:r>
          <w:rPr>
            <w:noProof/>
            <w:webHidden/>
          </w:rPr>
          <w:t>7</w:t>
        </w:r>
        <w:r>
          <w:rPr>
            <w:noProof/>
            <w:webHidden/>
          </w:rPr>
          <w:fldChar w:fldCharType="end"/>
        </w:r>
      </w:hyperlink>
    </w:p>
    <w:p w14:paraId="4C21A0ED" w14:textId="24DF0FA6" w:rsidR="00334BC3" w:rsidRDefault="00334BC3">
      <w:pPr>
        <w:pStyle w:val="TOC3"/>
        <w:ind w:firstLine="960"/>
        <w:rPr>
          <w:rFonts w:asciiTheme="minorHAnsi" w:eastAsiaTheme="minorEastAsia" w:hAnsiTheme="minorHAnsi"/>
          <w:noProof/>
          <w:kern w:val="2"/>
          <w:sz w:val="21"/>
        </w:rPr>
      </w:pPr>
      <w:hyperlink w:anchor="_Toc105672520" w:history="1">
        <w:r w:rsidRPr="00F31452">
          <w:rPr>
            <w:rStyle w:val="af5"/>
            <w:noProof/>
          </w:rPr>
          <w:t>3.2.1  日常防控管理</w:t>
        </w:r>
        <w:r>
          <w:rPr>
            <w:noProof/>
            <w:webHidden/>
          </w:rPr>
          <w:tab/>
        </w:r>
        <w:r>
          <w:rPr>
            <w:noProof/>
            <w:webHidden/>
          </w:rPr>
          <w:fldChar w:fldCharType="begin"/>
        </w:r>
        <w:r>
          <w:rPr>
            <w:noProof/>
            <w:webHidden/>
          </w:rPr>
          <w:instrText xml:space="preserve"> PAGEREF _Toc105672520 \h </w:instrText>
        </w:r>
        <w:r>
          <w:rPr>
            <w:noProof/>
            <w:webHidden/>
          </w:rPr>
        </w:r>
        <w:r>
          <w:rPr>
            <w:noProof/>
            <w:webHidden/>
          </w:rPr>
          <w:fldChar w:fldCharType="separate"/>
        </w:r>
        <w:r>
          <w:rPr>
            <w:noProof/>
            <w:webHidden/>
          </w:rPr>
          <w:t>7</w:t>
        </w:r>
        <w:r>
          <w:rPr>
            <w:noProof/>
            <w:webHidden/>
          </w:rPr>
          <w:fldChar w:fldCharType="end"/>
        </w:r>
      </w:hyperlink>
    </w:p>
    <w:p w14:paraId="41277459" w14:textId="23ADDAE4" w:rsidR="00334BC3" w:rsidRDefault="00334BC3">
      <w:pPr>
        <w:pStyle w:val="TOC3"/>
        <w:ind w:firstLine="960"/>
        <w:rPr>
          <w:rFonts w:asciiTheme="minorHAnsi" w:eastAsiaTheme="minorEastAsia" w:hAnsiTheme="minorHAnsi"/>
          <w:noProof/>
          <w:kern w:val="2"/>
          <w:sz w:val="21"/>
        </w:rPr>
      </w:pPr>
      <w:hyperlink w:anchor="_Toc105672521" w:history="1">
        <w:r w:rsidRPr="00F31452">
          <w:rPr>
            <w:rStyle w:val="af5"/>
            <w:noProof/>
          </w:rPr>
          <w:t>3.2.2  异常人员管理</w:t>
        </w:r>
        <w:r>
          <w:rPr>
            <w:noProof/>
            <w:webHidden/>
          </w:rPr>
          <w:tab/>
        </w:r>
        <w:r>
          <w:rPr>
            <w:noProof/>
            <w:webHidden/>
          </w:rPr>
          <w:fldChar w:fldCharType="begin"/>
        </w:r>
        <w:r>
          <w:rPr>
            <w:noProof/>
            <w:webHidden/>
          </w:rPr>
          <w:instrText xml:space="preserve"> PAGEREF _Toc105672521 \h </w:instrText>
        </w:r>
        <w:r>
          <w:rPr>
            <w:noProof/>
            <w:webHidden/>
          </w:rPr>
        </w:r>
        <w:r>
          <w:rPr>
            <w:noProof/>
            <w:webHidden/>
          </w:rPr>
          <w:fldChar w:fldCharType="separate"/>
        </w:r>
        <w:r>
          <w:rPr>
            <w:noProof/>
            <w:webHidden/>
          </w:rPr>
          <w:t>8</w:t>
        </w:r>
        <w:r>
          <w:rPr>
            <w:noProof/>
            <w:webHidden/>
          </w:rPr>
          <w:fldChar w:fldCharType="end"/>
        </w:r>
      </w:hyperlink>
    </w:p>
    <w:p w14:paraId="21A7426A" w14:textId="3D7D954D" w:rsidR="00334BC3" w:rsidRDefault="00334BC3">
      <w:pPr>
        <w:pStyle w:val="TOC3"/>
        <w:ind w:firstLine="960"/>
        <w:rPr>
          <w:rFonts w:asciiTheme="minorHAnsi" w:eastAsiaTheme="minorEastAsia" w:hAnsiTheme="minorHAnsi"/>
          <w:noProof/>
          <w:kern w:val="2"/>
          <w:sz w:val="21"/>
        </w:rPr>
      </w:pPr>
      <w:hyperlink w:anchor="_Toc105672522" w:history="1">
        <w:r w:rsidRPr="00F31452">
          <w:rPr>
            <w:rStyle w:val="af5"/>
            <w:noProof/>
          </w:rPr>
          <w:t>3.2.3  防控物资管理</w:t>
        </w:r>
        <w:r>
          <w:rPr>
            <w:noProof/>
            <w:webHidden/>
          </w:rPr>
          <w:tab/>
        </w:r>
        <w:r>
          <w:rPr>
            <w:noProof/>
            <w:webHidden/>
          </w:rPr>
          <w:fldChar w:fldCharType="begin"/>
        </w:r>
        <w:r>
          <w:rPr>
            <w:noProof/>
            <w:webHidden/>
          </w:rPr>
          <w:instrText xml:space="preserve"> PAGEREF _Toc105672522 \h </w:instrText>
        </w:r>
        <w:r>
          <w:rPr>
            <w:noProof/>
            <w:webHidden/>
          </w:rPr>
        </w:r>
        <w:r>
          <w:rPr>
            <w:noProof/>
            <w:webHidden/>
          </w:rPr>
          <w:fldChar w:fldCharType="separate"/>
        </w:r>
        <w:r>
          <w:rPr>
            <w:noProof/>
            <w:webHidden/>
          </w:rPr>
          <w:t>9</w:t>
        </w:r>
        <w:r>
          <w:rPr>
            <w:noProof/>
            <w:webHidden/>
          </w:rPr>
          <w:fldChar w:fldCharType="end"/>
        </w:r>
      </w:hyperlink>
    </w:p>
    <w:p w14:paraId="28ABAC4F" w14:textId="57749524" w:rsidR="00334BC3" w:rsidRDefault="00334BC3">
      <w:pPr>
        <w:pStyle w:val="TOC3"/>
        <w:ind w:firstLine="960"/>
        <w:rPr>
          <w:rFonts w:asciiTheme="minorHAnsi" w:eastAsiaTheme="minorEastAsia" w:hAnsiTheme="minorHAnsi"/>
          <w:noProof/>
          <w:kern w:val="2"/>
          <w:sz w:val="21"/>
        </w:rPr>
      </w:pPr>
      <w:hyperlink w:anchor="_Toc105672523" w:history="1">
        <w:r w:rsidRPr="00F31452">
          <w:rPr>
            <w:rStyle w:val="af5"/>
            <w:noProof/>
          </w:rPr>
          <w:t>3.2.4  疫情概况功能</w:t>
        </w:r>
        <w:r>
          <w:rPr>
            <w:noProof/>
            <w:webHidden/>
          </w:rPr>
          <w:tab/>
        </w:r>
        <w:r>
          <w:rPr>
            <w:noProof/>
            <w:webHidden/>
          </w:rPr>
          <w:fldChar w:fldCharType="begin"/>
        </w:r>
        <w:r>
          <w:rPr>
            <w:noProof/>
            <w:webHidden/>
          </w:rPr>
          <w:instrText xml:space="preserve"> PAGEREF _Toc105672523 \h </w:instrText>
        </w:r>
        <w:r>
          <w:rPr>
            <w:noProof/>
            <w:webHidden/>
          </w:rPr>
        </w:r>
        <w:r>
          <w:rPr>
            <w:noProof/>
            <w:webHidden/>
          </w:rPr>
          <w:fldChar w:fldCharType="separate"/>
        </w:r>
        <w:r>
          <w:rPr>
            <w:noProof/>
            <w:webHidden/>
          </w:rPr>
          <w:t>9</w:t>
        </w:r>
        <w:r>
          <w:rPr>
            <w:noProof/>
            <w:webHidden/>
          </w:rPr>
          <w:fldChar w:fldCharType="end"/>
        </w:r>
      </w:hyperlink>
    </w:p>
    <w:p w14:paraId="5CFE1755" w14:textId="1B4FE1EA" w:rsidR="00334BC3" w:rsidRDefault="00334BC3">
      <w:pPr>
        <w:pStyle w:val="TOC2"/>
        <w:ind w:firstLine="480"/>
        <w:rPr>
          <w:rFonts w:asciiTheme="minorHAnsi" w:eastAsiaTheme="minorEastAsia" w:hAnsiTheme="minorHAnsi"/>
          <w:noProof/>
          <w:kern w:val="2"/>
          <w:sz w:val="21"/>
        </w:rPr>
      </w:pPr>
      <w:hyperlink w:anchor="_Toc105672524" w:history="1">
        <w:r w:rsidRPr="00F31452">
          <w:rPr>
            <w:rStyle w:val="af5"/>
            <w:noProof/>
          </w:rPr>
          <w:t>3.3  本章小结</w:t>
        </w:r>
        <w:r>
          <w:rPr>
            <w:noProof/>
            <w:webHidden/>
          </w:rPr>
          <w:tab/>
        </w:r>
        <w:r>
          <w:rPr>
            <w:noProof/>
            <w:webHidden/>
          </w:rPr>
          <w:fldChar w:fldCharType="begin"/>
        </w:r>
        <w:r>
          <w:rPr>
            <w:noProof/>
            <w:webHidden/>
          </w:rPr>
          <w:instrText xml:space="preserve"> PAGEREF _Toc105672524 \h </w:instrText>
        </w:r>
        <w:r>
          <w:rPr>
            <w:noProof/>
            <w:webHidden/>
          </w:rPr>
        </w:r>
        <w:r>
          <w:rPr>
            <w:noProof/>
            <w:webHidden/>
          </w:rPr>
          <w:fldChar w:fldCharType="separate"/>
        </w:r>
        <w:r>
          <w:rPr>
            <w:noProof/>
            <w:webHidden/>
          </w:rPr>
          <w:t>10</w:t>
        </w:r>
        <w:r>
          <w:rPr>
            <w:noProof/>
            <w:webHidden/>
          </w:rPr>
          <w:fldChar w:fldCharType="end"/>
        </w:r>
      </w:hyperlink>
    </w:p>
    <w:p w14:paraId="1AD20068" w14:textId="1F0E1B06" w:rsidR="00334BC3" w:rsidRDefault="00334BC3">
      <w:pPr>
        <w:pStyle w:val="TOC1"/>
        <w:rPr>
          <w:rFonts w:asciiTheme="minorHAnsi" w:eastAsiaTheme="minorEastAsia" w:hAnsiTheme="minorHAnsi" w:cstheme="minorBidi"/>
          <w:kern w:val="2"/>
          <w:sz w:val="21"/>
        </w:rPr>
      </w:pPr>
      <w:hyperlink w:anchor="_Toc105672525" w:history="1">
        <w:r w:rsidRPr="00F31452">
          <w:rPr>
            <w:rStyle w:val="af5"/>
          </w:rPr>
          <w:t>第4章  系统设计</w:t>
        </w:r>
        <w:r>
          <w:rPr>
            <w:webHidden/>
          </w:rPr>
          <w:tab/>
        </w:r>
        <w:r>
          <w:rPr>
            <w:webHidden/>
          </w:rPr>
          <w:fldChar w:fldCharType="begin"/>
        </w:r>
        <w:r>
          <w:rPr>
            <w:webHidden/>
          </w:rPr>
          <w:instrText xml:space="preserve"> PAGEREF _Toc105672525 \h </w:instrText>
        </w:r>
        <w:r>
          <w:rPr>
            <w:webHidden/>
          </w:rPr>
        </w:r>
        <w:r>
          <w:rPr>
            <w:webHidden/>
          </w:rPr>
          <w:fldChar w:fldCharType="separate"/>
        </w:r>
        <w:r>
          <w:rPr>
            <w:webHidden/>
          </w:rPr>
          <w:t>11</w:t>
        </w:r>
        <w:r>
          <w:rPr>
            <w:webHidden/>
          </w:rPr>
          <w:fldChar w:fldCharType="end"/>
        </w:r>
      </w:hyperlink>
    </w:p>
    <w:p w14:paraId="0566582C" w14:textId="55D4F363" w:rsidR="00334BC3" w:rsidRDefault="00334BC3">
      <w:pPr>
        <w:pStyle w:val="TOC2"/>
        <w:ind w:firstLine="480"/>
        <w:rPr>
          <w:rFonts w:asciiTheme="minorHAnsi" w:eastAsiaTheme="minorEastAsia" w:hAnsiTheme="minorHAnsi"/>
          <w:noProof/>
          <w:kern w:val="2"/>
          <w:sz w:val="21"/>
        </w:rPr>
      </w:pPr>
      <w:hyperlink w:anchor="_Toc105672526" w:history="1">
        <w:r w:rsidRPr="00F31452">
          <w:rPr>
            <w:rStyle w:val="af5"/>
            <w:noProof/>
          </w:rPr>
          <w:t>4.1  体系架构设计</w:t>
        </w:r>
        <w:r>
          <w:rPr>
            <w:noProof/>
            <w:webHidden/>
          </w:rPr>
          <w:tab/>
        </w:r>
        <w:r>
          <w:rPr>
            <w:noProof/>
            <w:webHidden/>
          </w:rPr>
          <w:fldChar w:fldCharType="begin"/>
        </w:r>
        <w:r>
          <w:rPr>
            <w:noProof/>
            <w:webHidden/>
          </w:rPr>
          <w:instrText xml:space="preserve"> PAGEREF _Toc105672526 \h </w:instrText>
        </w:r>
        <w:r>
          <w:rPr>
            <w:noProof/>
            <w:webHidden/>
          </w:rPr>
        </w:r>
        <w:r>
          <w:rPr>
            <w:noProof/>
            <w:webHidden/>
          </w:rPr>
          <w:fldChar w:fldCharType="separate"/>
        </w:r>
        <w:r>
          <w:rPr>
            <w:noProof/>
            <w:webHidden/>
          </w:rPr>
          <w:t>11</w:t>
        </w:r>
        <w:r>
          <w:rPr>
            <w:noProof/>
            <w:webHidden/>
          </w:rPr>
          <w:fldChar w:fldCharType="end"/>
        </w:r>
      </w:hyperlink>
    </w:p>
    <w:p w14:paraId="425140EA" w14:textId="6F345E6A" w:rsidR="00334BC3" w:rsidRDefault="00334BC3">
      <w:pPr>
        <w:pStyle w:val="TOC3"/>
        <w:ind w:firstLine="960"/>
        <w:rPr>
          <w:rFonts w:asciiTheme="minorHAnsi" w:eastAsiaTheme="minorEastAsia" w:hAnsiTheme="minorHAnsi"/>
          <w:noProof/>
          <w:kern w:val="2"/>
          <w:sz w:val="21"/>
        </w:rPr>
      </w:pPr>
      <w:hyperlink w:anchor="_Toc105672527" w:history="1">
        <w:r w:rsidRPr="00F31452">
          <w:rPr>
            <w:rStyle w:val="af5"/>
            <w:noProof/>
          </w:rPr>
          <w:t>4.1.1  整体架构设计</w:t>
        </w:r>
        <w:r>
          <w:rPr>
            <w:noProof/>
            <w:webHidden/>
          </w:rPr>
          <w:tab/>
        </w:r>
        <w:r>
          <w:rPr>
            <w:noProof/>
            <w:webHidden/>
          </w:rPr>
          <w:fldChar w:fldCharType="begin"/>
        </w:r>
        <w:r>
          <w:rPr>
            <w:noProof/>
            <w:webHidden/>
          </w:rPr>
          <w:instrText xml:space="preserve"> PAGEREF _Toc105672527 \h </w:instrText>
        </w:r>
        <w:r>
          <w:rPr>
            <w:noProof/>
            <w:webHidden/>
          </w:rPr>
        </w:r>
        <w:r>
          <w:rPr>
            <w:noProof/>
            <w:webHidden/>
          </w:rPr>
          <w:fldChar w:fldCharType="separate"/>
        </w:r>
        <w:r>
          <w:rPr>
            <w:noProof/>
            <w:webHidden/>
          </w:rPr>
          <w:t>11</w:t>
        </w:r>
        <w:r>
          <w:rPr>
            <w:noProof/>
            <w:webHidden/>
          </w:rPr>
          <w:fldChar w:fldCharType="end"/>
        </w:r>
      </w:hyperlink>
    </w:p>
    <w:p w14:paraId="42341BF0" w14:textId="0BFF59F5" w:rsidR="00334BC3" w:rsidRDefault="00334BC3">
      <w:pPr>
        <w:pStyle w:val="TOC3"/>
        <w:ind w:firstLine="960"/>
        <w:rPr>
          <w:rFonts w:asciiTheme="minorHAnsi" w:eastAsiaTheme="minorEastAsia" w:hAnsiTheme="minorHAnsi"/>
          <w:noProof/>
          <w:kern w:val="2"/>
          <w:sz w:val="21"/>
        </w:rPr>
      </w:pPr>
      <w:hyperlink w:anchor="_Toc105672528" w:history="1">
        <w:r w:rsidRPr="00F31452">
          <w:rPr>
            <w:rStyle w:val="af5"/>
            <w:noProof/>
          </w:rPr>
          <w:t>4.1.2  逻辑架构设计</w:t>
        </w:r>
        <w:r>
          <w:rPr>
            <w:noProof/>
            <w:webHidden/>
          </w:rPr>
          <w:tab/>
        </w:r>
        <w:r>
          <w:rPr>
            <w:noProof/>
            <w:webHidden/>
          </w:rPr>
          <w:fldChar w:fldCharType="begin"/>
        </w:r>
        <w:r>
          <w:rPr>
            <w:noProof/>
            <w:webHidden/>
          </w:rPr>
          <w:instrText xml:space="preserve"> PAGEREF _Toc105672528 \h </w:instrText>
        </w:r>
        <w:r>
          <w:rPr>
            <w:noProof/>
            <w:webHidden/>
          </w:rPr>
        </w:r>
        <w:r>
          <w:rPr>
            <w:noProof/>
            <w:webHidden/>
          </w:rPr>
          <w:fldChar w:fldCharType="separate"/>
        </w:r>
        <w:r>
          <w:rPr>
            <w:noProof/>
            <w:webHidden/>
          </w:rPr>
          <w:t>12</w:t>
        </w:r>
        <w:r>
          <w:rPr>
            <w:noProof/>
            <w:webHidden/>
          </w:rPr>
          <w:fldChar w:fldCharType="end"/>
        </w:r>
      </w:hyperlink>
    </w:p>
    <w:p w14:paraId="6420923D" w14:textId="08AA1B87" w:rsidR="00334BC3" w:rsidRDefault="00334BC3">
      <w:pPr>
        <w:pStyle w:val="TOC3"/>
        <w:ind w:firstLine="960"/>
        <w:rPr>
          <w:rFonts w:asciiTheme="minorHAnsi" w:eastAsiaTheme="minorEastAsia" w:hAnsiTheme="minorHAnsi"/>
          <w:noProof/>
          <w:kern w:val="2"/>
          <w:sz w:val="21"/>
        </w:rPr>
      </w:pPr>
      <w:hyperlink w:anchor="_Toc105672529" w:history="1">
        <w:r w:rsidRPr="00F31452">
          <w:rPr>
            <w:rStyle w:val="af5"/>
            <w:noProof/>
          </w:rPr>
          <w:t>4.1.3  网络架构设计</w:t>
        </w:r>
        <w:r>
          <w:rPr>
            <w:noProof/>
            <w:webHidden/>
          </w:rPr>
          <w:tab/>
        </w:r>
        <w:r>
          <w:rPr>
            <w:noProof/>
            <w:webHidden/>
          </w:rPr>
          <w:fldChar w:fldCharType="begin"/>
        </w:r>
        <w:r>
          <w:rPr>
            <w:noProof/>
            <w:webHidden/>
          </w:rPr>
          <w:instrText xml:space="preserve"> PAGEREF _Toc105672529 \h </w:instrText>
        </w:r>
        <w:r>
          <w:rPr>
            <w:noProof/>
            <w:webHidden/>
          </w:rPr>
        </w:r>
        <w:r>
          <w:rPr>
            <w:noProof/>
            <w:webHidden/>
          </w:rPr>
          <w:fldChar w:fldCharType="separate"/>
        </w:r>
        <w:r>
          <w:rPr>
            <w:noProof/>
            <w:webHidden/>
          </w:rPr>
          <w:t>12</w:t>
        </w:r>
        <w:r>
          <w:rPr>
            <w:noProof/>
            <w:webHidden/>
          </w:rPr>
          <w:fldChar w:fldCharType="end"/>
        </w:r>
      </w:hyperlink>
    </w:p>
    <w:p w14:paraId="50971603" w14:textId="5323ACBE" w:rsidR="00334BC3" w:rsidRDefault="00334BC3">
      <w:pPr>
        <w:pStyle w:val="TOC3"/>
        <w:ind w:firstLine="960"/>
        <w:rPr>
          <w:rFonts w:asciiTheme="minorHAnsi" w:eastAsiaTheme="minorEastAsia" w:hAnsiTheme="minorHAnsi"/>
          <w:noProof/>
          <w:kern w:val="2"/>
          <w:sz w:val="21"/>
        </w:rPr>
      </w:pPr>
      <w:hyperlink w:anchor="_Toc105672530" w:history="1">
        <w:r w:rsidRPr="00F31452">
          <w:rPr>
            <w:rStyle w:val="af5"/>
            <w:noProof/>
          </w:rPr>
          <w:t>4.1.4  功能架构设计</w:t>
        </w:r>
        <w:r>
          <w:rPr>
            <w:noProof/>
            <w:webHidden/>
          </w:rPr>
          <w:tab/>
        </w:r>
        <w:r>
          <w:rPr>
            <w:noProof/>
            <w:webHidden/>
          </w:rPr>
          <w:fldChar w:fldCharType="begin"/>
        </w:r>
        <w:r>
          <w:rPr>
            <w:noProof/>
            <w:webHidden/>
          </w:rPr>
          <w:instrText xml:space="preserve"> PAGEREF _Toc105672530 \h </w:instrText>
        </w:r>
        <w:r>
          <w:rPr>
            <w:noProof/>
            <w:webHidden/>
          </w:rPr>
        </w:r>
        <w:r>
          <w:rPr>
            <w:noProof/>
            <w:webHidden/>
          </w:rPr>
          <w:fldChar w:fldCharType="separate"/>
        </w:r>
        <w:r>
          <w:rPr>
            <w:noProof/>
            <w:webHidden/>
          </w:rPr>
          <w:t>13</w:t>
        </w:r>
        <w:r>
          <w:rPr>
            <w:noProof/>
            <w:webHidden/>
          </w:rPr>
          <w:fldChar w:fldCharType="end"/>
        </w:r>
      </w:hyperlink>
    </w:p>
    <w:p w14:paraId="4F34417D" w14:textId="670DE857" w:rsidR="00334BC3" w:rsidRDefault="00334BC3">
      <w:pPr>
        <w:pStyle w:val="TOC2"/>
        <w:ind w:firstLine="480"/>
        <w:rPr>
          <w:rFonts w:asciiTheme="minorHAnsi" w:eastAsiaTheme="minorEastAsia" w:hAnsiTheme="minorHAnsi"/>
          <w:noProof/>
          <w:kern w:val="2"/>
          <w:sz w:val="21"/>
        </w:rPr>
      </w:pPr>
      <w:hyperlink w:anchor="_Toc105672531" w:history="1">
        <w:r w:rsidRPr="00F31452">
          <w:rPr>
            <w:rStyle w:val="af5"/>
            <w:noProof/>
          </w:rPr>
          <w:t>4.2  功能详细设计</w:t>
        </w:r>
        <w:r>
          <w:rPr>
            <w:noProof/>
            <w:webHidden/>
          </w:rPr>
          <w:tab/>
        </w:r>
        <w:r>
          <w:rPr>
            <w:noProof/>
            <w:webHidden/>
          </w:rPr>
          <w:fldChar w:fldCharType="begin"/>
        </w:r>
        <w:r>
          <w:rPr>
            <w:noProof/>
            <w:webHidden/>
          </w:rPr>
          <w:instrText xml:space="preserve"> PAGEREF _Toc105672531 \h </w:instrText>
        </w:r>
        <w:r>
          <w:rPr>
            <w:noProof/>
            <w:webHidden/>
          </w:rPr>
        </w:r>
        <w:r>
          <w:rPr>
            <w:noProof/>
            <w:webHidden/>
          </w:rPr>
          <w:fldChar w:fldCharType="separate"/>
        </w:r>
        <w:r>
          <w:rPr>
            <w:noProof/>
            <w:webHidden/>
          </w:rPr>
          <w:t>14</w:t>
        </w:r>
        <w:r>
          <w:rPr>
            <w:noProof/>
            <w:webHidden/>
          </w:rPr>
          <w:fldChar w:fldCharType="end"/>
        </w:r>
      </w:hyperlink>
    </w:p>
    <w:p w14:paraId="22C12E6E" w14:textId="5C1C1AEB" w:rsidR="00334BC3" w:rsidRDefault="00334BC3">
      <w:pPr>
        <w:pStyle w:val="TOC3"/>
        <w:ind w:firstLine="960"/>
        <w:rPr>
          <w:rFonts w:asciiTheme="minorHAnsi" w:eastAsiaTheme="minorEastAsia" w:hAnsiTheme="minorHAnsi"/>
          <w:noProof/>
          <w:kern w:val="2"/>
          <w:sz w:val="21"/>
        </w:rPr>
      </w:pPr>
      <w:hyperlink w:anchor="_Toc105672532" w:history="1">
        <w:r w:rsidRPr="00F31452">
          <w:rPr>
            <w:rStyle w:val="af5"/>
            <w:noProof/>
          </w:rPr>
          <w:t>4.2.1  日常防控管理</w:t>
        </w:r>
        <w:r>
          <w:rPr>
            <w:noProof/>
            <w:webHidden/>
          </w:rPr>
          <w:tab/>
        </w:r>
        <w:r>
          <w:rPr>
            <w:noProof/>
            <w:webHidden/>
          </w:rPr>
          <w:fldChar w:fldCharType="begin"/>
        </w:r>
        <w:r>
          <w:rPr>
            <w:noProof/>
            <w:webHidden/>
          </w:rPr>
          <w:instrText xml:space="preserve"> PAGEREF _Toc105672532 \h </w:instrText>
        </w:r>
        <w:r>
          <w:rPr>
            <w:noProof/>
            <w:webHidden/>
          </w:rPr>
        </w:r>
        <w:r>
          <w:rPr>
            <w:noProof/>
            <w:webHidden/>
          </w:rPr>
          <w:fldChar w:fldCharType="separate"/>
        </w:r>
        <w:r>
          <w:rPr>
            <w:noProof/>
            <w:webHidden/>
          </w:rPr>
          <w:t>14</w:t>
        </w:r>
        <w:r>
          <w:rPr>
            <w:noProof/>
            <w:webHidden/>
          </w:rPr>
          <w:fldChar w:fldCharType="end"/>
        </w:r>
      </w:hyperlink>
    </w:p>
    <w:p w14:paraId="681EF984" w14:textId="4EF454E6" w:rsidR="00334BC3" w:rsidRDefault="00334BC3">
      <w:pPr>
        <w:pStyle w:val="TOC3"/>
        <w:ind w:firstLine="960"/>
        <w:rPr>
          <w:rFonts w:asciiTheme="minorHAnsi" w:eastAsiaTheme="minorEastAsia" w:hAnsiTheme="minorHAnsi"/>
          <w:noProof/>
          <w:kern w:val="2"/>
          <w:sz w:val="21"/>
        </w:rPr>
      </w:pPr>
      <w:hyperlink w:anchor="_Toc105672533" w:history="1">
        <w:r w:rsidRPr="00F31452">
          <w:rPr>
            <w:rStyle w:val="af5"/>
            <w:noProof/>
          </w:rPr>
          <w:t>4.2.2  异常人员管理</w:t>
        </w:r>
        <w:r>
          <w:rPr>
            <w:noProof/>
            <w:webHidden/>
          </w:rPr>
          <w:tab/>
        </w:r>
        <w:r>
          <w:rPr>
            <w:noProof/>
            <w:webHidden/>
          </w:rPr>
          <w:fldChar w:fldCharType="begin"/>
        </w:r>
        <w:r>
          <w:rPr>
            <w:noProof/>
            <w:webHidden/>
          </w:rPr>
          <w:instrText xml:space="preserve"> PAGEREF _Toc105672533 \h </w:instrText>
        </w:r>
        <w:r>
          <w:rPr>
            <w:noProof/>
            <w:webHidden/>
          </w:rPr>
        </w:r>
        <w:r>
          <w:rPr>
            <w:noProof/>
            <w:webHidden/>
          </w:rPr>
          <w:fldChar w:fldCharType="separate"/>
        </w:r>
        <w:r>
          <w:rPr>
            <w:noProof/>
            <w:webHidden/>
          </w:rPr>
          <w:t>15</w:t>
        </w:r>
        <w:r>
          <w:rPr>
            <w:noProof/>
            <w:webHidden/>
          </w:rPr>
          <w:fldChar w:fldCharType="end"/>
        </w:r>
      </w:hyperlink>
    </w:p>
    <w:p w14:paraId="075728B4" w14:textId="67D82082" w:rsidR="00334BC3" w:rsidRDefault="00334BC3">
      <w:pPr>
        <w:pStyle w:val="TOC3"/>
        <w:ind w:firstLine="960"/>
        <w:rPr>
          <w:rFonts w:asciiTheme="minorHAnsi" w:eastAsiaTheme="minorEastAsia" w:hAnsiTheme="minorHAnsi"/>
          <w:noProof/>
          <w:kern w:val="2"/>
          <w:sz w:val="21"/>
        </w:rPr>
      </w:pPr>
      <w:hyperlink w:anchor="_Toc105672534" w:history="1">
        <w:r w:rsidRPr="00F31452">
          <w:rPr>
            <w:rStyle w:val="af5"/>
            <w:noProof/>
          </w:rPr>
          <w:t>4.2.3  防控物资管理</w:t>
        </w:r>
        <w:r>
          <w:rPr>
            <w:noProof/>
            <w:webHidden/>
          </w:rPr>
          <w:tab/>
        </w:r>
        <w:r>
          <w:rPr>
            <w:noProof/>
            <w:webHidden/>
          </w:rPr>
          <w:fldChar w:fldCharType="begin"/>
        </w:r>
        <w:r>
          <w:rPr>
            <w:noProof/>
            <w:webHidden/>
          </w:rPr>
          <w:instrText xml:space="preserve"> PAGEREF _Toc105672534 \h </w:instrText>
        </w:r>
        <w:r>
          <w:rPr>
            <w:noProof/>
            <w:webHidden/>
          </w:rPr>
        </w:r>
        <w:r>
          <w:rPr>
            <w:noProof/>
            <w:webHidden/>
          </w:rPr>
          <w:fldChar w:fldCharType="separate"/>
        </w:r>
        <w:r>
          <w:rPr>
            <w:noProof/>
            <w:webHidden/>
          </w:rPr>
          <w:t>18</w:t>
        </w:r>
        <w:r>
          <w:rPr>
            <w:noProof/>
            <w:webHidden/>
          </w:rPr>
          <w:fldChar w:fldCharType="end"/>
        </w:r>
      </w:hyperlink>
    </w:p>
    <w:p w14:paraId="35C13C83" w14:textId="6AF7FD7A" w:rsidR="00334BC3" w:rsidRDefault="00334BC3">
      <w:pPr>
        <w:pStyle w:val="TOC3"/>
        <w:ind w:firstLine="960"/>
        <w:rPr>
          <w:rFonts w:asciiTheme="minorHAnsi" w:eastAsiaTheme="minorEastAsia" w:hAnsiTheme="minorHAnsi"/>
          <w:noProof/>
          <w:kern w:val="2"/>
          <w:sz w:val="21"/>
        </w:rPr>
      </w:pPr>
      <w:hyperlink w:anchor="_Toc105672535" w:history="1">
        <w:r w:rsidRPr="00F31452">
          <w:rPr>
            <w:rStyle w:val="af5"/>
            <w:noProof/>
          </w:rPr>
          <w:t>4.2.4  疫情概况</w:t>
        </w:r>
        <w:r>
          <w:rPr>
            <w:noProof/>
            <w:webHidden/>
          </w:rPr>
          <w:tab/>
        </w:r>
        <w:r>
          <w:rPr>
            <w:noProof/>
            <w:webHidden/>
          </w:rPr>
          <w:fldChar w:fldCharType="begin"/>
        </w:r>
        <w:r>
          <w:rPr>
            <w:noProof/>
            <w:webHidden/>
          </w:rPr>
          <w:instrText xml:space="preserve"> PAGEREF _Toc105672535 \h </w:instrText>
        </w:r>
        <w:r>
          <w:rPr>
            <w:noProof/>
            <w:webHidden/>
          </w:rPr>
        </w:r>
        <w:r>
          <w:rPr>
            <w:noProof/>
            <w:webHidden/>
          </w:rPr>
          <w:fldChar w:fldCharType="separate"/>
        </w:r>
        <w:r>
          <w:rPr>
            <w:noProof/>
            <w:webHidden/>
          </w:rPr>
          <w:t>19</w:t>
        </w:r>
        <w:r>
          <w:rPr>
            <w:noProof/>
            <w:webHidden/>
          </w:rPr>
          <w:fldChar w:fldCharType="end"/>
        </w:r>
      </w:hyperlink>
    </w:p>
    <w:p w14:paraId="513B2D21" w14:textId="7FE86F0F" w:rsidR="00334BC3" w:rsidRDefault="00334BC3">
      <w:pPr>
        <w:pStyle w:val="TOC2"/>
        <w:ind w:firstLine="480"/>
        <w:rPr>
          <w:rFonts w:asciiTheme="minorHAnsi" w:eastAsiaTheme="minorEastAsia" w:hAnsiTheme="minorHAnsi"/>
          <w:noProof/>
          <w:kern w:val="2"/>
          <w:sz w:val="21"/>
        </w:rPr>
      </w:pPr>
      <w:hyperlink w:anchor="_Toc105672536" w:history="1">
        <w:r w:rsidRPr="00F31452">
          <w:rPr>
            <w:rStyle w:val="af5"/>
            <w:noProof/>
          </w:rPr>
          <w:t>4.3  数据库设计</w:t>
        </w:r>
        <w:r>
          <w:rPr>
            <w:noProof/>
            <w:webHidden/>
          </w:rPr>
          <w:tab/>
        </w:r>
        <w:r>
          <w:rPr>
            <w:noProof/>
            <w:webHidden/>
          </w:rPr>
          <w:fldChar w:fldCharType="begin"/>
        </w:r>
        <w:r>
          <w:rPr>
            <w:noProof/>
            <w:webHidden/>
          </w:rPr>
          <w:instrText xml:space="preserve"> PAGEREF _Toc105672536 \h </w:instrText>
        </w:r>
        <w:r>
          <w:rPr>
            <w:noProof/>
            <w:webHidden/>
          </w:rPr>
        </w:r>
        <w:r>
          <w:rPr>
            <w:noProof/>
            <w:webHidden/>
          </w:rPr>
          <w:fldChar w:fldCharType="separate"/>
        </w:r>
        <w:r>
          <w:rPr>
            <w:noProof/>
            <w:webHidden/>
          </w:rPr>
          <w:t>21</w:t>
        </w:r>
        <w:r>
          <w:rPr>
            <w:noProof/>
            <w:webHidden/>
          </w:rPr>
          <w:fldChar w:fldCharType="end"/>
        </w:r>
      </w:hyperlink>
    </w:p>
    <w:p w14:paraId="663F2606" w14:textId="4E80DB80" w:rsidR="00334BC3" w:rsidRDefault="00334BC3">
      <w:pPr>
        <w:pStyle w:val="TOC3"/>
        <w:ind w:firstLine="960"/>
        <w:rPr>
          <w:rFonts w:asciiTheme="minorHAnsi" w:eastAsiaTheme="minorEastAsia" w:hAnsiTheme="minorHAnsi"/>
          <w:noProof/>
          <w:kern w:val="2"/>
          <w:sz w:val="21"/>
        </w:rPr>
      </w:pPr>
      <w:hyperlink w:anchor="_Toc105672537" w:history="1">
        <w:r w:rsidRPr="00F31452">
          <w:rPr>
            <w:rStyle w:val="af5"/>
            <w:noProof/>
          </w:rPr>
          <w:t>4.3.1  概念结构设计</w:t>
        </w:r>
        <w:r>
          <w:rPr>
            <w:noProof/>
            <w:webHidden/>
          </w:rPr>
          <w:tab/>
        </w:r>
        <w:r>
          <w:rPr>
            <w:noProof/>
            <w:webHidden/>
          </w:rPr>
          <w:fldChar w:fldCharType="begin"/>
        </w:r>
        <w:r>
          <w:rPr>
            <w:noProof/>
            <w:webHidden/>
          </w:rPr>
          <w:instrText xml:space="preserve"> PAGEREF _Toc105672537 \h </w:instrText>
        </w:r>
        <w:r>
          <w:rPr>
            <w:noProof/>
            <w:webHidden/>
          </w:rPr>
        </w:r>
        <w:r>
          <w:rPr>
            <w:noProof/>
            <w:webHidden/>
          </w:rPr>
          <w:fldChar w:fldCharType="separate"/>
        </w:r>
        <w:r>
          <w:rPr>
            <w:noProof/>
            <w:webHidden/>
          </w:rPr>
          <w:t>21</w:t>
        </w:r>
        <w:r>
          <w:rPr>
            <w:noProof/>
            <w:webHidden/>
          </w:rPr>
          <w:fldChar w:fldCharType="end"/>
        </w:r>
      </w:hyperlink>
    </w:p>
    <w:p w14:paraId="1FA2A89F" w14:textId="6B206510" w:rsidR="00334BC3" w:rsidRDefault="00334BC3">
      <w:pPr>
        <w:pStyle w:val="TOC3"/>
        <w:ind w:firstLine="960"/>
        <w:rPr>
          <w:rFonts w:asciiTheme="minorHAnsi" w:eastAsiaTheme="minorEastAsia" w:hAnsiTheme="minorHAnsi"/>
          <w:noProof/>
          <w:kern w:val="2"/>
          <w:sz w:val="21"/>
        </w:rPr>
      </w:pPr>
      <w:hyperlink w:anchor="_Toc105672538" w:history="1">
        <w:r w:rsidRPr="00F31452">
          <w:rPr>
            <w:rStyle w:val="af5"/>
            <w:noProof/>
          </w:rPr>
          <w:t>4.3.2  逻辑结构设计</w:t>
        </w:r>
        <w:r>
          <w:rPr>
            <w:noProof/>
            <w:webHidden/>
          </w:rPr>
          <w:tab/>
        </w:r>
        <w:r>
          <w:rPr>
            <w:noProof/>
            <w:webHidden/>
          </w:rPr>
          <w:fldChar w:fldCharType="begin"/>
        </w:r>
        <w:r>
          <w:rPr>
            <w:noProof/>
            <w:webHidden/>
          </w:rPr>
          <w:instrText xml:space="preserve"> PAGEREF _Toc105672538 \h </w:instrText>
        </w:r>
        <w:r>
          <w:rPr>
            <w:noProof/>
            <w:webHidden/>
          </w:rPr>
        </w:r>
        <w:r>
          <w:rPr>
            <w:noProof/>
            <w:webHidden/>
          </w:rPr>
          <w:fldChar w:fldCharType="separate"/>
        </w:r>
        <w:r>
          <w:rPr>
            <w:noProof/>
            <w:webHidden/>
          </w:rPr>
          <w:t>25</w:t>
        </w:r>
        <w:r>
          <w:rPr>
            <w:noProof/>
            <w:webHidden/>
          </w:rPr>
          <w:fldChar w:fldCharType="end"/>
        </w:r>
      </w:hyperlink>
    </w:p>
    <w:p w14:paraId="3E2B9994" w14:textId="0375E157" w:rsidR="00334BC3" w:rsidRDefault="00334BC3">
      <w:pPr>
        <w:pStyle w:val="TOC2"/>
        <w:ind w:firstLine="480"/>
        <w:rPr>
          <w:rFonts w:asciiTheme="minorHAnsi" w:eastAsiaTheme="minorEastAsia" w:hAnsiTheme="minorHAnsi"/>
          <w:noProof/>
          <w:kern w:val="2"/>
          <w:sz w:val="21"/>
        </w:rPr>
      </w:pPr>
      <w:hyperlink w:anchor="_Toc105672539" w:history="1">
        <w:r w:rsidRPr="00F31452">
          <w:rPr>
            <w:rStyle w:val="af5"/>
            <w:noProof/>
          </w:rPr>
          <w:t>4.4  本章小结</w:t>
        </w:r>
        <w:r>
          <w:rPr>
            <w:noProof/>
            <w:webHidden/>
          </w:rPr>
          <w:tab/>
        </w:r>
        <w:r>
          <w:rPr>
            <w:noProof/>
            <w:webHidden/>
          </w:rPr>
          <w:fldChar w:fldCharType="begin"/>
        </w:r>
        <w:r>
          <w:rPr>
            <w:noProof/>
            <w:webHidden/>
          </w:rPr>
          <w:instrText xml:space="preserve"> PAGEREF _Toc105672539 \h </w:instrText>
        </w:r>
        <w:r>
          <w:rPr>
            <w:noProof/>
            <w:webHidden/>
          </w:rPr>
        </w:r>
        <w:r>
          <w:rPr>
            <w:noProof/>
            <w:webHidden/>
          </w:rPr>
          <w:fldChar w:fldCharType="separate"/>
        </w:r>
        <w:r>
          <w:rPr>
            <w:noProof/>
            <w:webHidden/>
          </w:rPr>
          <w:t>27</w:t>
        </w:r>
        <w:r>
          <w:rPr>
            <w:noProof/>
            <w:webHidden/>
          </w:rPr>
          <w:fldChar w:fldCharType="end"/>
        </w:r>
      </w:hyperlink>
    </w:p>
    <w:p w14:paraId="29AF96FD" w14:textId="5A46A62B" w:rsidR="00334BC3" w:rsidRDefault="00334BC3">
      <w:pPr>
        <w:pStyle w:val="TOC1"/>
        <w:rPr>
          <w:rFonts w:asciiTheme="minorHAnsi" w:eastAsiaTheme="minorEastAsia" w:hAnsiTheme="minorHAnsi" w:cstheme="minorBidi"/>
          <w:kern w:val="2"/>
          <w:sz w:val="21"/>
        </w:rPr>
      </w:pPr>
      <w:hyperlink w:anchor="_Toc105672540" w:history="1">
        <w:r w:rsidRPr="00F31452">
          <w:rPr>
            <w:rStyle w:val="af5"/>
          </w:rPr>
          <w:t>第5章  系统实现</w:t>
        </w:r>
        <w:r>
          <w:rPr>
            <w:webHidden/>
          </w:rPr>
          <w:tab/>
        </w:r>
        <w:r>
          <w:rPr>
            <w:webHidden/>
          </w:rPr>
          <w:fldChar w:fldCharType="begin"/>
        </w:r>
        <w:r>
          <w:rPr>
            <w:webHidden/>
          </w:rPr>
          <w:instrText xml:space="preserve"> PAGEREF _Toc105672540 \h </w:instrText>
        </w:r>
        <w:r>
          <w:rPr>
            <w:webHidden/>
          </w:rPr>
        </w:r>
        <w:r>
          <w:rPr>
            <w:webHidden/>
          </w:rPr>
          <w:fldChar w:fldCharType="separate"/>
        </w:r>
        <w:r>
          <w:rPr>
            <w:webHidden/>
          </w:rPr>
          <w:t>28</w:t>
        </w:r>
        <w:r>
          <w:rPr>
            <w:webHidden/>
          </w:rPr>
          <w:fldChar w:fldCharType="end"/>
        </w:r>
      </w:hyperlink>
    </w:p>
    <w:p w14:paraId="504021AE" w14:textId="66B0DE2C" w:rsidR="00334BC3" w:rsidRDefault="00334BC3">
      <w:pPr>
        <w:pStyle w:val="TOC2"/>
        <w:ind w:firstLine="480"/>
        <w:rPr>
          <w:rFonts w:asciiTheme="minorHAnsi" w:eastAsiaTheme="minorEastAsia" w:hAnsiTheme="minorHAnsi"/>
          <w:noProof/>
          <w:kern w:val="2"/>
          <w:sz w:val="21"/>
        </w:rPr>
      </w:pPr>
      <w:hyperlink w:anchor="_Toc105672541" w:history="1">
        <w:r w:rsidRPr="00F31452">
          <w:rPr>
            <w:rStyle w:val="af5"/>
            <w:noProof/>
          </w:rPr>
          <w:t>5.1  日常防控管理模块</w:t>
        </w:r>
        <w:r>
          <w:rPr>
            <w:noProof/>
            <w:webHidden/>
          </w:rPr>
          <w:tab/>
        </w:r>
        <w:r>
          <w:rPr>
            <w:noProof/>
            <w:webHidden/>
          </w:rPr>
          <w:fldChar w:fldCharType="begin"/>
        </w:r>
        <w:r>
          <w:rPr>
            <w:noProof/>
            <w:webHidden/>
          </w:rPr>
          <w:instrText xml:space="preserve"> PAGEREF _Toc105672541 \h </w:instrText>
        </w:r>
        <w:r>
          <w:rPr>
            <w:noProof/>
            <w:webHidden/>
          </w:rPr>
        </w:r>
        <w:r>
          <w:rPr>
            <w:noProof/>
            <w:webHidden/>
          </w:rPr>
          <w:fldChar w:fldCharType="separate"/>
        </w:r>
        <w:r>
          <w:rPr>
            <w:noProof/>
            <w:webHidden/>
          </w:rPr>
          <w:t>28</w:t>
        </w:r>
        <w:r>
          <w:rPr>
            <w:noProof/>
            <w:webHidden/>
          </w:rPr>
          <w:fldChar w:fldCharType="end"/>
        </w:r>
      </w:hyperlink>
    </w:p>
    <w:p w14:paraId="4758EBC6" w14:textId="37889CB8" w:rsidR="00334BC3" w:rsidRDefault="00334BC3">
      <w:pPr>
        <w:pStyle w:val="TOC2"/>
        <w:ind w:firstLine="480"/>
        <w:rPr>
          <w:rFonts w:asciiTheme="minorHAnsi" w:eastAsiaTheme="minorEastAsia" w:hAnsiTheme="minorHAnsi"/>
          <w:noProof/>
          <w:kern w:val="2"/>
          <w:sz w:val="21"/>
        </w:rPr>
      </w:pPr>
      <w:hyperlink w:anchor="_Toc105672542" w:history="1">
        <w:r w:rsidRPr="00F31452">
          <w:rPr>
            <w:rStyle w:val="af5"/>
            <w:noProof/>
          </w:rPr>
          <w:t>5.2  异常人员管理模块</w:t>
        </w:r>
        <w:r>
          <w:rPr>
            <w:noProof/>
            <w:webHidden/>
          </w:rPr>
          <w:tab/>
        </w:r>
        <w:r>
          <w:rPr>
            <w:noProof/>
            <w:webHidden/>
          </w:rPr>
          <w:fldChar w:fldCharType="begin"/>
        </w:r>
        <w:r>
          <w:rPr>
            <w:noProof/>
            <w:webHidden/>
          </w:rPr>
          <w:instrText xml:space="preserve"> PAGEREF _Toc105672542 \h </w:instrText>
        </w:r>
        <w:r>
          <w:rPr>
            <w:noProof/>
            <w:webHidden/>
          </w:rPr>
        </w:r>
        <w:r>
          <w:rPr>
            <w:noProof/>
            <w:webHidden/>
          </w:rPr>
          <w:fldChar w:fldCharType="separate"/>
        </w:r>
        <w:r>
          <w:rPr>
            <w:noProof/>
            <w:webHidden/>
          </w:rPr>
          <w:t>32</w:t>
        </w:r>
        <w:r>
          <w:rPr>
            <w:noProof/>
            <w:webHidden/>
          </w:rPr>
          <w:fldChar w:fldCharType="end"/>
        </w:r>
      </w:hyperlink>
    </w:p>
    <w:p w14:paraId="3959E36C" w14:textId="48FCDAD4" w:rsidR="00334BC3" w:rsidRDefault="00334BC3">
      <w:pPr>
        <w:pStyle w:val="TOC2"/>
        <w:ind w:firstLine="480"/>
        <w:rPr>
          <w:rFonts w:asciiTheme="minorHAnsi" w:eastAsiaTheme="minorEastAsia" w:hAnsiTheme="minorHAnsi"/>
          <w:noProof/>
          <w:kern w:val="2"/>
          <w:sz w:val="21"/>
        </w:rPr>
      </w:pPr>
      <w:hyperlink w:anchor="_Toc105672543" w:history="1">
        <w:r w:rsidRPr="00F31452">
          <w:rPr>
            <w:rStyle w:val="af5"/>
            <w:noProof/>
          </w:rPr>
          <w:t>5.3  防控物资管理模块</w:t>
        </w:r>
        <w:r>
          <w:rPr>
            <w:noProof/>
            <w:webHidden/>
          </w:rPr>
          <w:tab/>
        </w:r>
        <w:r>
          <w:rPr>
            <w:noProof/>
            <w:webHidden/>
          </w:rPr>
          <w:fldChar w:fldCharType="begin"/>
        </w:r>
        <w:r>
          <w:rPr>
            <w:noProof/>
            <w:webHidden/>
          </w:rPr>
          <w:instrText xml:space="preserve"> PAGEREF _Toc105672543 \h </w:instrText>
        </w:r>
        <w:r>
          <w:rPr>
            <w:noProof/>
            <w:webHidden/>
          </w:rPr>
        </w:r>
        <w:r>
          <w:rPr>
            <w:noProof/>
            <w:webHidden/>
          </w:rPr>
          <w:fldChar w:fldCharType="separate"/>
        </w:r>
        <w:r>
          <w:rPr>
            <w:noProof/>
            <w:webHidden/>
          </w:rPr>
          <w:t>39</w:t>
        </w:r>
        <w:r>
          <w:rPr>
            <w:noProof/>
            <w:webHidden/>
          </w:rPr>
          <w:fldChar w:fldCharType="end"/>
        </w:r>
      </w:hyperlink>
    </w:p>
    <w:p w14:paraId="48766D91" w14:textId="26ABC91C" w:rsidR="00334BC3" w:rsidRDefault="00334BC3">
      <w:pPr>
        <w:pStyle w:val="TOC2"/>
        <w:ind w:firstLine="480"/>
        <w:rPr>
          <w:rFonts w:asciiTheme="minorHAnsi" w:eastAsiaTheme="minorEastAsia" w:hAnsiTheme="minorHAnsi"/>
          <w:noProof/>
          <w:kern w:val="2"/>
          <w:sz w:val="21"/>
        </w:rPr>
      </w:pPr>
      <w:hyperlink w:anchor="_Toc105672544" w:history="1">
        <w:r w:rsidRPr="00F31452">
          <w:rPr>
            <w:rStyle w:val="af5"/>
            <w:noProof/>
          </w:rPr>
          <w:t>5.4  疫情概况模块</w:t>
        </w:r>
        <w:r>
          <w:rPr>
            <w:noProof/>
            <w:webHidden/>
          </w:rPr>
          <w:tab/>
        </w:r>
        <w:r>
          <w:rPr>
            <w:noProof/>
            <w:webHidden/>
          </w:rPr>
          <w:fldChar w:fldCharType="begin"/>
        </w:r>
        <w:r>
          <w:rPr>
            <w:noProof/>
            <w:webHidden/>
          </w:rPr>
          <w:instrText xml:space="preserve"> PAGEREF _Toc105672544 \h </w:instrText>
        </w:r>
        <w:r>
          <w:rPr>
            <w:noProof/>
            <w:webHidden/>
          </w:rPr>
        </w:r>
        <w:r>
          <w:rPr>
            <w:noProof/>
            <w:webHidden/>
          </w:rPr>
          <w:fldChar w:fldCharType="separate"/>
        </w:r>
        <w:r>
          <w:rPr>
            <w:noProof/>
            <w:webHidden/>
          </w:rPr>
          <w:t>44</w:t>
        </w:r>
        <w:r>
          <w:rPr>
            <w:noProof/>
            <w:webHidden/>
          </w:rPr>
          <w:fldChar w:fldCharType="end"/>
        </w:r>
      </w:hyperlink>
    </w:p>
    <w:p w14:paraId="02562A86" w14:textId="0FCC0134" w:rsidR="00334BC3" w:rsidRDefault="00334BC3">
      <w:pPr>
        <w:pStyle w:val="TOC2"/>
        <w:ind w:firstLine="480"/>
        <w:rPr>
          <w:rFonts w:asciiTheme="minorHAnsi" w:eastAsiaTheme="minorEastAsia" w:hAnsiTheme="minorHAnsi"/>
          <w:noProof/>
          <w:kern w:val="2"/>
          <w:sz w:val="21"/>
        </w:rPr>
      </w:pPr>
      <w:hyperlink w:anchor="_Toc105672545" w:history="1">
        <w:r w:rsidRPr="00F31452">
          <w:rPr>
            <w:rStyle w:val="af5"/>
            <w:noProof/>
          </w:rPr>
          <w:t>5.5  本章小结</w:t>
        </w:r>
        <w:r>
          <w:rPr>
            <w:noProof/>
            <w:webHidden/>
          </w:rPr>
          <w:tab/>
        </w:r>
        <w:r>
          <w:rPr>
            <w:noProof/>
            <w:webHidden/>
          </w:rPr>
          <w:fldChar w:fldCharType="begin"/>
        </w:r>
        <w:r>
          <w:rPr>
            <w:noProof/>
            <w:webHidden/>
          </w:rPr>
          <w:instrText xml:space="preserve"> PAGEREF _Toc105672545 \h </w:instrText>
        </w:r>
        <w:r>
          <w:rPr>
            <w:noProof/>
            <w:webHidden/>
          </w:rPr>
        </w:r>
        <w:r>
          <w:rPr>
            <w:noProof/>
            <w:webHidden/>
          </w:rPr>
          <w:fldChar w:fldCharType="separate"/>
        </w:r>
        <w:r>
          <w:rPr>
            <w:noProof/>
            <w:webHidden/>
          </w:rPr>
          <w:t>45</w:t>
        </w:r>
        <w:r>
          <w:rPr>
            <w:noProof/>
            <w:webHidden/>
          </w:rPr>
          <w:fldChar w:fldCharType="end"/>
        </w:r>
      </w:hyperlink>
    </w:p>
    <w:p w14:paraId="3EA9F7CC" w14:textId="1736EF7B" w:rsidR="00334BC3" w:rsidRDefault="00334BC3">
      <w:pPr>
        <w:pStyle w:val="TOC1"/>
        <w:rPr>
          <w:rFonts w:asciiTheme="minorHAnsi" w:eastAsiaTheme="minorEastAsia" w:hAnsiTheme="minorHAnsi" w:cstheme="minorBidi"/>
          <w:kern w:val="2"/>
          <w:sz w:val="21"/>
        </w:rPr>
      </w:pPr>
      <w:hyperlink w:anchor="_Toc105672546" w:history="1">
        <w:r w:rsidRPr="00F31452">
          <w:rPr>
            <w:rStyle w:val="af5"/>
          </w:rPr>
          <w:t>第6章  系统测试</w:t>
        </w:r>
        <w:r>
          <w:rPr>
            <w:webHidden/>
          </w:rPr>
          <w:tab/>
        </w:r>
        <w:r>
          <w:rPr>
            <w:webHidden/>
          </w:rPr>
          <w:fldChar w:fldCharType="begin"/>
        </w:r>
        <w:r>
          <w:rPr>
            <w:webHidden/>
          </w:rPr>
          <w:instrText xml:space="preserve"> PAGEREF _Toc105672546 \h </w:instrText>
        </w:r>
        <w:r>
          <w:rPr>
            <w:webHidden/>
          </w:rPr>
        </w:r>
        <w:r>
          <w:rPr>
            <w:webHidden/>
          </w:rPr>
          <w:fldChar w:fldCharType="separate"/>
        </w:r>
        <w:r>
          <w:rPr>
            <w:webHidden/>
          </w:rPr>
          <w:t>46</w:t>
        </w:r>
        <w:r>
          <w:rPr>
            <w:webHidden/>
          </w:rPr>
          <w:fldChar w:fldCharType="end"/>
        </w:r>
      </w:hyperlink>
    </w:p>
    <w:p w14:paraId="199431E5" w14:textId="7CE61563" w:rsidR="00334BC3" w:rsidRDefault="00334BC3">
      <w:pPr>
        <w:pStyle w:val="TOC2"/>
        <w:ind w:firstLine="480"/>
        <w:rPr>
          <w:rFonts w:asciiTheme="minorHAnsi" w:eastAsiaTheme="minorEastAsia" w:hAnsiTheme="minorHAnsi"/>
          <w:noProof/>
          <w:kern w:val="2"/>
          <w:sz w:val="21"/>
        </w:rPr>
      </w:pPr>
      <w:hyperlink w:anchor="_Toc105672547" w:history="1">
        <w:r w:rsidRPr="00F31452">
          <w:rPr>
            <w:rStyle w:val="af5"/>
            <w:noProof/>
          </w:rPr>
          <w:t>6.1  测试原则</w:t>
        </w:r>
        <w:r>
          <w:rPr>
            <w:noProof/>
            <w:webHidden/>
          </w:rPr>
          <w:tab/>
        </w:r>
        <w:r>
          <w:rPr>
            <w:noProof/>
            <w:webHidden/>
          </w:rPr>
          <w:fldChar w:fldCharType="begin"/>
        </w:r>
        <w:r>
          <w:rPr>
            <w:noProof/>
            <w:webHidden/>
          </w:rPr>
          <w:instrText xml:space="preserve"> PAGEREF _Toc105672547 \h </w:instrText>
        </w:r>
        <w:r>
          <w:rPr>
            <w:noProof/>
            <w:webHidden/>
          </w:rPr>
        </w:r>
        <w:r>
          <w:rPr>
            <w:noProof/>
            <w:webHidden/>
          </w:rPr>
          <w:fldChar w:fldCharType="separate"/>
        </w:r>
        <w:r>
          <w:rPr>
            <w:noProof/>
            <w:webHidden/>
          </w:rPr>
          <w:t>46</w:t>
        </w:r>
        <w:r>
          <w:rPr>
            <w:noProof/>
            <w:webHidden/>
          </w:rPr>
          <w:fldChar w:fldCharType="end"/>
        </w:r>
      </w:hyperlink>
    </w:p>
    <w:p w14:paraId="654ACE12" w14:textId="56747680" w:rsidR="00334BC3" w:rsidRDefault="00334BC3">
      <w:pPr>
        <w:pStyle w:val="TOC2"/>
        <w:ind w:firstLine="480"/>
        <w:rPr>
          <w:rFonts w:asciiTheme="minorHAnsi" w:eastAsiaTheme="minorEastAsia" w:hAnsiTheme="minorHAnsi"/>
          <w:noProof/>
          <w:kern w:val="2"/>
          <w:sz w:val="21"/>
        </w:rPr>
      </w:pPr>
      <w:hyperlink w:anchor="_Toc105672548" w:history="1">
        <w:r w:rsidRPr="00F31452">
          <w:rPr>
            <w:rStyle w:val="af5"/>
            <w:noProof/>
          </w:rPr>
          <w:t>6.2  功能测试</w:t>
        </w:r>
        <w:r>
          <w:rPr>
            <w:noProof/>
            <w:webHidden/>
          </w:rPr>
          <w:tab/>
        </w:r>
        <w:r>
          <w:rPr>
            <w:noProof/>
            <w:webHidden/>
          </w:rPr>
          <w:fldChar w:fldCharType="begin"/>
        </w:r>
        <w:r>
          <w:rPr>
            <w:noProof/>
            <w:webHidden/>
          </w:rPr>
          <w:instrText xml:space="preserve"> PAGEREF _Toc105672548 \h </w:instrText>
        </w:r>
        <w:r>
          <w:rPr>
            <w:noProof/>
            <w:webHidden/>
          </w:rPr>
        </w:r>
        <w:r>
          <w:rPr>
            <w:noProof/>
            <w:webHidden/>
          </w:rPr>
          <w:fldChar w:fldCharType="separate"/>
        </w:r>
        <w:r>
          <w:rPr>
            <w:noProof/>
            <w:webHidden/>
          </w:rPr>
          <w:t>46</w:t>
        </w:r>
        <w:r>
          <w:rPr>
            <w:noProof/>
            <w:webHidden/>
          </w:rPr>
          <w:fldChar w:fldCharType="end"/>
        </w:r>
      </w:hyperlink>
    </w:p>
    <w:p w14:paraId="01D06501" w14:textId="1A57DE5A" w:rsidR="00334BC3" w:rsidRDefault="00334BC3">
      <w:pPr>
        <w:pStyle w:val="TOC3"/>
        <w:ind w:firstLine="960"/>
        <w:rPr>
          <w:rFonts w:asciiTheme="minorHAnsi" w:eastAsiaTheme="minorEastAsia" w:hAnsiTheme="minorHAnsi"/>
          <w:noProof/>
          <w:kern w:val="2"/>
          <w:sz w:val="21"/>
        </w:rPr>
      </w:pPr>
      <w:hyperlink w:anchor="_Toc105672549" w:history="1">
        <w:r w:rsidRPr="00F31452">
          <w:rPr>
            <w:rStyle w:val="af5"/>
            <w:noProof/>
          </w:rPr>
          <w:t>6.2.1  日常防控管理功能测试</w:t>
        </w:r>
        <w:r>
          <w:rPr>
            <w:noProof/>
            <w:webHidden/>
          </w:rPr>
          <w:tab/>
        </w:r>
        <w:r>
          <w:rPr>
            <w:noProof/>
            <w:webHidden/>
          </w:rPr>
          <w:fldChar w:fldCharType="begin"/>
        </w:r>
        <w:r>
          <w:rPr>
            <w:noProof/>
            <w:webHidden/>
          </w:rPr>
          <w:instrText xml:space="preserve"> PAGEREF _Toc105672549 \h </w:instrText>
        </w:r>
        <w:r>
          <w:rPr>
            <w:noProof/>
            <w:webHidden/>
          </w:rPr>
        </w:r>
        <w:r>
          <w:rPr>
            <w:noProof/>
            <w:webHidden/>
          </w:rPr>
          <w:fldChar w:fldCharType="separate"/>
        </w:r>
        <w:r>
          <w:rPr>
            <w:noProof/>
            <w:webHidden/>
          </w:rPr>
          <w:t>46</w:t>
        </w:r>
        <w:r>
          <w:rPr>
            <w:noProof/>
            <w:webHidden/>
          </w:rPr>
          <w:fldChar w:fldCharType="end"/>
        </w:r>
      </w:hyperlink>
    </w:p>
    <w:p w14:paraId="32BF9063" w14:textId="6E2E63B6" w:rsidR="00334BC3" w:rsidRDefault="00334BC3">
      <w:pPr>
        <w:pStyle w:val="TOC3"/>
        <w:ind w:firstLine="960"/>
        <w:rPr>
          <w:rFonts w:asciiTheme="minorHAnsi" w:eastAsiaTheme="minorEastAsia" w:hAnsiTheme="minorHAnsi"/>
          <w:noProof/>
          <w:kern w:val="2"/>
          <w:sz w:val="21"/>
        </w:rPr>
      </w:pPr>
      <w:hyperlink w:anchor="_Toc105672550" w:history="1">
        <w:r w:rsidRPr="00F31452">
          <w:rPr>
            <w:rStyle w:val="af5"/>
            <w:noProof/>
          </w:rPr>
          <w:t>6.2.2  异常人员管理功能测试</w:t>
        </w:r>
        <w:r>
          <w:rPr>
            <w:noProof/>
            <w:webHidden/>
          </w:rPr>
          <w:tab/>
        </w:r>
        <w:r>
          <w:rPr>
            <w:noProof/>
            <w:webHidden/>
          </w:rPr>
          <w:fldChar w:fldCharType="begin"/>
        </w:r>
        <w:r>
          <w:rPr>
            <w:noProof/>
            <w:webHidden/>
          </w:rPr>
          <w:instrText xml:space="preserve"> PAGEREF _Toc105672550 \h </w:instrText>
        </w:r>
        <w:r>
          <w:rPr>
            <w:noProof/>
            <w:webHidden/>
          </w:rPr>
        </w:r>
        <w:r>
          <w:rPr>
            <w:noProof/>
            <w:webHidden/>
          </w:rPr>
          <w:fldChar w:fldCharType="separate"/>
        </w:r>
        <w:r>
          <w:rPr>
            <w:noProof/>
            <w:webHidden/>
          </w:rPr>
          <w:t>47</w:t>
        </w:r>
        <w:r>
          <w:rPr>
            <w:noProof/>
            <w:webHidden/>
          </w:rPr>
          <w:fldChar w:fldCharType="end"/>
        </w:r>
      </w:hyperlink>
    </w:p>
    <w:p w14:paraId="7A12E235" w14:textId="43A8B455" w:rsidR="00334BC3" w:rsidRDefault="00334BC3">
      <w:pPr>
        <w:pStyle w:val="TOC3"/>
        <w:ind w:firstLine="960"/>
        <w:rPr>
          <w:rFonts w:asciiTheme="minorHAnsi" w:eastAsiaTheme="minorEastAsia" w:hAnsiTheme="minorHAnsi"/>
          <w:noProof/>
          <w:kern w:val="2"/>
          <w:sz w:val="21"/>
        </w:rPr>
      </w:pPr>
      <w:hyperlink w:anchor="_Toc105672551" w:history="1">
        <w:r w:rsidRPr="00F31452">
          <w:rPr>
            <w:rStyle w:val="af5"/>
            <w:noProof/>
          </w:rPr>
          <w:t>6.2.3  防控物资管理功能测试</w:t>
        </w:r>
        <w:r>
          <w:rPr>
            <w:noProof/>
            <w:webHidden/>
          </w:rPr>
          <w:tab/>
        </w:r>
        <w:r>
          <w:rPr>
            <w:noProof/>
            <w:webHidden/>
          </w:rPr>
          <w:fldChar w:fldCharType="begin"/>
        </w:r>
        <w:r>
          <w:rPr>
            <w:noProof/>
            <w:webHidden/>
          </w:rPr>
          <w:instrText xml:space="preserve"> PAGEREF _Toc105672551 \h </w:instrText>
        </w:r>
        <w:r>
          <w:rPr>
            <w:noProof/>
            <w:webHidden/>
          </w:rPr>
        </w:r>
        <w:r>
          <w:rPr>
            <w:noProof/>
            <w:webHidden/>
          </w:rPr>
          <w:fldChar w:fldCharType="separate"/>
        </w:r>
        <w:r>
          <w:rPr>
            <w:noProof/>
            <w:webHidden/>
          </w:rPr>
          <w:t>48</w:t>
        </w:r>
        <w:r>
          <w:rPr>
            <w:noProof/>
            <w:webHidden/>
          </w:rPr>
          <w:fldChar w:fldCharType="end"/>
        </w:r>
      </w:hyperlink>
    </w:p>
    <w:p w14:paraId="417CFD98" w14:textId="001CDD8D" w:rsidR="00334BC3" w:rsidRDefault="00334BC3">
      <w:pPr>
        <w:pStyle w:val="TOC3"/>
        <w:ind w:firstLine="960"/>
        <w:rPr>
          <w:rFonts w:asciiTheme="minorHAnsi" w:eastAsiaTheme="minorEastAsia" w:hAnsiTheme="minorHAnsi"/>
          <w:noProof/>
          <w:kern w:val="2"/>
          <w:sz w:val="21"/>
        </w:rPr>
      </w:pPr>
      <w:hyperlink w:anchor="_Toc105672552" w:history="1">
        <w:r w:rsidRPr="00F31452">
          <w:rPr>
            <w:rStyle w:val="af5"/>
            <w:noProof/>
          </w:rPr>
          <w:t>6.2.4  疫情概况功能测试</w:t>
        </w:r>
        <w:r>
          <w:rPr>
            <w:noProof/>
            <w:webHidden/>
          </w:rPr>
          <w:tab/>
        </w:r>
        <w:r>
          <w:rPr>
            <w:noProof/>
            <w:webHidden/>
          </w:rPr>
          <w:fldChar w:fldCharType="begin"/>
        </w:r>
        <w:r>
          <w:rPr>
            <w:noProof/>
            <w:webHidden/>
          </w:rPr>
          <w:instrText xml:space="preserve"> PAGEREF _Toc105672552 \h </w:instrText>
        </w:r>
        <w:r>
          <w:rPr>
            <w:noProof/>
            <w:webHidden/>
          </w:rPr>
        </w:r>
        <w:r>
          <w:rPr>
            <w:noProof/>
            <w:webHidden/>
          </w:rPr>
          <w:fldChar w:fldCharType="separate"/>
        </w:r>
        <w:r>
          <w:rPr>
            <w:noProof/>
            <w:webHidden/>
          </w:rPr>
          <w:t>49</w:t>
        </w:r>
        <w:r>
          <w:rPr>
            <w:noProof/>
            <w:webHidden/>
          </w:rPr>
          <w:fldChar w:fldCharType="end"/>
        </w:r>
      </w:hyperlink>
    </w:p>
    <w:p w14:paraId="73199140" w14:textId="27BBAC0B" w:rsidR="00334BC3" w:rsidRDefault="00334BC3">
      <w:pPr>
        <w:pStyle w:val="TOC2"/>
        <w:ind w:firstLine="480"/>
        <w:rPr>
          <w:rFonts w:asciiTheme="minorHAnsi" w:eastAsiaTheme="minorEastAsia" w:hAnsiTheme="minorHAnsi"/>
          <w:noProof/>
          <w:kern w:val="2"/>
          <w:sz w:val="21"/>
        </w:rPr>
      </w:pPr>
      <w:hyperlink w:anchor="_Toc105672553" w:history="1">
        <w:r w:rsidRPr="00F31452">
          <w:rPr>
            <w:rStyle w:val="af5"/>
            <w:noProof/>
          </w:rPr>
          <w:t>6.3  性能测试</w:t>
        </w:r>
        <w:r>
          <w:rPr>
            <w:noProof/>
            <w:webHidden/>
          </w:rPr>
          <w:tab/>
        </w:r>
        <w:r>
          <w:rPr>
            <w:noProof/>
            <w:webHidden/>
          </w:rPr>
          <w:fldChar w:fldCharType="begin"/>
        </w:r>
        <w:r>
          <w:rPr>
            <w:noProof/>
            <w:webHidden/>
          </w:rPr>
          <w:instrText xml:space="preserve"> PAGEREF _Toc105672553 \h </w:instrText>
        </w:r>
        <w:r>
          <w:rPr>
            <w:noProof/>
            <w:webHidden/>
          </w:rPr>
        </w:r>
        <w:r>
          <w:rPr>
            <w:noProof/>
            <w:webHidden/>
          </w:rPr>
          <w:fldChar w:fldCharType="separate"/>
        </w:r>
        <w:r>
          <w:rPr>
            <w:noProof/>
            <w:webHidden/>
          </w:rPr>
          <w:t>49</w:t>
        </w:r>
        <w:r>
          <w:rPr>
            <w:noProof/>
            <w:webHidden/>
          </w:rPr>
          <w:fldChar w:fldCharType="end"/>
        </w:r>
      </w:hyperlink>
    </w:p>
    <w:p w14:paraId="36E626B5" w14:textId="31292195" w:rsidR="00334BC3" w:rsidRDefault="00334BC3">
      <w:pPr>
        <w:pStyle w:val="TOC2"/>
        <w:ind w:firstLine="480"/>
        <w:rPr>
          <w:rFonts w:asciiTheme="minorHAnsi" w:eastAsiaTheme="minorEastAsia" w:hAnsiTheme="minorHAnsi"/>
          <w:noProof/>
          <w:kern w:val="2"/>
          <w:sz w:val="21"/>
        </w:rPr>
      </w:pPr>
      <w:hyperlink w:anchor="_Toc105672554" w:history="1">
        <w:r w:rsidRPr="00F31452">
          <w:rPr>
            <w:rStyle w:val="af5"/>
            <w:noProof/>
          </w:rPr>
          <w:t>6.4  本章小结</w:t>
        </w:r>
        <w:r>
          <w:rPr>
            <w:noProof/>
            <w:webHidden/>
          </w:rPr>
          <w:tab/>
        </w:r>
        <w:r>
          <w:rPr>
            <w:noProof/>
            <w:webHidden/>
          </w:rPr>
          <w:fldChar w:fldCharType="begin"/>
        </w:r>
        <w:r>
          <w:rPr>
            <w:noProof/>
            <w:webHidden/>
          </w:rPr>
          <w:instrText xml:space="preserve"> PAGEREF _Toc105672554 \h </w:instrText>
        </w:r>
        <w:r>
          <w:rPr>
            <w:noProof/>
            <w:webHidden/>
          </w:rPr>
        </w:r>
        <w:r>
          <w:rPr>
            <w:noProof/>
            <w:webHidden/>
          </w:rPr>
          <w:fldChar w:fldCharType="separate"/>
        </w:r>
        <w:r>
          <w:rPr>
            <w:noProof/>
            <w:webHidden/>
          </w:rPr>
          <w:t>50</w:t>
        </w:r>
        <w:r>
          <w:rPr>
            <w:noProof/>
            <w:webHidden/>
          </w:rPr>
          <w:fldChar w:fldCharType="end"/>
        </w:r>
      </w:hyperlink>
    </w:p>
    <w:p w14:paraId="3667BB4E" w14:textId="5141FE0D" w:rsidR="00334BC3" w:rsidRDefault="00334BC3">
      <w:pPr>
        <w:pStyle w:val="TOC1"/>
        <w:rPr>
          <w:rFonts w:asciiTheme="minorHAnsi" w:eastAsiaTheme="minorEastAsia" w:hAnsiTheme="minorHAnsi" w:cstheme="minorBidi"/>
          <w:kern w:val="2"/>
          <w:sz w:val="21"/>
        </w:rPr>
      </w:pPr>
      <w:hyperlink w:anchor="_Toc105672555" w:history="1">
        <w:r w:rsidRPr="00F31452">
          <w:rPr>
            <w:rStyle w:val="af5"/>
          </w:rPr>
          <w:t>第7章  总结和展望</w:t>
        </w:r>
        <w:r>
          <w:rPr>
            <w:webHidden/>
          </w:rPr>
          <w:tab/>
        </w:r>
        <w:r>
          <w:rPr>
            <w:webHidden/>
          </w:rPr>
          <w:fldChar w:fldCharType="begin"/>
        </w:r>
        <w:r>
          <w:rPr>
            <w:webHidden/>
          </w:rPr>
          <w:instrText xml:space="preserve"> PAGEREF _Toc105672555 \h </w:instrText>
        </w:r>
        <w:r>
          <w:rPr>
            <w:webHidden/>
          </w:rPr>
        </w:r>
        <w:r>
          <w:rPr>
            <w:webHidden/>
          </w:rPr>
          <w:fldChar w:fldCharType="separate"/>
        </w:r>
        <w:r>
          <w:rPr>
            <w:webHidden/>
          </w:rPr>
          <w:t>51</w:t>
        </w:r>
        <w:r>
          <w:rPr>
            <w:webHidden/>
          </w:rPr>
          <w:fldChar w:fldCharType="end"/>
        </w:r>
      </w:hyperlink>
    </w:p>
    <w:p w14:paraId="4489791A" w14:textId="5EB44F44" w:rsidR="00334BC3" w:rsidRDefault="00334BC3">
      <w:pPr>
        <w:pStyle w:val="TOC2"/>
        <w:ind w:firstLine="480"/>
        <w:rPr>
          <w:rFonts w:asciiTheme="minorHAnsi" w:eastAsiaTheme="minorEastAsia" w:hAnsiTheme="minorHAnsi"/>
          <w:noProof/>
          <w:kern w:val="2"/>
          <w:sz w:val="21"/>
        </w:rPr>
      </w:pPr>
      <w:hyperlink w:anchor="_Toc105672556" w:history="1">
        <w:r w:rsidRPr="00F31452">
          <w:rPr>
            <w:rStyle w:val="af5"/>
            <w:noProof/>
          </w:rPr>
          <w:t>7.1  总结</w:t>
        </w:r>
        <w:r>
          <w:rPr>
            <w:noProof/>
            <w:webHidden/>
          </w:rPr>
          <w:tab/>
        </w:r>
        <w:r>
          <w:rPr>
            <w:noProof/>
            <w:webHidden/>
          </w:rPr>
          <w:fldChar w:fldCharType="begin"/>
        </w:r>
        <w:r>
          <w:rPr>
            <w:noProof/>
            <w:webHidden/>
          </w:rPr>
          <w:instrText xml:space="preserve"> PAGEREF _Toc105672556 \h </w:instrText>
        </w:r>
        <w:r>
          <w:rPr>
            <w:noProof/>
            <w:webHidden/>
          </w:rPr>
        </w:r>
        <w:r>
          <w:rPr>
            <w:noProof/>
            <w:webHidden/>
          </w:rPr>
          <w:fldChar w:fldCharType="separate"/>
        </w:r>
        <w:r>
          <w:rPr>
            <w:noProof/>
            <w:webHidden/>
          </w:rPr>
          <w:t>51</w:t>
        </w:r>
        <w:r>
          <w:rPr>
            <w:noProof/>
            <w:webHidden/>
          </w:rPr>
          <w:fldChar w:fldCharType="end"/>
        </w:r>
      </w:hyperlink>
    </w:p>
    <w:p w14:paraId="68F7A526" w14:textId="11C99936" w:rsidR="00334BC3" w:rsidRDefault="00334BC3">
      <w:pPr>
        <w:pStyle w:val="TOC2"/>
        <w:ind w:firstLine="480"/>
        <w:rPr>
          <w:rFonts w:asciiTheme="minorHAnsi" w:eastAsiaTheme="minorEastAsia" w:hAnsiTheme="minorHAnsi"/>
          <w:noProof/>
          <w:kern w:val="2"/>
          <w:sz w:val="21"/>
        </w:rPr>
      </w:pPr>
      <w:hyperlink w:anchor="_Toc105672557" w:history="1">
        <w:r w:rsidRPr="00F31452">
          <w:rPr>
            <w:rStyle w:val="af5"/>
            <w:noProof/>
          </w:rPr>
          <w:t>7.2  展望</w:t>
        </w:r>
        <w:r>
          <w:rPr>
            <w:noProof/>
            <w:webHidden/>
          </w:rPr>
          <w:tab/>
        </w:r>
        <w:r>
          <w:rPr>
            <w:noProof/>
            <w:webHidden/>
          </w:rPr>
          <w:fldChar w:fldCharType="begin"/>
        </w:r>
        <w:r>
          <w:rPr>
            <w:noProof/>
            <w:webHidden/>
          </w:rPr>
          <w:instrText xml:space="preserve"> PAGEREF _Toc105672557 \h </w:instrText>
        </w:r>
        <w:r>
          <w:rPr>
            <w:noProof/>
            <w:webHidden/>
          </w:rPr>
        </w:r>
        <w:r>
          <w:rPr>
            <w:noProof/>
            <w:webHidden/>
          </w:rPr>
          <w:fldChar w:fldCharType="separate"/>
        </w:r>
        <w:r>
          <w:rPr>
            <w:noProof/>
            <w:webHidden/>
          </w:rPr>
          <w:t>51</w:t>
        </w:r>
        <w:r>
          <w:rPr>
            <w:noProof/>
            <w:webHidden/>
          </w:rPr>
          <w:fldChar w:fldCharType="end"/>
        </w:r>
      </w:hyperlink>
    </w:p>
    <w:p w14:paraId="7F878050" w14:textId="696ABC3B" w:rsidR="00334BC3" w:rsidRDefault="00334BC3">
      <w:pPr>
        <w:pStyle w:val="TOC1"/>
        <w:rPr>
          <w:rFonts w:asciiTheme="minorHAnsi" w:eastAsiaTheme="minorEastAsia" w:hAnsiTheme="minorHAnsi" w:cstheme="minorBidi"/>
          <w:kern w:val="2"/>
          <w:sz w:val="21"/>
        </w:rPr>
      </w:pPr>
      <w:hyperlink w:anchor="_Toc105672558" w:history="1">
        <w:r w:rsidRPr="00F31452">
          <w:rPr>
            <w:rStyle w:val="af5"/>
          </w:rPr>
          <w:t>参考文献</w:t>
        </w:r>
        <w:r>
          <w:rPr>
            <w:webHidden/>
          </w:rPr>
          <w:tab/>
        </w:r>
        <w:r>
          <w:rPr>
            <w:webHidden/>
          </w:rPr>
          <w:fldChar w:fldCharType="begin"/>
        </w:r>
        <w:r>
          <w:rPr>
            <w:webHidden/>
          </w:rPr>
          <w:instrText xml:space="preserve"> PAGEREF _Toc105672558 \h </w:instrText>
        </w:r>
        <w:r>
          <w:rPr>
            <w:webHidden/>
          </w:rPr>
        </w:r>
        <w:r>
          <w:rPr>
            <w:webHidden/>
          </w:rPr>
          <w:fldChar w:fldCharType="separate"/>
        </w:r>
        <w:r>
          <w:rPr>
            <w:webHidden/>
          </w:rPr>
          <w:t>52</w:t>
        </w:r>
        <w:r>
          <w:rPr>
            <w:webHidden/>
          </w:rPr>
          <w:fldChar w:fldCharType="end"/>
        </w:r>
      </w:hyperlink>
    </w:p>
    <w:p w14:paraId="3EE7CD60" w14:textId="006C1979" w:rsidR="00F87394" w:rsidRPr="00FD7940" w:rsidRDefault="00093A8E" w:rsidP="00D8623C">
      <w:pPr>
        <w:widowControl/>
        <w:jc w:val="left"/>
        <w:rPr>
          <w:noProof/>
        </w:rPr>
        <w:sectPr w:rsidR="00F87394" w:rsidRPr="00FD7940" w:rsidSect="006E6336">
          <w:pgSz w:w="11906" w:h="16838" w:code="9"/>
          <w:pgMar w:top="1418" w:right="1134" w:bottom="1134" w:left="1134" w:header="851" w:footer="992" w:gutter="284"/>
          <w:pgNumType w:fmt="upperRoman"/>
          <w:cols w:space="425"/>
          <w:docGrid w:type="lines" w:linePitch="312"/>
        </w:sectPr>
      </w:pPr>
      <w:r w:rsidRPr="00FD7940">
        <w:rPr>
          <w:rFonts w:ascii="黑体" w:eastAsia="黑体" w:hAnsi="Times New Roman" w:cs="Times New Roman"/>
          <w:noProof/>
          <w:kern w:val="0"/>
          <w:sz w:val="24"/>
          <w:szCs w:val="22"/>
        </w:rPr>
        <w:fldChar w:fldCharType="end"/>
      </w:r>
    </w:p>
    <w:p w14:paraId="5DBEA65A" w14:textId="77777777" w:rsidR="00B305AD" w:rsidRPr="00FD7940" w:rsidRDefault="00B305AD" w:rsidP="00B75ACC">
      <w:pPr>
        <w:pStyle w:val="1"/>
        <w:rPr>
          <w:rFonts w:cs="Times New Roman"/>
          <w:noProof/>
        </w:rPr>
      </w:pPr>
      <w:bookmarkStart w:id="6" w:name="_Toc429764088"/>
      <w:bookmarkStart w:id="7" w:name="_Toc45696395"/>
      <w:bookmarkStart w:id="8" w:name="_Toc105672499"/>
      <w:r w:rsidRPr="00FD7940">
        <w:rPr>
          <w:rFonts w:cs="Times New Roman"/>
          <w:noProof/>
        </w:rPr>
        <w:lastRenderedPageBreak/>
        <w:t>第1章  绪论</w:t>
      </w:r>
      <w:bookmarkEnd w:id="6"/>
      <w:bookmarkEnd w:id="7"/>
      <w:bookmarkEnd w:id="8"/>
    </w:p>
    <w:p w14:paraId="7600B9A9" w14:textId="36C530D9" w:rsidR="00B305AD" w:rsidRPr="00FD7940" w:rsidRDefault="00695190" w:rsidP="00E14425">
      <w:pPr>
        <w:pStyle w:val="a0"/>
        <w:ind w:firstLine="480"/>
        <w:rPr>
          <w:noProof/>
        </w:rPr>
      </w:pPr>
      <w:r w:rsidRPr="00FD7940">
        <w:rPr>
          <w:noProof/>
        </w:rPr>
        <w:t>随着互联网的飞速发展，人们已经习惯了通过</w:t>
      </w:r>
      <w:r w:rsidR="00A473F4">
        <w:rPr>
          <w:rFonts w:hint="eastAsia"/>
          <w:noProof/>
        </w:rPr>
        <w:t>系统</w:t>
      </w:r>
      <w:r w:rsidRPr="00FD7940">
        <w:rPr>
          <w:noProof/>
        </w:rPr>
        <w:t>来</w:t>
      </w:r>
      <w:r w:rsidR="00A473F4">
        <w:rPr>
          <w:rFonts w:hint="eastAsia"/>
          <w:noProof/>
        </w:rPr>
        <w:t>管理信息，且</w:t>
      </w:r>
      <w:r w:rsidR="00A473F4" w:rsidRPr="00FD7940">
        <w:rPr>
          <w:noProof/>
        </w:rPr>
        <w:t>随着</w:t>
      </w:r>
      <w:r w:rsidR="00A473F4">
        <w:rPr>
          <w:rFonts w:hint="eastAsia"/>
          <w:noProof/>
        </w:rPr>
        <w:t>疫情</w:t>
      </w:r>
      <w:r w:rsidR="00A473F4" w:rsidRPr="00FD7940">
        <w:rPr>
          <w:noProof/>
        </w:rPr>
        <w:t>的飞速</w:t>
      </w:r>
      <w:r w:rsidR="00A473F4">
        <w:rPr>
          <w:rFonts w:hint="eastAsia"/>
          <w:noProof/>
        </w:rPr>
        <w:t>蔓延</w:t>
      </w:r>
      <w:r w:rsidRPr="00FD7940">
        <w:rPr>
          <w:noProof/>
        </w:rPr>
        <w:t>，这使得</w:t>
      </w:r>
      <w:r w:rsidR="00A473F4" w:rsidRPr="00D470C6">
        <w:rPr>
          <w:rFonts w:hint="eastAsia"/>
          <w:noProof/>
        </w:rPr>
        <w:t>疫情封控管理</w:t>
      </w:r>
      <w:r w:rsidRPr="00FD7940">
        <w:rPr>
          <w:noProof/>
        </w:rPr>
        <w:t>已经被广泛地运用。传统的</w:t>
      </w:r>
      <w:r w:rsidR="00A473F4">
        <w:rPr>
          <w:rFonts w:hint="eastAsia"/>
          <w:noProof/>
        </w:rPr>
        <w:t>统计</w:t>
      </w:r>
      <w:r w:rsidRPr="00FD7940">
        <w:rPr>
          <w:noProof/>
        </w:rPr>
        <w:t>方式已不能适应现代社会发展的需要。</w:t>
      </w:r>
      <w:r w:rsidR="00AE0360" w:rsidRPr="00FD7940">
        <w:rPr>
          <w:noProof/>
        </w:rPr>
        <w:t>下面作者将对</w:t>
      </w:r>
      <w:r w:rsidR="00A473F4" w:rsidRPr="00D470C6">
        <w:rPr>
          <w:rFonts w:hint="eastAsia"/>
          <w:noProof/>
        </w:rPr>
        <w:t>疫情封控管理</w:t>
      </w:r>
      <w:r w:rsidR="00AE0360" w:rsidRPr="00FD7940">
        <w:rPr>
          <w:noProof/>
        </w:rPr>
        <w:t>系统的</w:t>
      </w:r>
      <w:r w:rsidR="004A2CD0" w:rsidRPr="00FD7940">
        <w:rPr>
          <w:noProof/>
        </w:rPr>
        <w:t>项目</w:t>
      </w:r>
      <w:r w:rsidR="00AE0360" w:rsidRPr="00FD7940">
        <w:rPr>
          <w:noProof/>
        </w:rPr>
        <w:t>背景</w:t>
      </w:r>
      <w:r w:rsidR="002648FE" w:rsidRPr="00FD7940">
        <w:rPr>
          <w:noProof/>
        </w:rPr>
        <w:t>及意义</w:t>
      </w:r>
      <w:r w:rsidR="00AE0360" w:rsidRPr="00FD7940">
        <w:rPr>
          <w:noProof/>
        </w:rPr>
        <w:t>、</w:t>
      </w:r>
      <w:r w:rsidR="002648FE" w:rsidRPr="00FD7940">
        <w:rPr>
          <w:noProof/>
        </w:rPr>
        <w:t>国内外</w:t>
      </w:r>
      <w:r w:rsidR="00AE0360" w:rsidRPr="00FD7940">
        <w:rPr>
          <w:noProof/>
        </w:rPr>
        <w:t>研究现状、主要研究内容</w:t>
      </w:r>
      <w:r w:rsidR="004A2CD0" w:rsidRPr="00FD7940">
        <w:rPr>
          <w:noProof/>
        </w:rPr>
        <w:t>以及</w:t>
      </w:r>
      <w:r w:rsidR="00AE0360" w:rsidRPr="00FD7940">
        <w:rPr>
          <w:noProof/>
        </w:rPr>
        <w:t>论文组织结构进行</w:t>
      </w:r>
      <w:r w:rsidR="002648FE" w:rsidRPr="00FD7940">
        <w:rPr>
          <w:noProof/>
        </w:rPr>
        <w:t>论</w:t>
      </w:r>
      <w:r w:rsidR="00AE0360" w:rsidRPr="00FD7940">
        <w:rPr>
          <w:noProof/>
        </w:rPr>
        <w:t>述。</w:t>
      </w:r>
    </w:p>
    <w:p w14:paraId="1C5C069F" w14:textId="53693D66" w:rsidR="00F3252F" w:rsidRPr="00FD7940" w:rsidRDefault="00F3252F" w:rsidP="00F3252F">
      <w:pPr>
        <w:pStyle w:val="2"/>
        <w:rPr>
          <w:noProof/>
        </w:rPr>
      </w:pPr>
      <w:bookmarkStart w:id="9" w:name="_Toc105672500"/>
      <w:r w:rsidRPr="00FD7940">
        <w:rPr>
          <w:noProof/>
        </w:rPr>
        <w:t xml:space="preserve">1.1  </w:t>
      </w:r>
      <w:r w:rsidR="0008198A" w:rsidRPr="00FD7940">
        <w:rPr>
          <w:noProof/>
        </w:rPr>
        <w:t>项目</w:t>
      </w:r>
      <w:r w:rsidRPr="00FD7940">
        <w:rPr>
          <w:noProof/>
        </w:rPr>
        <w:t>背景及意义</w:t>
      </w:r>
      <w:bookmarkEnd w:id="9"/>
    </w:p>
    <w:p w14:paraId="5240B5E5" w14:textId="77777777" w:rsidR="0010771C" w:rsidRPr="00FD7940" w:rsidRDefault="0010771C" w:rsidP="0010771C">
      <w:pPr>
        <w:pStyle w:val="a0"/>
        <w:ind w:firstLine="480"/>
        <w:rPr>
          <w:noProof/>
        </w:rPr>
      </w:pPr>
      <w:r w:rsidRPr="00FD7940">
        <w:rPr>
          <w:noProof/>
        </w:rPr>
        <w:t>随着计算机技术的飞速发展，特别是互联网的普及，使人们的日常生活中对信息的需求越来越大。在</w:t>
      </w:r>
      <w:r>
        <w:rPr>
          <w:rFonts w:hint="eastAsia"/>
          <w:noProof/>
        </w:rPr>
        <w:t>疫情当下的防疫</w:t>
      </w:r>
      <w:r w:rsidRPr="00FD7940">
        <w:rPr>
          <w:noProof/>
        </w:rPr>
        <w:t>生活中，我们时常接触一些</w:t>
      </w:r>
      <w:r>
        <w:rPr>
          <w:rFonts w:hint="eastAsia"/>
          <w:noProof/>
        </w:rPr>
        <w:t>统计</w:t>
      </w:r>
      <w:r w:rsidRPr="00FD7940">
        <w:rPr>
          <w:noProof/>
        </w:rPr>
        <w:t>行为，比如</w:t>
      </w:r>
      <w:r>
        <w:rPr>
          <w:rFonts w:hint="eastAsia"/>
          <w:noProof/>
        </w:rPr>
        <w:t>异常人员的统计、防疫物质的统计和人员健康打卡的数据统计</w:t>
      </w:r>
      <w:r w:rsidRPr="00FD7940">
        <w:rPr>
          <w:noProof/>
        </w:rPr>
        <w:t>等。传统的人工</w:t>
      </w:r>
      <w:r>
        <w:rPr>
          <w:rFonts w:hint="eastAsia"/>
          <w:noProof/>
        </w:rPr>
        <w:t>统计</w:t>
      </w:r>
      <w:r w:rsidRPr="00FD7940">
        <w:rPr>
          <w:noProof/>
        </w:rPr>
        <w:t>模式，效率低下，</w:t>
      </w:r>
      <w:r>
        <w:rPr>
          <w:rFonts w:hint="eastAsia"/>
          <w:noProof/>
        </w:rPr>
        <w:t>数据提交频繁</w:t>
      </w:r>
      <w:r w:rsidRPr="00FD7940">
        <w:rPr>
          <w:noProof/>
        </w:rPr>
        <w:t>，</w:t>
      </w:r>
      <w:r>
        <w:rPr>
          <w:rFonts w:hint="eastAsia"/>
          <w:noProof/>
        </w:rPr>
        <w:t>统计数据繁琐且</w:t>
      </w:r>
      <w:r w:rsidRPr="00FD7940">
        <w:rPr>
          <w:noProof/>
          <w:szCs w:val="24"/>
        </w:rPr>
        <w:t>费时耗力，</w:t>
      </w:r>
      <w:r>
        <w:rPr>
          <w:rFonts w:hint="eastAsia"/>
          <w:noProof/>
        </w:rPr>
        <w:t>统计</w:t>
      </w:r>
      <w:r w:rsidRPr="00FD7940">
        <w:rPr>
          <w:noProof/>
        </w:rPr>
        <w:t>的</w:t>
      </w:r>
      <w:r>
        <w:rPr>
          <w:rFonts w:hint="eastAsia"/>
          <w:noProof/>
        </w:rPr>
        <w:t>数据准确性</w:t>
      </w:r>
      <w:r w:rsidRPr="00FD7940">
        <w:rPr>
          <w:noProof/>
        </w:rPr>
        <w:t>依然无法得到保障，最主要的问题是工作效率低下，数据统计有误，已经满足不了当今社会的发展需求。开发一款符合当下用户需求的</w:t>
      </w:r>
      <w:r w:rsidRPr="00D470C6">
        <w:rPr>
          <w:rFonts w:hint="eastAsia"/>
          <w:noProof/>
        </w:rPr>
        <w:t>疫情封控管理系统</w:t>
      </w:r>
      <w:r w:rsidRPr="00FD7940">
        <w:rPr>
          <w:noProof/>
        </w:rPr>
        <w:t>，实现对</w:t>
      </w:r>
      <w:r>
        <w:rPr>
          <w:rFonts w:hint="eastAsia"/>
          <w:noProof/>
        </w:rPr>
        <w:t>异常人员的、防疫物质和人员健康打卡的数据统计</w:t>
      </w:r>
      <w:r w:rsidRPr="00FD7940">
        <w:rPr>
          <w:noProof/>
        </w:rPr>
        <w:t>的自动化管理，提高</w:t>
      </w:r>
      <w:r w:rsidRPr="00D470C6">
        <w:rPr>
          <w:rFonts w:hint="eastAsia"/>
          <w:noProof/>
        </w:rPr>
        <w:t>疫情封控</w:t>
      </w:r>
      <w:r w:rsidRPr="00FD7940">
        <w:rPr>
          <w:noProof/>
        </w:rPr>
        <w:t>的效率，会极大地减少资源的浪费，能有效提高效率。</w:t>
      </w:r>
    </w:p>
    <w:p w14:paraId="178EEDD5" w14:textId="2EE13DB2" w:rsidR="0010771C" w:rsidRPr="00FD7940" w:rsidRDefault="0010771C" w:rsidP="0010771C">
      <w:pPr>
        <w:pStyle w:val="a0"/>
        <w:ind w:firstLine="480"/>
        <w:rPr>
          <w:noProof/>
          <w:szCs w:val="24"/>
        </w:rPr>
      </w:pPr>
      <w:r w:rsidRPr="00FD7940">
        <w:rPr>
          <w:noProof/>
          <w:szCs w:val="24"/>
        </w:rPr>
        <w:t>基于上述背景，利用互联网等现代信息技术，开发出一种适用于广大群众、操作简便、实用的</w:t>
      </w:r>
      <w:r w:rsidRPr="00D470C6">
        <w:rPr>
          <w:rFonts w:hint="eastAsia"/>
          <w:noProof/>
        </w:rPr>
        <w:t>疫情封控管理系统</w:t>
      </w:r>
      <w:r w:rsidRPr="00FD7940">
        <w:rPr>
          <w:noProof/>
          <w:szCs w:val="24"/>
        </w:rPr>
        <w:t>，能够更快地提供更多的信息反馈。与传统的手工</w:t>
      </w:r>
      <w:r>
        <w:rPr>
          <w:rFonts w:hint="eastAsia"/>
          <w:noProof/>
          <w:szCs w:val="24"/>
        </w:rPr>
        <w:t>统计</w:t>
      </w:r>
      <w:r w:rsidRPr="00FD7940">
        <w:rPr>
          <w:noProof/>
          <w:szCs w:val="24"/>
        </w:rPr>
        <w:t>相比，在线</w:t>
      </w:r>
      <w:r w:rsidR="008337E4" w:rsidRPr="00D470C6">
        <w:rPr>
          <w:rFonts w:hint="eastAsia"/>
          <w:noProof/>
        </w:rPr>
        <w:t>疫情封控管理系统</w:t>
      </w:r>
      <w:r w:rsidRPr="00FD7940">
        <w:rPr>
          <w:noProof/>
          <w:szCs w:val="24"/>
        </w:rPr>
        <w:t>的优点是非常明显地，用户在家里通过网络即可</w:t>
      </w:r>
      <w:r>
        <w:rPr>
          <w:rFonts w:hint="eastAsia"/>
          <w:noProof/>
          <w:szCs w:val="24"/>
        </w:rPr>
        <w:t>提交自己的相关数据</w:t>
      </w:r>
      <w:r w:rsidRPr="00FD7940">
        <w:rPr>
          <w:noProof/>
          <w:szCs w:val="24"/>
        </w:rPr>
        <w:t>，而统计人员则可以使用数据库，通过计算机迅速地得出</w:t>
      </w:r>
      <w:r>
        <w:rPr>
          <w:rFonts w:hint="eastAsia"/>
          <w:noProof/>
          <w:szCs w:val="24"/>
        </w:rPr>
        <w:t>统计</w:t>
      </w:r>
      <w:r w:rsidRPr="00FD7940">
        <w:rPr>
          <w:noProof/>
          <w:szCs w:val="24"/>
        </w:rPr>
        <w:t>结果。这样既能节约大量的时间，又能节约大量的人力物力。</w:t>
      </w:r>
    </w:p>
    <w:p w14:paraId="6146BD79" w14:textId="77777777" w:rsidR="0010771C" w:rsidRPr="00FD7940" w:rsidRDefault="0010771C" w:rsidP="0010771C">
      <w:pPr>
        <w:pStyle w:val="a0"/>
        <w:ind w:firstLine="480"/>
        <w:rPr>
          <w:noProof/>
          <w:szCs w:val="24"/>
        </w:rPr>
      </w:pPr>
      <w:r w:rsidRPr="00FD7940">
        <w:rPr>
          <w:noProof/>
          <w:szCs w:val="24"/>
        </w:rPr>
        <w:t>综上所述，</w:t>
      </w:r>
      <w:r w:rsidRPr="00D470C6">
        <w:rPr>
          <w:rFonts w:hint="eastAsia"/>
          <w:noProof/>
        </w:rPr>
        <w:t>疫情封控管理系统</w:t>
      </w:r>
      <w:r w:rsidRPr="00FD7940">
        <w:rPr>
          <w:noProof/>
        </w:rPr>
        <w:t>可以极大地简化工作程序，提高统计效率，满足当前的社会发展的需求，并且随着互联网技术的不断发展，</w:t>
      </w:r>
      <w:hyperlink r:id="rId18" w:tgtFrame="_blank" w:history="1">
        <w:r w:rsidRPr="00D470C6">
          <w:rPr>
            <w:rFonts w:hint="eastAsia"/>
            <w:noProof/>
          </w:rPr>
          <w:t>疫情封控管理系统</w:t>
        </w:r>
        <w:r w:rsidRPr="00FD7940">
          <w:rPr>
            <w:noProof/>
            <w:szCs w:val="24"/>
          </w:rPr>
          <w:t>的</w:t>
        </w:r>
      </w:hyperlink>
      <w:r w:rsidRPr="00FD7940">
        <w:rPr>
          <w:noProof/>
          <w:szCs w:val="24"/>
        </w:rPr>
        <w:t>作用也将会不断扩大。</w:t>
      </w:r>
    </w:p>
    <w:p w14:paraId="3107A91C" w14:textId="36D9C86E" w:rsidR="00CB46FA" w:rsidRPr="00FD7940" w:rsidRDefault="00CB46FA" w:rsidP="00CB46FA">
      <w:pPr>
        <w:pStyle w:val="2"/>
        <w:rPr>
          <w:noProof/>
        </w:rPr>
      </w:pPr>
      <w:bookmarkStart w:id="10" w:name="_Toc105672501"/>
      <w:r w:rsidRPr="00FD7940">
        <w:rPr>
          <w:noProof/>
        </w:rPr>
        <w:t>1.2  国内外</w:t>
      </w:r>
      <w:r w:rsidR="001C2BE4" w:rsidRPr="00FD7940">
        <w:rPr>
          <w:noProof/>
        </w:rPr>
        <w:t>研究现状</w:t>
      </w:r>
      <w:bookmarkEnd w:id="10"/>
    </w:p>
    <w:p w14:paraId="68A1B8B0" w14:textId="77777777" w:rsidR="008337E4" w:rsidRPr="00FD7940" w:rsidRDefault="008337E4" w:rsidP="008337E4">
      <w:pPr>
        <w:pStyle w:val="a0"/>
        <w:ind w:firstLine="480"/>
        <w:rPr>
          <w:noProof/>
        </w:rPr>
      </w:pPr>
      <w:r w:rsidRPr="00FD7940">
        <w:rPr>
          <w:noProof/>
        </w:rPr>
        <w:t>二十一世纪，科学技术飞速发展，计算机科学也获得了前所未有的成就，互联网技术的发展与普及也越来越广泛。目前，国内外各高校、科研机构和个人</w:t>
      </w:r>
      <w:r w:rsidRPr="00D470C6">
        <w:rPr>
          <w:rFonts w:hint="eastAsia"/>
          <w:noProof/>
        </w:rPr>
        <w:t>疫情封控管理系统</w:t>
      </w:r>
      <w:r w:rsidRPr="00FD7940">
        <w:rPr>
          <w:noProof/>
        </w:rPr>
        <w:t>的研究已经取得了很大的进展。</w:t>
      </w:r>
    </w:p>
    <w:p w14:paraId="1F371719" w14:textId="77777777" w:rsidR="008337E4" w:rsidRDefault="008337E4" w:rsidP="008337E4">
      <w:pPr>
        <w:pStyle w:val="a0"/>
        <w:ind w:firstLine="480"/>
        <w:rPr>
          <w:noProof/>
        </w:rPr>
      </w:pPr>
      <w:r w:rsidRPr="00FD7940">
        <w:rPr>
          <w:noProof/>
        </w:rPr>
        <w:t>在国内，</w:t>
      </w:r>
      <w:r>
        <w:rPr>
          <w:rFonts w:hint="eastAsia"/>
          <w:noProof/>
        </w:rPr>
        <w:t>各地区的企业部门</w:t>
      </w:r>
      <w:r w:rsidRPr="00FD7940">
        <w:rPr>
          <w:noProof/>
        </w:rPr>
        <w:t>也都有了</w:t>
      </w:r>
      <w:r>
        <w:rPr>
          <w:rFonts w:hint="eastAsia"/>
          <w:noProof/>
        </w:rPr>
        <w:t>防控管理</w:t>
      </w:r>
      <w:r w:rsidRPr="00FD7940">
        <w:rPr>
          <w:noProof/>
        </w:rPr>
        <w:t>功能，这不但增强了</w:t>
      </w:r>
      <w:r>
        <w:rPr>
          <w:rFonts w:hint="eastAsia"/>
          <w:noProof/>
        </w:rPr>
        <w:t>防控管理</w:t>
      </w:r>
      <w:r w:rsidRPr="00FD7940">
        <w:rPr>
          <w:noProof/>
        </w:rPr>
        <w:t>，而且对</w:t>
      </w:r>
      <w:r>
        <w:rPr>
          <w:rFonts w:hint="eastAsia"/>
          <w:noProof/>
        </w:rPr>
        <w:t>人员的健康安全</w:t>
      </w:r>
      <w:r w:rsidRPr="00FD7940">
        <w:rPr>
          <w:noProof/>
        </w:rPr>
        <w:t>也有很大的帮助</w:t>
      </w:r>
      <w:r>
        <w:rPr>
          <w:rFonts w:hint="eastAsia"/>
          <w:noProof/>
        </w:rPr>
        <w:t>。在安徽天恩科技</w:t>
      </w:r>
      <w:r w:rsidRPr="00FD7940">
        <w:rPr>
          <w:noProof/>
        </w:rPr>
        <w:t>有限公司中，已开发出较为成熟的</w:t>
      </w:r>
      <w:r>
        <w:rPr>
          <w:rFonts w:hint="eastAsia"/>
          <w:noProof/>
        </w:rPr>
        <w:t>疫情防控</w:t>
      </w:r>
      <w:r w:rsidRPr="00FD7940">
        <w:rPr>
          <w:noProof/>
        </w:rPr>
        <w:t>系统，他们的产品可以</w:t>
      </w:r>
      <w:r>
        <w:rPr>
          <w:rFonts w:ascii="Arial" w:hAnsi="Arial" w:cs="Arial"/>
          <w:color w:val="191919"/>
          <w:shd w:val="clear" w:color="auto" w:fill="FFFFFF"/>
        </w:rPr>
        <w:t>让管理员足不出户就可以及时掌握人员防疫信息、防疫物资采购和应用情况等数据，施工人员可以随时随地快速上报个人防疫信息</w:t>
      </w:r>
      <w:r>
        <w:rPr>
          <w:rFonts w:hint="eastAsia"/>
          <w:noProof/>
        </w:rPr>
        <w:t>。</w:t>
      </w:r>
    </w:p>
    <w:p w14:paraId="1F7DE7C9" w14:textId="77777777" w:rsidR="008337E4" w:rsidRPr="00FD7940" w:rsidRDefault="008337E4" w:rsidP="008337E4">
      <w:pPr>
        <w:pStyle w:val="a0"/>
        <w:ind w:firstLine="480"/>
        <w:rPr>
          <w:noProof/>
        </w:rPr>
      </w:pPr>
      <w:r>
        <w:rPr>
          <w:rFonts w:hint="eastAsia"/>
          <w:noProof/>
        </w:rPr>
        <w:lastRenderedPageBreak/>
        <w:t>自从疫情爆发以来，只有极少数的国家对疫情进行封控管理。而</w:t>
      </w:r>
      <w:r w:rsidRPr="0088189C">
        <w:rPr>
          <w:rFonts w:hint="eastAsia"/>
          <w:noProof/>
        </w:rPr>
        <w:t>西方资本主义国家</w:t>
      </w:r>
      <w:r>
        <w:rPr>
          <w:rFonts w:hint="eastAsia"/>
          <w:noProof/>
        </w:rPr>
        <w:t>由于</w:t>
      </w:r>
      <w:r w:rsidRPr="0088189C">
        <w:rPr>
          <w:rFonts w:hint="eastAsia"/>
          <w:noProof/>
        </w:rPr>
        <w:t>个人、自由主义观念盛行</w:t>
      </w:r>
      <w:r>
        <w:rPr>
          <w:rFonts w:hint="eastAsia"/>
          <w:noProof/>
        </w:rPr>
        <w:t>，而且</w:t>
      </w:r>
      <w:r w:rsidRPr="0088189C">
        <w:rPr>
          <w:rFonts w:hint="eastAsia"/>
          <w:noProof/>
        </w:rPr>
        <w:t>更强调个人自由、个人利益至上，疫情初期拒绝戴口罩甚至游行抗议，不管不顾地继续聚会、旅游等</w:t>
      </w:r>
      <w:r>
        <w:rPr>
          <w:rFonts w:hint="eastAsia"/>
          <w:noProof/>
        </w:rPr>
        <w:t>，对疫情的防控放松，所以基本没什么研究。</w:t>
      </w:r>
    </w:p>
    <w:p w14:paraId="3D73C517" w14:textId="7A1714D8" w:rsidR="00CB46FA" w:rsidRPr="00FD7940" w:rsidRDefault="00CB46FA" w:rsidP="00CB46FA">
      <w:pPr>
        <w:pStyle w:val="2"/>
        <w:rPr>
          <w:noProof/>
        </w:rPr>
      </w:pPr>
      <w:bookmarkStart w:id="11" w:name="_Toc105672502"/>
      <w:r w:rsidRPr="00FD7940">
        <w:rPr>
          <w:noProof/>
        </w:rPr>
        <w:t xml:space="preserve">1.3  </w:t>
      </w:r>
      <w:r w:rsidR="0008198A" w:rsidRPr="00FD7940">
        <w:rPr>
          <w:noProof/>
        </w:rPr>
        <w:t>主要研究内容</w:t>
      </w:r>
      <w:bookmarkEnd w:id="11"/>
    </w:p>
    <w:p w14:paraId="69C9BFA5" w14:textId="77777777" w:rsidR="008337E4" w:rsidRPr="00FD7940" w:rsidRDefault="008337E4" w:rsidP="008337E4">
      <w:pPr>
        <w:pStyle w:val="a0"/>
        <w:ind w:firstLine="480"/>
        <w:rPr>
          <w:noProof/>
        </w:rPr>
      </w:pPr>
      <w:r w:rsidRPr="00D470C6">
        <w:rPr>
          <w:rFonts w:hint="eastAsia"/>
          <w:noProof/>
        </w:rPr>
        <w:t>疫情封控管理系统</w:t>
      </w:r>
      <w:r w:rsidRPr="00FD7940">
        <w:rPr>
          <w:noProof/>
        </w:rPr>
        <w:t>的目的是创建一个基于</w:t>
      </w:r>
      <w:r>
        <w:rPr>
          <w:rFonts w:hint="eastAsia"/>
          <w:noProof/>
        </w:rPr>
        <w:t>疫情防控相关</w:t>
      </w:r>
      <w:r w:rsidRPr="00FD7940">
        <w:rPr>
          <w:noProof/>
        </w:rPr>
        <w:t>的</w:t>
      </w:r>
      <w:r>
        <w:rPr>
          <w:rFonts w:hint="eastAsia"/>
          <w:noProof/>
        </w:rPr>
        <w:t>数据管理</w:t>
      </w:r>
      <w:r w:rsidRPr="00FD7940">
        <w:rPr>
          <w:noProof/>
        </w:rPr>
        <w:t>页面，能直观的了解</w:t>
      </w:r>
      <w:r>
        <w:rPr>
          <w:rFonts w:hint="eastAsia"/>
          <w:noProof/>
        </w:rPr>
        <w:t>疫情封控的数据信息</w:t>
      </w:r>
      <w:r w:rsidRPr="00FD7940">
        <w:rPr>
          <w:noProof/>
        </w:rPr>
        <w:t>，</w:t>
      </w:r>
      <w:hyperlink r:id="rId19" w:tgtFrame="_blank" w:history="1">
        <w:r w:rsidRPr="00FD7940">
          <w:rPr>
            <w:noProof/>
          </w:rPr>
          <w:t>随时随地</w:t>
        </w:r>
      </w:hyperlink>
      <w:r w:rsidRPr="00FD7940">
        <w:rPr>
          <w:noProof/>
        </w:rPr>
        <w:t>都可以进行</w:t>
      </w:r>
      <w:r>
        <w:rPr>
          <w:rFonts w:hint="eastAsia"/>
          <w:noProof/>
        </w:rPr>
        <w:t>提交和管理数据，</w:t>
      </w:r>
      <w:r w:rsidRPr="00FD7940">
        <w:rPr>
          <w:noProof/>
        </w:rPr>
        <w:t>大大提高了</w:t>
      </w:r>
      <w:r>
        <w:rPr>
          <w:rFonts w:hint="eastAsia"/>
          <w:noProof/>
        </w:rPr>
        <w:t>数据</w:t>
      </w:r>
      <w:r w:rsidRPr="00FD7940">
        <w:rPr>
          <w:noProof/>
        </w:rPr>
        <w:t>的统计效率，减少了人力、物力资源的浪费。</w:t>
      </w:r>
    </w:p>
    <w:p w14:paraId="7BCA0144" w14:textId="77777777" w:rsidR="008337E4" w:rsidRPr="00FD7940" w:rsidRDefault="008337E4" w:rsidP="008337E4">
      <w:pPr>
        <w:pStyle w:val="a0"/>
        <w:ind w:firstLine="480"/>
        <w:rPr>
          <w:noProof/>
        </w:rPr>
      </w:pPr>
      <w:r w:rsidRPr="00FD7940">
        <w:rPr>
          <w:noProof/>
        </w:rPr>
        <w:t>本设计内容包括创</w:t>
      </w:r>
      <w:r>
        <w:rPr>
          <w:rFonts w:hint="eastAsia"/>
          <w:noProof/>
        </w:rPr>
        <w:t>日常防控管理、异常人员管理、防疫物质管理和疫情概况四</w:t>
      </w:r>
      <w:r w:rsidRPr="00FD7940">
        <w:rPr>
          <w:noProof/>
        </w:rPr>
        <w:t>个部分。</w:t>
      </w:r>
      <w:r>
        <w:rPr>
          <w:rFonts w:hint="eastAsia"/>
          <w:noProof/>
        </w:rPr>
        <w:t>日常防控管理</w:t>
      </w:r>
      <w:r w:rsidRPr="00FD7940">
        <w:rPr>
          <w:noProof/>
        </w:rPr>
        <w:t>中，用户可以自行</w:t>
      </w:r>
      <w:r>
        <w:rPr>
          <w:rFonts w:hint="eastAsia"/>
          <w:noProof/>
        </w:rPr>
        <w:t>对人员的姓名、性别、联系方式、体温、是否到达过高风险地区、健康状况、打卡时间和所属部门的打卡记录进行添加、修改和删除</w:t>
      </w:r>
      <w:r w:rsidRPr="00FD7940">
        <w:rPr>
          <w:noProof/>
        </w:rPr>
        <w:t>。</w:t>
      </w:r>
      <w:r>
        <w:rPr>
          <w:rFonts w:hint="eastAsia"/>
          <w:noProof/>
        </w:rPr>
        <w:t>异常人员</w:t>
      </w:r>
      <w:r w:rsidRPr="00FD7940">
        <w:rPr>
          <w:noProof/>
        </w:rPr>
        <w:t>管理中用户可以自行</w:t>
      </w:r>
      <w:r>
        <w:rPr>
          <w:rFonts w:hint="eastAsia"/>
          <w:noProof/>
        </w:rPr>
        <w:t>对疑似</w:t>
      </w:r>
      <w:r>
        <w:rPr>
          <w:rFonts w:hint="eastAsia"/>
          <w:noProof/>
        </w:rPr>
        <w:t>/</w:t>
      </w:r>
      <w:r>
        <w:rPr>
          <w:rFonts w:hint="eastAsia"/>
          <w:noProof/>
        </w:rPr>
        <w:t>确诊人员和隔离人员的性别、身份证号码、就诊（隔离）时间、就诊医院（隔离地点）、所属部门和联系方式等的数据进行添加、修改和删除</w:t>
      </w:r>
      <w:r w:rsidRPr="00FD7940">
        <w:rPr>
          <w:noProof/>
        </w:rPr>
        <w:t>。</w:t>
      </w:r>
      <w:r>
        <w:rPr>
          <w:rFonts w:hint="eastAsia"/>
          <w:noProof/>
        </w:rPr>
        <w:t>防疫物质</w:t>
      </w:r>
      <w:r w:rsidRPr="00FD7940">
        <w:rPr>
          <w:noProof/>
        </w:rPr>
        <w:t>管理中用户可以自行</w:t>
      </w:r>
      <w:r>
        <w:rPr>
          <w:rFonts w:hint="eastAsia"/>
          <w:noProof/>
        </w:rPr>
        <w:t>对防疫物资的数量、名称和负责人的数据信息进行添加、修改和删除</w:t>
      </w:r>
      <w:r w:rsidRPr="00FD7940">
        <w:rPr>
          <w:noProof/>
        </w:rPr>
        <w:t>。</w:t>
      </w:r>
      <w:r>
        <w:rPr>
          <w:rFonts w:hint="eastAsia"/>
          <w:noProof/>
        </w:rPr>
        <w:t>疫情概况中将上述数据的信息进行可视化处理。</w:t>
      </w:r>
    </w:p>
    <w:p w14:paraId="20837D36" w14:textId="1A79FEBA" w:rsidR="00CB46FA" w:rsidRPr="00FD7940" w:rsidRDefault="00CB46FA" w:rsidP="00CB46FA">
      <w:pPr>
        <w:pStyle w:val="2"/>
        <w:rPr>
          <w:noProof/>
        </w:rPr>
      </w:pPr>
      <w:bookmarkStart w:id="12" w:name="_Toc105672503"/>
      <w:r w:rsidRPr="00FD7940">
        <w:rPr>
          <w:noProof/>
        </w:rPr>
        <w:t xml:space="preserve">1.4  </w:t>
      </w:r>
      <w:r w:rsidR="00DB1479" w:rsidRPr="00FD7940">
        <w:rPr>
          <w:noProof/>
        </w:rPr>
        <w:t>论文</w:t>
      </w:r>
      <w:r w:rsidR="006635CD" w:rsidRPr="00FD7940">
        <w:rPr>
          <w:noProof/>
        </w:rPr>
        <w:t>组织结构</w:t>
      </w:r>
      <w:bookmarkEnd w:id="12"/>
    </w:p>
    <w:p w14:paraId="3D4650FF" w14:textId="355F7B85" w:rsidR="008337E4" w:rsidRPr="00FD7940" w:rsidRDefault="008337E4" w:rsidP="008337E4">
      <w:pPr>
        <w:pStyle w:val="a0"/>
        <w:ind w:firstLine="480"/>
        <w:rPr>
          <w:noProof/>
        </w:rPr>
      </w:pPr>
      <w:bookmarkStart w:id="13" w:name="_Toc45696396"/>
      <w:r w:rsidRPr="00FD7940">
        <w:rPr>
          <w:noProof/>
        </w:rPr>
        <w:t>本论文主要是对</w:t>
      </w:r>
      <w:r w:rsidR="004D7F65" w:rsidRPr="00D470C6">
        <w:rPr>
          <w:rFonts w:hint="eastAsia"/>
          <w:noProof/>
        </w:rPr>
        <w:t>疫情封控管理系统</w:t>
      </w:r>
      <w:r w:rsidRPr="00FD7940">
        <w:rPr>
          <w:noProof/>
        </w:rPr>
        <w:t>的设计与研究，并对其进行了编程和测试，从而实现用户通过</w:t>
      </w:r>
      <w:bookmarkStart w:id="14" w:name="_Hlk104801437"/>
      <w:r w:rsidR="00195D09">
        <w:rPr>
          <w:rFonts w:hint="eastAsia"/>
          <w:noProof/>
        </w:rPr>
        <w:t>前端页面</w:t>
      </w:r>
      <w:r w:rsidRPr="00FD7940">
        <w:rPr>
          <w:noProof/>
        </w:rPr>
        <w:t>授权登录就可对</w:t>
      </w:r>
      <w:r w:rsidR="00195D09">
        <w:rPr>
          <w:rFonts w:hint="eastAsia"/>
          <w:noProof/>
        </w:rPr>
        <w:t>人员和物资进行</w:t>
      </w:r>
      <w:r w:rsidR="007F6D28">
        <w:rPr>
          <w:rFonts w:hint="eastAsia"/>
          <w:noProof/>
        </w:rPr>
        <w:t>管理</w:t>
      </w:r>
      <w:r w:rsidRPr="00FD7940">
        <w:rPr>
          <w:noProof/>
        </w:rPr>
        <w:t>。</w:t>
      </w:r>
    </w:p>
    <w:bookmarkEnd w:id="14"/>
    <w:p w14:paraId="4D9E28CB" w14:textId="77777777" w:rsidR="008337E4" w:rsidRPr="00FD7940" w:rsidRDefault="008337E4" w:rsidP="008337E4">
      <w:pPr>
        <w:pStyle w:val="a0"/>
        <w:ind w:firstLine="480"/>
        <w:rPr>
          <w:noProof/>
        </w:rPr>
      </w:pPr>
      <w:r w:rsidRPr="00FD7940">
        <w:rPr>
          <w:noProof/>
        </w:rPr>
        <w:t>全文共分七章，每一章的内容如下：</w:t>
      </w:r>
    </w:p>
    <w:p w14:paraId="478FCBA3" w14:textId="77777777" w:rsidR="008337E4" w:rsidRPr="00FD7940" w:rsidRDefault="008337E4" w:rsidP="008337E4">
      <w:pPr>
        <w:pStyle w:val="a0"/>
        <w:ind w:firstLine="480"/>
        <w:rPr>
          <w:noProof/>
        </w:rPr>
      </w:pPr>
      <w:r w:rsidRPr="00FD7940">
        <w:rPr>
          <w:noProof/>
        </w:rPr>
        <w:t>第</w:t>
      </w:r>
      <w:r w:rsidRPr="00FD7940">
        <w:rPr>
          <w:noProof/>
        </w:rPr>
        <w:t>1</w:t>
      </w:r>
      <w:r w:rsidRPr="00FD7940">
        <w:rPr>
          <w:noProof/>
        </w:rPr>
        <w:t>章</w:t>
      </w:r>
      <w:r w:rsidRPr="00FD7940">
        <w:rPr>
          <w:noProof/>
        </w:rPr>
        <w:t xml:space="preserve">  </w:t>
      </w:r>
      <w:r w:rsidRPr="00FD7940">
        <w:rPr>
          <w:noProof/>
        </w:rPr>
        <w:t>绪论：介绍了</w:t>
      </w:r>
      <w:r w:rsidRPr="00D470C6">
        <w:rPr>
          <w:rFonts w:hint="eastAsia"/>
          <w:noProof/>
        </w:rPr>
        <w:t>疫情封控管理系统</w:t>
      </w:r>
      <w:r w:rsidRPr="00FD7940">
        <w:rPr>
          <w:noProof/>
        </w:rPr>
        <w:t>现在的背景和意义，以及</w:t>
      </w:r>
      <w:r w:rsidRPr="00D470C6">
        <w:rPr>
          <w:rFonts w:hint="eastAsia"/>
          <w:noProof/>
        </w:rPr>
        <w:t>疫情封控管理系统</w:t>
      </w:r>
      <w:r w:rsidRPr="00FD7940">
        <w:rPr>
          <w:noProof/>
        </w:rPr>
        <w:t>的研究现状、主要内容以及本文的组织结构。</w:t>
      </w:r>
    </w:p>
    <w:p w14:paraId="72840886" w14:textId="77777777" w:rsidR="008337E4" w:rsidRPr="00FD7940" w:rsidRDefault="008337E4" w:rsidP="008337E4">
      <w:pPr>
        <w:pStyle w:val="a0"/>
        <w:ind w:firstLine="480"/>
        <w:rPr>
          <w:noProof/>
        </w:rPr>
      </w:pPr>
      <w:r w:rsidRPr="00FD7940">
        <w:rPr>
          <w:noProof/>
        </w:rPr>
        <w:t>第</w:t>
      </w:r>
      <w:r w:rsidRPr="00FD7940">
        <w:rPr>
          <w:noProof/>
        </w:rPr>
        <w:t>2</w:t>
      </w:r>
      <w:r w:rsidRPr="00FD7940">
        <w:rPr>
          <w:noProof/>
        </w:rPr>
        <w:t>章</w:t>
      </w:r>
      <w:r w:rsidRPr="00FD7940">
        <w:rPr>
          <w:noProof/>
        </w:rPr>
        <w:t xml:space="preserve">  </w:t>
      </w:r>
      <w:r w:rsidRPr="00FD7940">
        <w:rPr>
          <w:noProof/>
        </w:rPr>
        <w:t>关键技术介绍：对基于</w:t>
      </w:r>
      <w:r>
        <w:rPr>
          <w:rFonts w:hint="eastAsia"/>
          <w:noProof/>
        </w:rPr>
        <w:t>疫情的</w:t>
      </w:r>
      <w:r w:rsidRPr="00D470C6">
        <w:rPr>
          <w:rFonts w:hint="eastAsia"/>
          <w:noProof/>
        </w:rPr>
        <w:t>疫情封控管理系统</w:t>
      </w:r>
      <w:r w:rsidRPr="00FD7940">
        <w:rPr>
          <w:noProof/>
        </w:rPr>
        <w:t>所使用的技术进行了简单地介绍。</w:t>
      </w:r>
    </w:p>
    <w:p w14:paraId="4E47F47D" w14:textId="77777777" w:rsidR="008337E4" w:rsidRPr="00FD7940" w:rsidRDefault="008337E4" w:rsidP="008337E4">
      <w:pPr>
        <w:pStyle w:val="a0"/>
        <w:ind w:firstLine="480"/>
        <w:rPr>
          <w:noProof/>
        </w:rPr>
      </w:pPr>
      <w:r w:rsidRPr="00FD7940">
        <w:rPr>
          <w:noProof/>
        </w:rPr>
        <w:t>第</w:t>
      </w:r>
      <w:r w:rsidRPr="00FD7940">
        <w:rPr>
          <w:noProof/>
        </w:rPr>
        <w:t>3</w:t>
      </w:r>
      <w:r w:rsidRPr="00FD7940">
        <w:rPr>
          <w:noProof/>
        </w:rPr>
        <w:t>章</w:t>
      </w:r>
      <w:r w:rsidRPr="00FD7940">
        <w:rPr>
          <w:noProof/>
        </w:rPr>
        <w:t xml:space="preserve">  </w:t>
      </w:r>
      <w:r w:rsidRPr="00FD7940">
        <w:rPr>
          <w:noProof/>
        </w:rPr>
        <w:t>系统需求分析：重点分析了基于</w:t>
      </w:r>
      <w:r>
        <w:rPr>
          <w:rFonts w:hint="eastAsia"/>
          <w:noProof/>
        </w:rPr>
        <w:t>疫情</w:t>
      </w:r>
      <w:r w:rsidRPr="00FD7940">
        <w:rPr>
          <w:noProof/>
        </w:rPr>
        <w:t>的</w:t>
      </w:r>
      <w:r w:rsidRPr="00D470C6">
        <w:rPr>
          <w:rFonts w:hint="eastAsia"/>
          <w:noProof/>
        </w:rPr>
        <w:t>疫情封控管理系统</w:t>
      </w:r>
      <w:r w:rsidRPr="00FD7940">
        <w:rPr>
          <w:noProof/>
        </w:rPr>
        <w:t>各个模块的需求，并结合用例图对其功能进行了详细地说明。</w:t>
      </w:r>
    </w:p>
    <w:p w14:paraId="397B4A55" w14:textId="77777777" w:rsidR="008337E4" w:rsidRPr="00FD7940" w:rsidRDefault="008337E4" w:rsidP="008337E4">
      <w:pPr>
        <w:pStyle w:val="a0"/>
        <w:ind w:firstLine="480"/>
        <w:rPr>
          <w:noProof/>
        </w:rPr>
      </w:pPr>
      <w:r w:rsidRPr="00FD7940">
        <w:rPr>
          <w:noProof/>
        </w:rPr>
        <w:t>第</w:t>
      </w:r>
      <w:r w:rsidRPr="00FD7940">
        <w:rPr>
          <w:noProof/>
        </w:rPr>
        <w:t>4</w:t>
      </w:r>
      <w:r w:rsidRPr="00FD7940">
        <w:rPr>
          <w:noProof/>
        </w:rPr>
        <w:t>章</w:t>
      </w:r>
      <w:r w:rsidRPr="00FD7940">
        <w:rPr>
          <w:noProof/>
        </w:rPr>
        <w:t xml:space="preserve">  </w:t>
      </w:r>
      <w:r w:rsidRPr="00FD7940">
        <w:rPr>
          <w:noProof/>
        </w:rPr>
        <w:t>系统设计：根据第</w:t>
      </w:r>
      <w:r w:rsidRPr="00FD7940">
        <w:rPr>
          <w:noProof/>
        </w:rPr>
        <w:t>3</w:t>
      </w:r>
      <w:r w:rsidRPr="00FD7940">
        <w:rPr>
          <w:noProof/>
        </w:rPr>
        <w:t>章中系统的需求分析对本系统进行设计，并对其体系结构设计、功能详细设计、数据库设计等方面进行了详细地介绍。</w:t>
      </w:r>
    </w:p>
    <w:p w14:paraId="49DF806F" w14:textId="77777777" w:rsidR="008337E4" w:rsidRPr="00FD7940" w:rsidRDefault="008337E4" w:rsidP="008337E4">
      <w:pPr>
        <w:pStyle w:val="a0"/>
        <w:ind w:firstLine="480"/>
        <w:rPr>
          <w:noProof/>
        </w:rPr>
      </w:pPr>
      <w:r w:rsidRPr="00FD7940">
        <w:rPr>
          <w:noProof/>
        </w:rPr>
        <w:t>第</w:t>
      </w:r>
      <w:r w:rsidRPr="00FD7940">
        <w:rPr>
          <w:noProof/>
        </w:rPr>
        <w:t>5</w:t>
      </w:r>
      <w:r w:rsidRPr="00FD7940">
        <w:rPr>
          <w:noProof/>
        </w:rPr>
        <w:t>章</w:t>
      </w:r>
      <w:r w:rsidRPr="00FD7940">
        <w:rPr>
          <w:noProof/>
        </w:rPr>
        <w:t xml:space="preserve">  </w:t>
      </w:r>
      <w:r w:rsidRPr="00FD7940">
        <w:rPr>
          <w:noProof/>
        </w:rPr>
        <w:t>系统实现：对</w:t>
      </w:r>
      <w:r w:rsidRPr="00D470C6">
        <w:rPr>
          <w:rFonts w:hint="eastAsia"/>
          <w:noProof/>
        </w:rPr>
        <w:t>疫情封控管理系统</w:t>
      </w:r>
      <w:r w:rsidRPr="00FD7940">
        <w:rPr>
          <w:noProof/>
        </w:rPr>
        <w:t>的各个模块进行了详细地介绍，并给出了各模块的运行效果图。</w:t>
      </w:r>
    </w:p>
    <w:p w14:paraId="1E4F0F33" w14:textId="77777777" w:rsidR="008337E4" w:rsidRPr="00FD7940" w:rsidRDefault="008337E4" w:rsidP="008337E4">
      <w:pPr>
        <w:pStyle w:val="a0"/>
        <w:ind w:firstLine="480"/>
        <w:rPr>
          <w:noProof/>
        </w:rPr>
      </w:pPr>
      <w:r w:rsidRPr="00FD7940">
        <w:rPr>
          <w:noProof/>
        </w:rPr>
        <w:t>第</w:t>
      </w:r>
      <w:r w:rsidRPr="00FD7940">
        <w:rPr>
          <w:noProof/>
        </w:rPr>
        <w:t>6</w:t>
      </w:r>
      <w:r w:rsidRPr="00FD7940">
        <w:rPr>
          <w:noProof/>
        </w:rPr>
        <w:t>章</w:t>
      </w:r>
      <w:r w:rsidRPr="00FD7940">
        <w:rPr>
          <w:noProof/>
        </w:rPr>
        <w:t xml:space="preserve">  </w:t>
      </w:r>
      <w:r w:rsidRPr="00FD7940">
        <w:rPr>
          <w:noProof/>
        </w:rPr>
        <w:t>系统测试：对系统的功能和性能进行了测试，并给出了在测试过程中使用的一些测试方法。</w:t>
      </w:r>
    </w:p>
    <w:p w14:paraId="5A06C814" w14:textId="77777777" w:rsidR="008337E4" w:rsidRPr="00FD7940" w:rsidRDefault="008337E4" w:rsidP="008337E4">
      <w:pPr>
        <w:pStyle w:val="a0"/>
        <w:ind w:firstLine="480"/>
        <w:rPr>
          <w:noProof/>
        </w:rPr>
      </w:pPr>
      <w:r w:rsidRPr="00FD7940">
        <w:rPr>
          <w:noProof/>
        </w:rPr>
        <w:t>第</w:t>
      </w:r>
      <w:r w:rsidRPr="00FD7940">
        <w:rPr>
          <w:noProof/>
        </w:rPr>
        <w:t>7</w:t>
      </w:r>
      <w:r w:rsidRPr="00FD7940">
        <w:rPr>
          <w:noProof/>
        </w:rPr>
        <w:t>章</w:t>
      </w:r>
      <w:r w:rsidRPr="00FD7940">
        <w:rPr>
          <w:noProof/>
        </w:rPr>
        <w:t xml:space="preserve">  </w:t>
      </w:r>
      <w:r w:rsidRPr="00FD7940">
        <w:rPr>
          <w:noProof/>
        </w:rPr>
        <w:t>总结和展望：对本系统的最终实现的效果进行了总结，并对未来的研究工作进行了展望。</w:t>
      </w:r>
    </w:p>
    <w:p w14:paraId="78F1EB05" w14:textId="090AEBD6" w:rsidR="007C621D" w:rsidRPr="008337E4" w:rsidRDefault="007C621D" w:rsidP="007C621D">
      <w:pPr>
        <w:pStyle w:val="a0"/>
        <w:ind w:firstLine="480"/>
        <w:rPr>
          <w:noProof/>
        </w:rPr>
        <w:sectPr w:rsidR="007C621D" w:rsidRPr="008337E4" w:rsidSect="000945D3">
          <w:headerReference w:type="default" r:id="rId20"/>
          <w:pgSz w:w="11906" w:h="16838" w:code="9"/>
          <w:pgMar w:top="1418" w:right="1134" w:bottom="1134" w:left="1134" w:header="851" w:footer="992" w:gutter="284"/>
          <w:pgNumType w:start="1"/>
          <w:cols w:space="425"/>
          <w:docGrid w:type="lines" w:linePitch="312"/>
        </w:sectPr>
      </w:pPr>
    </w:p>
    <w:p w14:paraId="1F8F97DB" w14:textId="12506881" w:rsidR="002745DC" w:rsidRPr="00FD7940" w:rsidRDefault="002745DC" w:rsidP="002745DC">
      <w:pPr>
        <w:pStyle w:val="1"/>
        <w:rPr>
          <w:noProof/>
        </w:rPr>
      </w:pPr>
      <w:bookmarkStart w:id="15" w:name="_Toc105672504"/>
      <w:r w:rsidRPr="00FD7940">
        <w:rPr>
          <w:noProof/>
        </w:rPr>
        <w:lastRenderedPageBreak/>
        <w:t xml:space="preserve">第2章  </w:t>
      </w:r>
      <w:bookmarkEnd w:id="13"/>
      <w:r w:rsidR="00A63968" w:rsidRPr="00FD7940">
        <w:rPr>
          <w:noProof/>
        </w:rPr>
        <w:t>关键</w:t>
      </w:r>
      <w:r w:rsidR="00214ED6" w:rsidRPr="00FD7940">
        <w:rPr>
          <w:noProof/>
        </w:rPr>
        <w:t>技术介绍</w:t>
      </w:r>
      <w:bookmarkEnd w:id="15"/>
    </w:p>
    <w:p w14:paraId="22E19838" w14:textId="135F08D4" w:rsidR="00E40A16" w:rsidRPr="00FD7940" w:rsidRDefault="00E40A16" w:rsidP="00E40A16">
      <w:pPr>
        <w:pStyle w:val="a0"/>
        <w:ind w:firstLine="480"/>
        <w:rPr>
          <w:noProof/>
        </w:rPr>
      </w:pPr>
      <w:bookmarkStart w:id="16" w:name="_Toc429764089"/>
      <w:bookmarkStart w:id="17" w:name="_Toc45696397"/>
      <w:r w:rsidRPr="00FD7940">
        <w:rPr>
          <w:noProof/>
        </w:rPr>
        <w:t>本系统采用</w:t>
      </w:r>
      <w:r w:rsidRPr="00FD7940">
        <w:rPr>
          <w:noProof/>
        </w:rPr>
        <w:t xml:space="preserve"> IntelliJ IDEA</w:t>
      </w:r>
      <w:r w:rsidRPr="00FD7940">
        <w:rPr>
          <w:noProof/>
        </w:rPr>
        <w:t>开发工具和</w:t>
      </w:r>
      <w:r w:rsidR="002E53AC">
        <w:rPr>
          <w:rFonts w:hint="eastAsia"/>
          <w:noProof/>
        </w:rPr>
        <w:t>vscode</w:t>
      </w:r>
      <w:r w:rsidRPr="00FD7940">
        <w:rPr>
          <w:noProof/>
        </w:rPr>
        <w:t>开发者工具，利用</w:t>
      </w:r>
      <w:r w:rsidRPr="00FD7940">
        <w:rPr>
          <w:noProof/>
        </w:rPr>
        <w:t xml:space="preserve"> Java</w:t>
      </w:r>
      <w:r w:rsidRPr="00FD7940">
        <w:rPr>
          <w:noProof/>
        </w:rPr>
        <w:t>语言设计开发了基于</w:t>
      </w:r>
      <w:r w:rsidR="002E53AC" w:rsidRPr="002E53AC">
        <w:rPr>
          <w:rFonts w:hint="eastAsia"/>
          <w:noProof/>
        </w:rPr>
        <w:t>疫情</w:t>
      </w:r>
      <w:r w:rsidR="002E53AC" w:rsidRPr="002E53AC">
        <w:rPr>
          <w:noProof/>
        </w:rPr>
        <w:t>的</w:t>
      </w:r>
      <w:r w:rsidR="002E53AC" w:rsidRPr="002E53AC">
        <w:rPr>
          <w:rFonts w:hint="eastAsia"/>
          <w:noProof/>
        </w:rPr>
        <w:t>疫情封控管理</w:t>
      </w:r>
      <w:r w:rsidR="002E53AC" w:rsidRPr="002E53AC">
        <w:rPr>
          <w:noProof/>
        </w:rPr>
        <w:t>系统</w:t>
      </w:r>
      <w:r w:rsidRPr="00FD7940">
        <w:rPr>
          <w:noProof/>
        </w:rPr>
        <w:t>。本章主要介绍了</w:t>
      </w:r>
      <w:r w:rsidRPr="00FD7940">
        <w:rPr>
          <w:noProof/>
        </w:rPr>
        <w:t>Spring Boot</w:t>
      </w:r>
      <w:r w:rsidRPr="00FD7940">
        <w:rPr>
          <w:noProof/>
        </w:rPr>
        <w:t>框架，</w:t>
      </w:r>
      <w:r w:rsidR="00395319">
        <w:rPr>
          <w:noProof/>
        </w:rPr>
        <w:t>V</w:t>
      </w:r>
      <w:r w:rsidR="00395319">
        <w:rPr>
          <w:rFonts w:hint="eastAsia"/>
          <w:noProof/>
        </w:rPr>
        <w:t>ue</w:t>
      </w:r>
      <w:r w:rsidRPr="00FD7940">
        <w:rPr>
          <w:noProof/>
        </w:rPr>
        <w:t>框架，</w:t>
      </w:r>
      <w:r w:rsidRPr="00FD7940">
        <w:rPr>
          <w:noProof/>
        </w:rPr>
        <w:t>MySQL</w:t>
      </w:r>
      <w:r w:rsidRPr="00FD7940">
        <w:rPr>
          <w:noProof/>
        </w:rPr>
        <w:t>数据库等开发所需的技术。</w:t>
      </w:r>
    </w:p>
    <w:p w14:paraId="18F99C7F" w14:textId="46090EE9" w:rsidR="00B305AD" w:rsidRPr="00FD7940" w:rsidRDefault="00CD0547" w:rsidP="00B74FE3">
      <w:pPr>
        <w:pStyle w:val="2"/>
        <w:rPr>
          <w:noProof/>
        </w:rPr>
      </w:pPr>
      <w:bookmarkStart w:id="18" w:name="_Toc105672505"/>
      <w:r w:rsidRPr="00FD7940">
        <w:rPr>
          <w:noProof/>
        </w:rPr>
        <w:t>2</w:t>
      </w:r>
      <w:r w:rsidR="00B305AD" w:rsidRPr="00FD7940">
        <w:rPr>
          <w:noProof/>
        </w:rPr>
        <w:t xml:space="preserve">.1  </w:t>
      </w:r>
      <w:bookmarkEnd w:id="16"/>
      <w:bookmarkEnd w:id="17"/>
      <w:r w:rsidR="0030441F" w:rsidRPr="00FD7940">
        <w:rPr>
          <w:rFonts w:ascii="Times New Roman" w:hAnsi="Times New Roman" w:cs="Times New Roman"/>
          <w:noProof/>
        </w:rPr>
        <w:t>Spring</w:t>
      </w:r>
      <w:r w:rsidR="00A17979" w:rsidRPr="00FD7940">
        <w:rPr>
          <w:rFonts w:ascii="Times New Roman" w:hAnsi="Times New Roman" w:cs="Times New Roman"/>
          <w:noProof/>
        </w:rPr>
        <w:t xml:space="preserve"> </w:t>
      </w:r>
      <w:r w:rsidR="0030441F" w:rsidRPr="00FD7940">
        <w:rPr>
          <w:rFonts w:ascii="Times New Roman" w:hAnsi="Times New Roman" w:cs="Times New Roman"/>
          <w:noProof/>
        </w:rPr>
        <w:t>Boot</w:t>
      </w:r>
      <w:r w:rsidR="0030441F" w:rsidRPr="00FD7940">
        <w:rPr>
          <w:noProof/>
        </w:rPr>
        <w:t>框架</w:t>
      </w:r>
      <w:bookmarkEnd w:id="18"/>
    </w:p>
    <w:p w14:paraId="77EA51C9" w14:textId="202FEA35" w:rsidR="00B16569" w:rsidRPr="00FD7940" w:rsidRDefault="0039743B" w:rsidP="0039743B">
      <w:pPr>
        <w:pStyle w:val="a0"/>
        <w:ind w:firstLine="480"/>
        <w:rPr>
          <w:noProof/>
        </w:rPr>
      </w:pPr>
      <w:r w:rsidRPr="00FD7940">
        <w:rPr>
          <w:noProof/>
        </w:rPr>
        <w:t>Spring Boot</w:t>
      </w:r>
      <w:r w:rsidRPr="00FD7940">
        <w:rPr>
          <w:noProof/>
        </w:rPr>
        <w:t>是</w:t>
      </w:r>
      <w:r w:rsidRPr="00FD7940">
        <w:rPr>
          <w:noProof/>
        </w:rPr>
        <w:t>Pivotal</w:t>
      </w:r>
      <w:r w:rsidRPr="00FD7940">
        <w:rPr>
          <w:noProof/>
        </w:rPr>
        <w:t>团队为新</w:t>
      </w:r>
      <w:r w:rsidRPr="00FD7940">
        <w:rPr>
          <w:noProof/>
        </w:rPr>
        <w:t>Spring</w:t>
      </w:r>
      <w:r w:rsidRPr="00FD7940">
        <w:rPr>
          <w:noProof/>
        </w:rPr>
        <w:t>软件设计的一个全新的框架。</w:t>
      </w:r>
      <w:r w:rsidRPr="00FD7940">
        <w:rPr>
          <w:noProof/>
        </w:rPr>
        <w:t>Spring Boot</w:t>
      </w:r>
      <w:r w:rsidRPr="00FD7940">
        <w:rPr>
          <w:noProof/>
        </w:rPr>
        <w:t>是以</w:t>
      </w:r>
      <w:r w:rsidRPr="00FD7940">
        <w:rPr>
          <w:noProof/>
        </w:rPr>
        <w:t xml:space="preserve"> Spring4.0</w:t>
      </w:r>
      <w:r w:rsidRPr="00FD7940">
        <w:rPr>
          <w:noProof/>
        </w:rPr>
        <w:t>为基础的，它不但保留了</w:t>
      </w:r>
      <w:r w:rsidRPr="00FD7940">
        <w:rPr>
          <w:noProof/>
        </w:rPr>
        <w:t>Spring</w:t>
      </w:r>
      <w:r w:rsidRPr="00FD7940">
        <w:rPr>
          <w:noProof/>
        </w:rPr>
        <w:t>框架的优良功能，同时也简化了</w:t>
      </w:r>
      <w:r w:rsidRPr="00FD7940">
        <w:rPr>
          <w:noProof/>
        </w:rPr>
        <w:t xml:space="preserve"> Spring</w:t>
      </w:r>
      <w:r w:rsidRPr="00FD7940">
        <w:rPr>
          <w:noProof/>
        </w:rPr>
        <w:t>的构建和开发过程。另外，</w:t>
      </w:r>
      <w:r w:rsidRPr="00FD7940">
        <w:rPr>
          <w:noProof/>
        </w:rPr>
        <w:t xml:space="preserve"> Spring Boot</w:t>
      </w:r>
      <w:r w:rsidRPr="00FD7940">
        <w:rPr>
          <w:noProof/>
        </w:rPr>
        <w:t>在很多方面都做得很好，比如把很多框架结合起来，从而避免了软件的不同版本之间的冲突</w:t>
      </w:r>
      <w:r w:rsidR="004A6677" w:rsidRPr="00FD7940">
        <w:rPr>
          <w:noProof/>
          <w:vertAlign w:val="superscript"/>
        </w:rPr>
        <w:t>[</w:t>
      </w:r>
      <w:r w:rsidR="000B0891" w:rsidRPr="00FD7940">
        <w:rPr>
          <w:noProof/>
          <w:vertAlign w:val="superscript"/>
        </w:rPr>
        <w:t>2</w:t>
      </w:r>
      <w:r w:rsidR="004A6677" w:rsidRPr="00FD7940">
        <w:rPr>
          <w:noProof/>
          <w:vertAlign w:val="superscript"/>
        </w:rPr>
        <w:t>]</w:t>
      </w:r>
      <w:r w:rsidR="004A6677" w:rsidRPr="00FD7940">
        <w:rPr>
          <w:noProof/>
        </w:rPr>
        <w:t>。</w:t>
      </w:r>
    </w:p>
    <w:p w14:paraId="5BAE3D14" w14:textId="444DC8E8" w:rsidR="004A6677" w:rsidRPr="00FD7940" w:rsidRDefault="0039743B" w:rsidP="00125B2F">
      <w:pPr>
        <w:pStyle w:val="a0"/>
        <w:ind w:firstLine="480"/>
        <w:rPr>
          <w:noProof/>
        </w:rPr>
      </w:pPr>
      <w:r w:rsidRPr="00FD7940">
        <w:rPr>
          <w:noProof/>
        </w:rPr>
        <w:t>Spring Boot</w:t>
      </w:r>
      <w:r w:rsidRPr="00FD7940">
        <w:rPr>
          <w:noProof/>
        </w:rPr>
        <w:t>框架有两个关键的战略：开箱即用和约定优于配置。开箱即用就是在开发期间，向</w:t>
      </w:r>
      <w:r w:rsidRPr="00FD7940">
        <w:rPr>
          <w:noProof/>
        </w:rPr>
        <w:t xml:space="preserve"> MAVEN</w:t>
      </w:r>
      <w:r w:rsidRPr="00FD7940">
        <w:rPr>
          <w:noProof/>
        </w:rPr>
        <w:t>项目的</w:t>
      </w:r>
      <w:r w:rsidRPr="00FD7940">
        <w:rPr>
          <w:noProof/>
        </w:rPr>
        <w:t xml:space="preserve"> pom</w:t>
      </w:r>
      <w:r w:rsidRPr="00FD7940">
        <w:rPr>
          <w:noProof/>
        </w:rPr>
        <w:t>文件中添加相关的依赖包，并且用对应的注释取代了冗长的</w:t>
      </w:r>
      <w:r w:rsidRPr="00FD7940">
        <w:rPr>
          <w:noProof/>
        </w:rPr>
        <w:t xml:space="preserve"> XML</w:t>
      </w:r>
      <w:r w:rsidRPr="00FD7940">
        <w:rPr>
          <w:noProof/>
        </w:rPr>
        <w:t>配置文件，从而管理对象的生命周期</w:t>
      </w:r>
      <w:r w:rsidR="00D76794" w:rsidRPr="00FD7940">
        <w:rPr>
          <w:noProof/>
          <w:vertAlign w:val="superscript"/>
        </w:rPr>
        <w:t>[3]</w:t>
      </w:r>
      <w:r w:rsidR="004A6677" w:rsidRPr="00FD7940">
        <w:rPr>
          <w:noProof/>
        </w:rPr>
        <w:t>。</w:t>
      </w:r>
      <w:r w:rsidRPr="00FD7940">
        <w:rPr>
          <w:noProof/>
        </w:rPr>
        <w:t>该特性</w:t>
      </w:r>
      <w:r w:rsidR="005F497C" w:rsidRPr="00FD7940">
        <w:rPr>
          <w:noProof/>
        </w:rPr>
        <w:t>使</w:t>
      </w:r>
      <w:r w:rsidRPr="00FD7940">
        <w:rPr>
          <w:noProof/>
        </w:rPr>
        <w:t>开发人员</w:t>
      </w:r>
      <w:r w:rsidR="005F497C" w:rsidRPr="00FD7940">
        <w:rPr>
          <w:noProof/>
        </w:rPr>
        <w:t>不必再进行</w:t>
      </w:r>
      <w:r w:rsidRPr="00FD7940">
        <w:rPr>
          <w:noProof/>
        </w:rPr>
        <w:t>复杂的配置工作，</w:t>
      </w:r>
      <w:r w:rsidR="005F497C" w:rsidRPr="00FD7940">
        <w:rPr>
          <w:noProof/>
        </w:rPr>
        <w:t>而是能</w:t>
      </w:r>
      <w:r w:rsidRPr="00FD7940">
        <w:rPr>
          <w:noProof/>
        </w:rPr>
        <w:t>将精力集中在业务逻辑上。</w:t>
      </w:r>
      <w:r w:rsidR="00125B2F" w:rsidRPr="00FD7940">
        <w:rPr>
          <w:noProof/>
        </w:rPr>
        <w:t>约定优于配置，即</w:t>
      </w:r>
      <w:r w:rsidR="00125B2F" w:rsidRPr="00FD7940">
        <w:rPr>
          <w:noProof/>
        </w:rPr>
        <w:t xml:space="preserve"> Spring Boot</w:t>
      </w:r>
      <w:r w:rsidR="00125B2F" w:rsidRPr="00FD7940">
        <w:rPr>
          <w:noProof/>
        </w:rPr>
        <w:t>自身对目标结构进行配置，这样开发者就不用在配置和逻辑业务之间来回转换，而是将全部精力都放在了写逻辑业务上，从而大大提高了开发的效率</w:t>
      </w:r>
      <w:r w:rsidR="00D76794" w:rsidRPr="00FD7940">
        <w:rPr>
          <w:noProof/>
          <w:vertAlign w:val="superscript"/>
        </w:rPr>
        <w:t>[4]</w:t>
      </w:r>
      <w:r w:rsidR="004A6677" w:rsidRPr="00FD7940">
        <w:rPr>
          <w:noProof/>
        </w:rPr>
        <w:t>。</w:t>
      </w:r>
      <w:r w:rsidR="00125B2F" w:rsidRPr="00FD7940">
        <w:rPr>
          <w:noProof/>
        </w:rPr>
        <w:t>这个功能在某种程度上降低了灵活性，增加了</w:t>
      </w:r>
      <w:r w:rsidR="00125B2F" w:rsidRPr="00FD7940">
        <w:rPr>
          <w:noProof/>
        </w:rPr>
        <w:t xml:space="preserve"> BUG</w:t>
      </w:r>
      <w:r w:rsidR="00125B2F" w:rsidRPr="00FD7940">
        <w:rPr>
          <w:noProof/>
        </w:rPr>
        <w:t>的位置，但它可以减少开发人员在代码编译、测试和打包等方面的自动化，同时也减少了</w:t>
      </w:r>
      <w:r w:rsidR="00125B2F" w:rsidRPr="00FD7940">
        <w:rPr>
          <w:noProof/>
        </w:rPr>
        <w:t xml:space="preserve"> XML</w:t>
      </w:r>
      <w:r w:rsidR="00125B2F" w:rsidRPr="00FD7940">
        <w:rPr>
          <w:noProof/>
        </w:rPr>
        <w:t>的配置</w:t>
      </w:r>
      <w:r w:rsidR="004B54A0" w:rsidRPr="00FD7940">
        <w:rPr>
          <w:noProof/>
          <w:vertAlign w:val="superscript"/>
        </w:rPr>
        <w:t>[</w:t>
      </w:r>
      <w:r w:rsidR="00D76794" w:rsidRPr="00FD7940">
        <w:rPr>
          <w:noProof/>
          <w:vertAlign w:val="superscript"/>
        </w:rPr>
        <w:t>5</w:t>
      </w:r>
      <w:r w:rsidR="004B54A0" w:rsidRPr="00FD7940">
        <w:rPr>
          <w:noProof/>
          <w:vertAlign w:val="superscript"/>
        </w:rPr>
        <w:t>]</w:t>
      </w:r>
      <w:r w:rsidR="004A6677" w:rsidRPr="00FD7940">
        <w:rPr>
          <w:noProof/>
        </w:rPr>
        <w:t>。</w:t>
      </w:r>
    </w:p>
    <w:p w14:paraId="7929B69F" w14:textId="768785B5" w:rsidR="001F73A1" w:rsidRDefault="00CD0547" w:rsidP="00B74FE3">
      <w:pPr>
        <w:pStyle w:val="2"/>
        <w:rPr>
          <w:noProof/>
        </w:rPr>
      </w:pPr>
      <w:bookmarkStart w:id="19" w:name="_Toc45696398"/>
      <w:bookmarkStart w:id="20" w:name="_Toc105672506"/>
      <w:r w:rsidRPr="00FD7940">
        <w:rPr>
          <w:noProof/>
        </w:rPr>
        <w:t>2</w:t>
      </w:r>
      <w:r w:rsidR="00F349C0" w:rsidRPr="00FD7940">
        <w:rPr>
          <w:noProof/>
        </w:rPr>
        <w:t xml:space="preserve">.2 </w:t>
      </w:r>
      <w:bookmarkEnd w:id="19"/>
      <w:r w:rsidR="00395319">
        <w:rPr>
          <w:noProof/>
        </w:rPr>
        <w:t>V</w:t>
      </w:r>
      <w:r w:rsidR="00395319">
        <w:rPr>
          <w:rFonts w:hint="eastAsia"/>
          <w:noProof/>
        </w:rPr>
        <w:t>ue</w:t>
      </w:r>
      <w:r w:rsidR="00AB7DB7" w:rsidRPr="00FD7940">
        <w:rPr>
          <w:noProof/>
        </w:rPr>
        <w:t>框架</w:t>
      </w:r>
      <w:bookmarkEnd w:id="20"/>
    </w:p>
    <w:p w14:paraId="48216378" w14:textId="5390CC92" w:rsidR="00395319" w:rsidRDefault="00395319" w:rsidP="00395319">
      <w:pPr>
        <w:pStyle w:val="a0"/>
        <w:ind w:firstLine="480"/>
        <w:rPr>
          <w:noProof/>
        </w:rPr>
      </w:pPr>
      <w:r w:rsidRPr="00395319">
        <w:rPr>
          <w:noProof/>
        </w:rPr>
        <w:t>Vue</w:t>
      </w:r>
      <w:r w:rsidRPr="00395319">
        <w:rPr>
          <w:noProof/>
        </w:rPr>
        <w:t>是一套用于构建用户界面的渐进式框架。与其它大型框架不同的是，</w:t>
      </w:r>
      <w:r w:rsidRPr="00395319">
        <w:rPr>
          <w:noProof/>
        </w:rPr>
        <w:t xml:space="preserve">Vue </w:t>
      </w:r>
      <w:r w:rsidRPr="00395319">
        <w:rPr>
          <w:noProof/>
        </w:rPr>
        <w:t>被设计为可以自底向上逐层应用。</w:t>
      </w:r>
      <w:r w:rsidRPr="00395319">
        <w:rPr>
          <w:noProof/>
        </w:rPr>
        <w:t xml:space="preserve">Vue </w:t>
      </w:r>
      <w:r w:rsidRPr="00395319">
        <w:rPr>
          <w:noProof/>
        </w:rPr>
        <w:t>的核心库只关注视图层，不仅易于上手，还便于与第三方库或既有项目整合。另一方面，当与</w:t>
      </w:r>
      <w:hyperlink r:id="rId21" w:history="1">
        <w:r w:rsidRPr="00395319">
          <w:rPr>
            <w:noProof/>
          </w:rPr>
          <w:t>现代化的工具链</w:t>
        </w:r>
      </w:hyperlink>
      <w:r w:rsidRPr="00395319">
        <w:rPr>
          <w:noProof/>
        </w:rPr>
        <w:t>以及各种</w:t>
      </w:r>
      <w:hyperlink r:id="rId22" w:anchor="libraries--plugins" w:tgtFrame="_blank" w:history="1">
        <w:r w:rsidRPr="00395319">
          <w:rPr>
            <w:noProof/>
          </w:rPr>
          <w:t>支持类库</w:t>
        </w:r>
      </w:hyperlink>
      <w:r w:rsidRPr="00395319">
        <w:rPr>
          <w:noProof/>
        </w:rPr>
        <w:t>结合使用时，</w:t>
      </w:r>
      <w:r w:rsidRPr="00395319">
        <w:rPr>
          <w:noProof/>
        </w:rPr>
        <w:t xml:space="preserve">Vue </w:t>
      </w:r>
      <w:r w:rsidRPr="00395319">
        <w:rPr>
          <w:noProof/>
        </w:rPr>
        <w:t>也完全能够为复杂的单页应用提供驱动。</w:t>
      </w:r>
    </w:p>
    <w:p w14:paraId="349F174A" w14:textId="77777777" w:rsidR="00395319" w:rsidRPr="00395319" w:rsidRDefault="00395319" w:rsidP="00395319">
      <w:pPr>
        <w:widowControl/>
        <w:shd w:val="clear" w:color="auto" w:fill="FFFFFF"/>
        <w:spacing w:line="360" w:lineRule="atLeast"/>
        <w:ind w:firstLine="480"/>
        <w:jc w:val="left"/>
        <w:rPr>
          <w:rFonts w:ascii="Times New Roman" w:eastAsia="宋体" w:hAnsi="Times New Roman"/>
          <w:noProof/>
          <w:sz w:val="24"/>
        </w:rPr>
      </w:pPr>
      <w:r w:rsidRPr="00395319">
        <w:rPr>
          <w:rFonts w:ascii="Times New Roman" w:eastAsia="宋体" w:hAnsi="Times New Roman"/>
          <w:noProof/>
          <w:sz w:val="24"/>
        </w:rPr>
        <w:t xml:space="preserve">Vue.js </w:t>
      </w:r>
      <w:r w:rsidRPr="00395319">
        <w:rPr>
          <w:rFonts w:ascii="Times New Roman" w:eastAsia="宋体" w:hAnsi="Times New Roman"/>
          <w:noProof/>
          <w:sz w:val="24"/>
        </w:rPr>
        <w:t>的目标是通过尽可能简单的</w:t>
      </w:r>
      <w:r w:rsidRPr="00395319">
        <w:rPr>
          <w:rFonts w:ascii="Times New Roman" w:eastAsia="宋体" w:hAnsi="Times New Roman"/>
          <w:noProof/>
          <w:sz w:val="24"/>
        </w:rPr>
        <w:t xml:space="preserve"> API </w:t>
      </w:r>
      <w:r w:rsidRPr="00395319">
        <w:rPr>
          <w:rFonts w:ascii="Times New Roman" w:eastAsia="宋体" w:hAnsi="Times New Roman"/>
          <w:noProof/>
          <w:sz w:val="24"/>
        </w:rPr>
        <w:t>实现响应的</w:t>
      </w:r>
      <w:hyperlink r:id="rId23" w:tgtFrame="_blank" w:history="1">
        <w:r w:rsidRPr="00395319">
          <w:rPr>
            <w:rFonts w:ascii="Times New Roman" w:eastAsia="宋体" w:hAnsi="Times New Roman"/>
            <w:noProof/>
            <w:sz w:val="24"/>
          </w:rPr>
          <w:t>数据绑定</w:t>
        </w:r>
      </w:hyperlink>
      <w:r w:rsidRPr="00395319">
        <w:rPr>
          <w:rFonts w:ascii="Times New Roman" w:eastAsia="宋体" w:hAnsi="Times New Roman"/>
          <w:noProof/>
          <w:sz w:val="24"/>
        </w:rPr>
        <w:t>和组合的视图组件。</w:t>
      </w:r>
    </w:p>
    <w:p w14:paraId="7504E6AF" w14:textId="4D7AC327" w:rsidR="00395319" w:rsidRPr="00395319" w:rsidRDefault="00395319" w:rsidP="00395319">
      <w:pPr>
        <w:shd w:val="clear" w:color="auto" w:fill="FFFFFF"/>
        <w:spacing w:line="360" w:lineRule="atLeast"/>
        <w:ind w:firstLine="480"/>
        <w:rPr>
          <w:rFonts w:ascii="Times New Roman" w:eastAsia="宋体" w:hAnsi="Times New Roman"/>
          <w:noProof/>
          <w:sz w:val="24"/>
        </w:rPr>
      </w:pPr>
      <w:r w:rsidRPr="00395319">
        <w:rPr>
          <w:rFonts w:ascii="Times New Roman" w:eastAsia="宋体" w:hAnsi="Times New Roman"/>
          <w:noProof/>
          <w:sz w:val="24"/>
        </w:rPr>
        <w:t xml:space="preserve">Vue.js </w:t>
      </w:r>
      <w:r w:rsidRPr="00395319">
        <w:rPr>
          <w:rFonts w:ascii="Times New Roman" w:eastAsia="宋体" w:hAnsi="Times New Roman"/>
          <w:noProof/>
          <w:sz w:val="24"/>
        </w:rPr>
        <w:t>自身不是一个全能框架</w:t>
      </w:r>
      <w:r w:rsidRPr="00395319">
        <w:rPr>
          <w:rFonts w:ascii="Times New Roman" w:eastAsia="宋体" w:hAnsi="Times New Roman"/>
          <w:noProof/>
          <w:sz w:val="24"/>
        </w:rPr>
        <w:t>——</w:t>
      </w:r>
      <w:r w:rsidRPr="00395319">
        <w:rPr>
          <w:rFonts w:ascii="Times New Roman" w:eastAsia="宋体" w:hAnsi="Times New Roman"/>
          <w:noProof/>
          <w:sz w:val="24"/>
        </w:rPr>
        <w:t>它只聚焦于视图层。因此它非常容易学习，非常容易与其它库或已有项目整合。另一方面，在与相关工具和支持库一起使用时</w:t>
      </w:r>
      <w:r w:rsidRPr="00395319">
        <w:rPr>
          <w:rFonts w:ascii="Times New Roman" w:eastAsia="宋体" w:hAnsi="Times New Roman"/>
          <w:noProof/>
          <w:sz w:val="24"/>
        </w:rPr>
        <w:t> [2]</w:t>
      </w:r>
      <w:bookmarkStart w:id="21" w:name="ref_[2]_20603427"/>
      <w:r w:rsidRPr="00395319">
        <w:rPr>
          <w:rFonts w:ascii="Times New Roman" w:eastAsia="宋体" w:hAnsi="Times New Roman"/>
          <w:noProof/>
          <w:sz w:val="24"/>
        </w:rPr>
        <w:t> </w:t>
      </w:r>
      <w:bookmarkEnd w:id="21"/>
      <w:r w:rsidRPr="00395319">
        <w:rPr>
          <w:rFonts w:ascii="Times New Roman" w:eastAsia="宋体" w:hAnsi="Times New Roman"/>
          <w:noProof/>
          <w:sz w:val="24"/>
        </w:rPr>
        <w:t> </w:t>
      </w:r>
      <w:r w:rsidRPr="00395319">
        <w:rPr>
          <w:rFonts w:ascii="Times New Roman" w:eastAsia="宋体" w:hAnsi="Times New Roman"/>
          <w:noProof/>
          <w:sz w:val="24"/>
        </w:rPr>
        <w:t>，</w:t>
      </w:r>
      <w:r w:rsidRPr="00395319">
        <w:rPr>
          <w:rFonts w:ascii="Times New Roman" w:eastAsia="宋体" w:hAnsi="Times New Roman"/>
          <w:noProof/>
          <w:sz w:val="24"/>
        </w:rPr>
        <w:t xml:space="preserve">Vue.js </w:t>
      </w:r>
      <w:r w:rsidRPr="00395319">
        <w:rPr>
          <w:rFonts w:ascii="Times New Roman" w:eastAsia="宋体" w:hAnsi="Times New Roman"/>
          <w:noProof/>
          <w:sz w:val="24"/>
        </w:rPr>
        <w:t>也能驱动复杂的单页应用。</w:t>
      </w:r>
    </w:p>
    <w:p w14:paraId="20B52FEB" w14:textId="11A0C631" w:rsidR="00214ED6" w:rsidRPr="00FD7940" w:rsidRDefault="00214ED6" w:rsidP="00F45E55">
      <w:pPr>
        <w:pStyle w:val="2"/>
        <w:rPr>
          <w:noProof/>
        </w:rPr>
      </w:pPr>
      <w:bookmarkStart w:id="22" w:name="_Toc105672507"/>
      <w:r w:rsidRPr="00FD7940">
        <w:rPr>
          <w:noProof/>
        </w:rPr>
        <w:lastRenderedPageBreak/>
        <w:t>2.</w:t>
      </w:r>
      <w:r w:rsidR="000B1D10" w:rsidRPr="00FD7940">
        <w:rPr>
          <w:noProof/>
        </w:rPr>
        <w:t>3</w:t>
      </w:r>
      <w:r w:rsidRPr="00FD7940">
        <w:rPr>
          <w:noProof/>
        </w:rPr>
        <w:t xml:space="preserve">  </w:t>
      </w:r>
      <w:r w:rsidR="004A6677" w:rsidRPr="00FD7940">
        <w:rPr>
          <w:rFonts w:ascii="Times New Roman" w:hAnsi="Times New Roman" w:cs="Times New Roman"/>
          <w:noProof/>
        </w:rPr>
        <w:t>Java</w:t>
      </w:r>
      <w:r w:rsidR="004A6677" w:rsidRPr="00FD7940">
        <w:rPr>
          <w:noProof/>
        </w:rPr>
        <w:t>开发语言</w:t>
      </w:r>
      <w:bookmarkEnd w:id="22"/>
    </w:p>
    <w:p w14:paraId="1A8FBAE3" w14:textId="5C31D491" w:rsidR="0085344C" w:rsidRPr="00FD7940" w:rsidRDefault="00C4288C" w:rsidP="00C4288C">
      <w:pPr>
        <w:pStyle w:val="a0"/>
        <w:ind w:firstLine="480"/>
        <w:rPr>
          <w:noProof/>
        </w:rPr>
      </w:pPr>
      <w:r w:rsidRPr="00FD7940">
        <w:rPr>
          <w:noProof/>
        </w:rPr>
        <w:t>Java</w:t>
      </w:r>
      <w:r w:rsidRPr="00FD7940">
        <w:rPr>
          <w:noProof/>
        </w:rPr>
        <w:t>语言</w:t>
      </w:r>
      <w:r w:rsidR="00CF19FD" w:rsidRPr="00FD7940">
        <w:rPr>
          <w:noProof/>
        </w:rPr>
        <w:t>是一种典型的面向对象的静态编程语言，</w:t>
      </w:r>
      <w:r w:rsidRPr="00FD7940">
        <w:rPr>
          <w:noProof/>
        </w:rPr>
        <w:t>具有很强的实用性和易用性，它可以很好地实现面向对象理论，使编程人员能够很容易地进行复杂的编程</w:t>
      </w:r>
      <w:r w:rsidR="00572171" w:rsidRPr="00FD7940">
        <w:rPr>
          <w:noProof/>
          <w:vertAlign w:val="superscript"/>
        </w:rPr>
        <w:t>[</w:t>
      </w:r>
      <w:r w:rsidR="00FF3F45" w:rsidRPr="00FD7940">
        <w:rPr>
          <w:noProof/>
          <w:vertAlign w:val="superscript"/>
        </w:rPr>
        <w:t>10</w:t>
      </w:r>
      <w:r w:rsidR="00572171" w:rsidRPr="00FD7940">
        <w:rPr>
          <w:noProof/>
          <w:vertAlign w:val="superscript"/>
        </w:rPr>
        <w:t>]</w:t>
      </w:r>
      <w:r w:rsidR="0085344C" w:rsidRPr="00FD7940">
        <w:rPr>
          <w:noProof/>
        </w:rPr>
        <w:t>。</w:t>
      </w:r>
    </w:p>
    <w:p w14:paraId="14A24D3B" w14:textId="628D41AB" w:rsidR="00753364" w:rsidRPr="00FD7940" w:rsidRDefault="007618E9" w:rsidP="00327DD1">
      <w:pPr>
        <w:pStyle w:val="a0"/>
        <w:ind w:firstLine="480"/>
        <w:rPr>
          <w:noProof/>
        </w:rPr>
      </w:pPr>
      <w:r w:rsidRPr="00FD7940">
        <w:rPr>
          <w:noProof/>
        </w:rPr>
        <w:t>Java</w:t>
      </w:r>
      <w:r w:rsidRPr="00FD7940">
        <w:rPr>
          <w:noProof/>
        </w:rPr>
        <w:t>语言的语法简单明了，容易掌握，而且是纯面对对象的语言</w:t>
      </w:r>
      <w:r w:rsidR="00B2281A" w:rsidRPr="00FD7940">
        <w:rPr>
          <w:noProof/>
        </w:rPr>
        <w:t>。</w:t>
      </w:r>
      <w:r w:rsidR="00327DD1" w:rsidRPr="00FD7940">
        <w:rPr>
          <w:noProof/>
        </w:rPr>
        <w:t>Java</w:t>
      </w:r>
      <w:r w:rsidR="00327DD1" w:rsidRPr="00FD7940">
        <w:rPr>
          <w:noProof/>
        </w:rPr>
        <w:t>是一种随着时代的飞速发展而发展起来的计算机编程语言。它能为互联网应用和多媒体访问提供支持，从而促进互联网和企业级的</w:t>
      </w:r>
      <w:r w:rsidR="00327DD1" w:rsidRPr="00FD7940">
        <w:rPr>
          <w:noProof/>
        </w:rPr>
        <w:t xml:space="preserve"> Web</w:t>
      </w:r>
      <w:r w:rsidR="00327DD1" w:rsidRPr="00FD7940">
        <w:rPr>
          <w:noProof/>
        </w:rPr>
        <w:t>应用</w:t>
      </w:r>
      <w:r w:rsidRPr="00FD7940">
        <w:rPr>
          <w:noProof/>
          <w:vertAlign w:val="superscript"/>
        </w:rPr>
        <w:t>[</w:t>
      </w:r>
      <w:r w:rsidR="00FF3F45" w:rsidRPr="00FD7940">
        <w:rPr>
          <w:noProof/>
          <w:vertAlign w:val="superscript"/>
        </w:rPr>
        <w:t>11</w:t>
      </w:r>
      <w:r w:rsidRPr="00FD7940">
        <w:rPr>
          <w:noProof/>
          <w:vertAlign w:val="superscript"/>
        </w:rPr>
        <w:t>]</w:t>
      </w:r>
      <w:r w:rsidRPr="00FD7940">
        <w:rPr>
          <w:noProof/>
        </w:rPr>
        <w:t>。</w:t>
      </w:r>
    </w:p>
    <w:p w14:paraId="3BEF3EF1" w14:textId="0A0BDA71" w:rsidR="000B1D10" w:rsidRPr="00FD7940" w:rsidRDefault="000B1D10" w:rsidP="00B74FE3">
      <w:pPr>
        <w:pStyle w:val="2"/>
        <w:rPr>
          <w:noProof/>
        </w:rPr>
      </w:pPr>
      <w:bookmarkStart w:id="23" w:name="_Toc105672508"/>
      <w:r w:rsidRPr="00FD7940">
        <w:rPr>
          <w:noProof/>
        </w:rPr>
        <w:t xml:space="preserve">2.4  </w:t>
      </w:r>
      <w:r w:rsidRPr="00FD7940">
        <w:rPr>
          <w:rFonts w:ascii="Times New Roman" w:hAnsi="Times New Roman" w:cs="Times New Roman"/>
          <w:noProof/>
        </w:rPr>
        <w:t>MySQL</w:t>
      </w:r>
      <w:r w:rsidRPr="00FD7940">
        <w:rPr>
          <w:noProof/>
        </w:rPr>
        <w:t>数据库</w:t>
      </w:r>
      <w:bookmarkEnd w:id="23"/>
    </w:p>
    <w:p w14:paraId="1C8C9B8E" w14:textId="147F3107" w:rsidR="00F50250" w:rsidRPr="00FD7940" w:rsidRDefault="008D3F2C" w:rsidP="00564789">
      <w:pPr>
        <w:pStyle w:val="a0"/>
        <w:ind w:firstLine="480"/>
        <w:rPr>
          <w:noProof/>
        </w:rPr>
      </w:pPr>
      <w:r w:rsidRPr="00FD7940">
        <w:rPr>
          <w:noProof/>
        </w:rPr>
        <w:t>MySQL</w:t>
      </w:r>
      <w:r w:rsidRPr="00FD7940">
        <w:rPr>
          <w:noProof/>
        </w:rPr>
        <w:t>是一个安全、跨平台、高效的关系型数据库管理系统，它与</w:t>
      </w:r>
      <w:r w:rsidRPr="00FD7940">
        <w:rPr>
          <w:noProof/>
        </w:rPr>
        <w:t>PHP</w:t>
      </w:r>
      <w:r w:rsidRPr="00FD7940">
        <w:rPr>
          <w:noProof/>
        </w:rPr>
        <w:t>、</w:t>
      </w:r>
      <w:r w:rsidRPr="00FD7940">
        <w:rPr>
          <w:noProof/>
        </w:rPr>
        <w:t>Java</w:t>
      </w:r>
      <w:r w:rsidRPr="00FD7940">
        <w:rPr>
          <w:noProof/>
        </w:rPr>
        <w:t>等主流编程语言结合</w:t>
      </w:r>
      <w:r w:rsidR="000172A9" w:rsidRPr="00FD7940">
        <w:rPr>
          <w:noProof/>
        </w:rPr>
        <w:t>在一起</w:t>
      </w:r>
      <w:r w:rsidR="00C82AC2" w:rsidRPr="00FD7940">
        <w:rPr>
          <w:noProof/>
          <w:vertAlign w:val="superscript"/>
        </w:rPr>
        <w:t>[12]</w:t>
      </w:r>
      <w:r w:rsidRPr="00FD7940">
        <w:rPr>
          <w:noProof/>
        </w:rPr>
        <w:t>。</w:t>
      </w:r>
      <w:r w:rsidRPr="00FD7940">
        <w:rPr>
          <w:noProof/>
        </w:rPr>
        <w:t>MySQL</w:t>
      </w:r>
      <w:r w:rsidRPr="00FD7940">
        <w:rPr>
          <w:noProof/>
        </w:rPr>
        <w:t>使用非常方便，易于理解，功能强大，所以大多数用户选择使用它。而且随着技术的</w:t>
      </w:r>
      <w:r w:rsidR="000172A9" w:rsidRPr="00FD7940">
        <w:rPr>
          <w:noProof/>
        </w:rPr>
        <w:t>不断完善</w:t>
      </w:r>
      <w:r w:rsidRPr="00FD7940">
        <w:rPr>
          <w:noProof/>
        </w:rPr>
        <w:t>，</w:t>
      </w:r>
      <w:r w:rsidR="00564789" w:rsidRPr="00FD7940">
        <w:rPr>
          <w:noProof/>
        </w:rPr>
        <w:t>MySQL</w:t>
      </w:r>
      <w:r w:rsidR="00564789" w:rsidRPr="00FD7940">
        <w:rPr>
          <w:noProof/>
        </w:rPr>
        <w:t>将会带来更多的功能，更好的性能，以及更多的平台</w:t>
      </w:r>
      <w:r w:rsidR="00C82AC2" w:rsidRPr="00FD7940">
        <w:rPr>
          <w:noProof/>
          <w:vertAlign w:val="superscript"/>
        </w:rPr>
        <w:t>[13]</w:t>
      </w:r>
      <w:r w:rsidR="009D15BD" w:rsidRPr="00FD7940">
        <w:rPr>
          <w:noProof/>
        </w:rPr>
        <w:t>。</w:t>
      </w:r>
    </w:p>
    <w:p w14:paraId="772DA857" w14:textId="5E76D540" w:rsidR="00942082" w:rsidRDefault="005E08CB" w:rsidP="00FE443C">
      <w:pPr>
        <w:pStyle w:val="a0"/>
        <w:ind w:firstLine="480"/>
        <w:rPr>
          <w:rFonts w:hint="eastAsia"/>
          <w:noProof/>
        </w:rPr>
      </w:pPr>
      <w:r w:rsidRPr="00FD7940">
        <w:rPr>
          <w:noProof/>
        </w:rPr>
        <w:t>MySQL</w:t>
      </w:r>
      <w:r w:rsidRPr="00FD7940">
        <w:rPr>
          <w:noProof/>
        </w:rPr>
        <w:t>相对于其它关系型数据库具有自己的优越性。</w:t>
      </w:r>
      <w:r w:rsidRPr="00FD7940">
        <w:rPr>
          <w:noProof/>
        </w:rPr>
        <w:t>MySQL</w:t>
      </w:r>
      <w:r w:rsidRPr="00FD7940">
        <w:rPr>
          <w:noProof/>
        </w:rPr>
        <w:t>是</w:t>
      </w:r>
      <w:r w:rsidRPr="00FD7940">
        <w:rPr>
          <w:noProof/>
        </w:rPr>
        <w:t xml:space="preserve"> SQL</w:t>
      </w:r>
      <w:r w:rsidRPr="00FD7940">
        <w:rPr>
          <w:noProof/>
        </w:rPr>
        <w:t>数据库中最快速的一种。而且</w:t>
      </w:r>
      <w:r w:rsidRPr="00FD7940">
        <w:rPr>
          <w:noProof/>
        </w:rPr>
        <w:t xml:space="preserve"> MySQL</w:t>
      </w:r>
      <w:r w:rsidRPr="00FD7940">
        <w:rPr>
          <w:noProof/>
        </w:rPr>
        <w:t>数据库是一款完全免费的软件，用户不需要付费就能在网上下载</w:t>
      </w:r>
      <w:r w:rsidRPr="00FD7940">
        <w:rPr>
          <w:noProof/>
        </w:rPr>
        <w:t xml:space="preserve"> MySQL</w:t>
      </w:r>
      <w:r w:rsidRPr="00FD7940">
        <w:rPr>
          <w:noProof/>
        </w:rPr>
        <w:t>数据库</w:t>
      </w:r>
      <w:r w:rsidR="006A21FD" w:rsidRPr="00FD7940">
        <w:rPr>
          <w:noProof/>
          <w:vertAlign w:val="superscript"/>
        </w:rPr>
        <w:t>[14]</w:t>
      </w:r>
      <w:r w:rsidR="00EE0CB2" w:rsidRPr="00FD7940">
        <w:rPr>
          <w:noProof/>
        </w:rPr>
        <w:t>。</w:t>
      </w:r>
      <w:r w:rsidR="009F0366" w:rsidRPr="00FD7940">
        <w:rPr>
          <w:noProof/>
        </w:rPr>
        <w:t>基于以上作者选用</w:t>
      </w:r>
      <w:r w:rsidR="009F0366" w:rsidRPr="00FD7940">
        <w:rPr>
          <w:noProof/>
        </w:rPr>
        <w:t>MySQL</w:t>
      </w:r>
      <w:r w:rsidR="009F0366" w:rsidRPr="00FD7940">
        <w:rPr>
          <w:noProof/>
        </w:rPr>
        <w:t>数据库作为系统的数据库。</w:t>
      </w:r>
    </w:p>
    <w:p w14:paraId="02EE77FC" w14:textId="4DBE7E9C" w:rsidR="00942082" w:rsidRPr="00FD7940" w:rsidRDefault="00942082" w:rsidP="00942082">
      <w:pPr>
        <w:pStyle w:val="2"/>
        <w:rPr>
          <w:noProof/>
        </w:rPr>
      </w:pPr>
      <w:bookmarkStart w:id="24" w:name="_Toc105672509"/>
      <w:r w:rsidRPr="00FD7940">
        <w:rPr>
          <w:noProof/>
        </w:rPr>
        <w:t xml:space="preserve">2.5  </w:t>
      </w:r>
      <w:r>
        <w:rPr>
          <w:rFonts w:hint="eastAsia"/>
          <w:noProof/>
        </w:rPr>
        <w:t>Redis</w:t>
      </w:r>
      <w:bookmarkEnd w:id="24"/>
    </w:p>
    <w:p w14:paraId="455FD0C0" w14:textId="3C33E52C" w:rsidR="00942082" w:rsidRPr="00942082" w:rsidRDefault="00942082" w:rsidP="00942082">
      <w:pPr>
        <w:widowControl/>
        <w:shd w:val="clear" w:color="auto" w:fill="FFFFFF"/>
        <w:spacing w:line="360" w:lineRule="atLeast"/>
        <w:ind w:firstLine="480"/>
        <w:jc w:val="left"/>
        <w:rPr>
          <w:rFonts w:ascii="Times New Roman" w:eastAsia="宋体" w:hAnsi="Times New Roman"/>
          <w:noProof/>
          <w:sz w:val="24"/>
        </w:rPr>
      </w:pPr>
      <w:r w:rsidRPr="00942082">
        <w:rPr>
          <w:rFonts w:ascii="Times New Roman" w:eastAsia="宋体" w:hAnsi="Times New Roman"/>
          <w:noProof/>
          <w:sz w:val="24"/>
        </w:rPr>
        <w:t>redis</w:t>
      </w:r>
      <w:r w:rsidRPr="00942082">
        <w:rPr>
          <w:rFonts w:ascii="Times New Roman" w:eastAsia="宋体" w:hAnsi="Times New Roman"/>
          <w:noProof/>
          <w:sz w:val="24"/>
        </w:rPr>
        <w:t>是一个</w:t>
      </w:r>
      <w:r w:rsidRPr="00942082">
        <w:rPr>
          <w:rFonts w:ascii="Times New Roman" w:eastAsia="宋体" w:hAnsi="Times New Roman"/>
          <w:noProof/>
          <w:sz w:val="24"/>
        </w:rPr>
        <w:t>key-value</w:t>
      </w:r>
      <w:hyperlink r:id="rId24" w:tgtFrame="_blank" w:history="1">
        <w:r w:rsidRPr="00942082">
          <w:rPr>
            <w:rFonts w:ascii="Times New Roman" w:eastAsia="宋体" w:hAnsi="Times New Roman"/>
            <w:noProof/>
            <w:sz w:val="24"/>
          </w:rPr>
          <w:t>存储系统</w:t>
        </w:r>
      </w:hyperlink>
      <w:r w:rsidRPr="00942082">
        <w:rPr>
          <w:rFonts w:ascii="Times New Roman" w:eastAsia="宋体" w:hAnsi="Times New Roman"/>
          <w:noProof/>
          <w:sz w:val="24"/>
        </w:rPr>
        <w:t>。它支持存储的</w:t>
      </w:r>
      <w:r w:rsidRPr="00942082">
        <w:rPr>
          <w:rFonts w:ascii="Times New Roman" w:eastAsia="宋体" w:hAnsi="Times New Roman"/>
          <w:noProof/>
          <w:sz w:val="24"/>
        </w:rPr>
        <w:t>value</w:t>
      </w:r>
      <w:r w:rsidRPr="00942082">
        <w:rPr>
          <w:rFonts w:ascii="Times New Roman" w:eastAsia="宋体" w:hAnsi="Times New Roman"/>
          <w:noProof/>
          <w:sz w:val="24"/>
        </w:rPr>
        <w:t>类型相对更多，包括</w:t>
      </w:r>
      <w:r w:rsidRPr="00942082">
        <w:rPr>
          <w:rFonts w:ascii="Times New Roman" w:eastAsia="宋体" w:hAnsi="Times New Roman"/>
          <w:noProof/>
          <w:sz w:val="24"/>
        </w:rPr>
        <w:t>string(</w:t>
      </w:r>
      <w:r w:rsidRPr="00942082">
        <w:rPr>
          <w:rFonts w:ascii="Times New Roman" w:eastAsia="宋体" w:hAnsi="Times New Roman"/>
          <w:noProof/>
          <w:sz w:val="24"/>
        </w:rPr>
        <w:t>字符串</w:t>
      </w:r>
      <w:r w:rsidRPr="00942082">
        <w:rPr>
          <w:rFonts w:ascii="Times New Roman" w:eastAsia="宋体" w:hAnsi="Times New Roman"/>
          <w:noProof/>
          <w:sz w:val="24"/>
        </w:rPr>
        <w:t>)</w:t>
      </w:r>
      <w:r w:rsidRPr="00942082">
        <w:rPr>
          <w:rFonts w:ascii="Times New Roman" w:eastAsia="宋体" w:hAnsi="Times New Roman"/>
          <w:noProof/>
          <w:sz w:val="24"/>
        </w:rPr>
        <w:t>、</w:t>
      </w:r>
      <w:r w:rsidRPr="00942082">
        <w:rPr>
          <w:rFonts w:ascii="Times New Roman" w:eastAsia="宋体" w:hAnsi="Times New Roman"/>
          <w:noProof/>
          <w:sz w:val="24"/>
        </w:rPr>
        <w:t>list(</w:t>
      </w:r>
      <w:hyperlink r:id="rId25" w:tgtFrame="_blank" w:history="1">
        <w:r w:rsidRPr="00942082">
          <w:rPr>
            <w:rFonts w:ascii="Times New Roman" w:eastAsia="宋体" w:hAnsi="Times New Roman"/>
            <w:noProof/>
            <w:sz w:val="24"/>
          </w:rPr>
          <w:t>链表</w:t>
        </w:r>
      </w:hyperlink>
      <w:r w:rsidRPr="00942082">
        <w:rPr>
          <w:rFonts w:ascii="Times New Roman" w:eastAsia="宋体" w:hAnsi="Times New Roman"/>
          <w:noProof/>
          <w:sz w:val="24"/>
        </w:rPr>
        <w:t>)</w:t>
      </w:r>
      <w:r w:rsidRPr="00942082">
        <w:rPr>
          <w:rFonts w:ascii="Times New Roman" w:eastAsia="宋体" w:hAnsi="Times New Roman"/>
          <w:noProof/>
          <w:sz w:val="24"/>
        </w:rPr>
        <w:t>、</w:t>
      </w:r>
      <w:r w:rsidRPr="00942082">
        <w:rPr>
          <w:rFonts w:ascii="Times New Roman" w:eastAsia="宋体" w:hAnsi="Times New Roman"/>
          <w:noProof/>
          <w:sz w:val="24"/>
        </w:rPr>
        <w:t>set(</w:t>
      </w:r>
      <w:r w:rsidRPr="00942082">
        <w:rPr>
          <w:rFonts w:ascii="Times New Roman" w:eastAsia="宋体" w:hAnsi="Times New Roman"/>
          <w:noProof/>
          <w:sz w:val="24"/>
        </w:rPr>
        <w:t>集合</w:t>
      </w:r>
      <w:r w:rsidRPr="00942082">
        <w:rPr>
          <w:rFonts w:ascii="Times New Roman" w:eastAsia="宋体" w:hAnsi="Times New Roman"/>
          <w:noProof/>
          <w:sz w:val="24"/>
        </w:rPr>
        <w:t>)</w:t>
      </w:r>
      <w:r w:rsidRPr="00942082">
        <w:rPr>
          <w:rFonts w:ascii="Times New Roman" w:eastAsia="宋体" w:hAnsi="Times New Roman"/>
          <w:noProof/>
          <w:sz w:val="24"/>
        </w:rPr>
        <w:t>、</w:t>
      </w:r>
      <w:r w:rsidRPr="00942082">
        <w:rPr>
          <w:rFonts w:ascii="Times New Roman" w:eastAsia="宋体" w:hAnsi="Times New Roman"/>
          <w:noProof/>
          <w:sz w:val="24"/>
        </w:rPr>
        <w:t>zset(sorted set --</w:t>
      </w:r>
      <w:r w:rsidRPr="00942082">
        <w:rPr>
          <w:rFonts w:ascii="Times New Roman" w:eastAsia="宋体" w:hAnsi="Times New Roman"/>
          <w:noProof/>
          <w:sz w:val="24"/>
        </w:rPr>
        <w:t>有序集合</w:t>
      </w:r>
      <w:r w:rsidRPr="00942082">
        <w:rPr>
          <w:rFonts w:ascii="Times New Roman" w:eastAsia="宋体" w:hAnsi="Times New Roman"/>
          <w:noProof/>
          <w:sz w:val="24"/>
        </w:rPr>
        <w:t>)</w:t>
      </w:r>
      <w:r w:rsidRPr="00942082">
        <w:rPr>
          <w:rFonts w:ascii="Times New Roman" w:eastAsia="宋体" w:hAnsi="Times New Roman"/>
          <w:noProof/>
          <w:sz w:val="24"/>
        </w:rPr>
        <w:t>和</w:t>
      </w:r>
      <w:r w:rsidRPr="00942082">
        <w:rPr>
          <w:rFonts w:ascii="Times New Roman" w:eastAsia="宋体" w:hAnsi="Times New Roman"/>
          <w:noProof/>
          <w:sz w:val="24"/>
        </w:rPr>
        <w:t>hash</w:t>
      </w:r>
      <w:r w:rsidRPr="00942082">
        <w:rPr>
          <w:rFonts w:ascii="Times New Roman" w:eastAsia="宋体" w:hAnsi="Times New Roman"/>
          <w:noProof/>
          <w:sz w:val="24"/>
        </w:rPr>
        <w:t>（哈希类型）。这些</w:t>
      </w:r>
      <w:hyperlink r:id="rId26" w:tgtFrame="_blank" w:history="1">
        <w:r w:rsidRPr="00942082">
          <w:rPr>
            <w:rFonts w:ascii="Times New Roman" w:eastAsia="宋体" w:hAnsi="Times New Roman"/>
            <w:noProof/>
            <w:sz w:val="24"/>
          </w:rPr>
          <w:t>数据类型</w:t>
        </w:r>
      </w:hyperlink>
      <w:r w:rsidRPr="00942082">
        <w:rPr>
          <w:rFonts w:ascii="Times New Roman" w:eastAsia="宋体" w:hAnsi="Times New Roman"/>
          <w:noProof/>
          <w:sz w:val="24"/>
        </w:rPr>
        <w:t>都支持</w:t>
      </w:r>
      <w:r w:rsidRPr="00942082">
        <w:rPr>
          <w:rFonts w:ascii="Times New Roman" w:eastAsia="宋体" w:hAnsi="Times New Roman"/>
          <w:noProof/>
          <w:sz w:val="24"/>
        </w:rPr>
        <w:t>push/pop</w:t>
      </w:r>
      <w:r w:rsidRPr="00942082">
        <w:rPr>
          <w:rFonts w:ascii="Times New Roman" w:eastAsia="宋体" w:hAnsi="Times New Roman"/>
          <w:noProof/>
          <w:sz w:val="24"/>
        </w:rPr>
        <w:t>、</w:t>
      </w:r>
      <w:r w:rsidRPr="00942082">
        <w:rPr>
          <w:rFonts w:ascii="Times New Roman" w:eastAsia="宋体" w:hAnsi="Times New Roman"/>
          <w:noProof/>
          <w:sz w:val="24"/>
        </w:rPr>
        <w:t>add/remove</w:t>
      </w:r>
      <w:r w:rsidRPr="00942082">
        <w:rPr>
          <w:rFonts w:ascii="Times New Roman" w:eastAsia="宋体" w:hAnsi="Times New Roman"/>
          <w:noProof/>
          <w:sz w:val="24"/>
        </w:rPr>
        <w:t>及取交集并集和差集及更丰富的操作，而且这些操作都是原子性的。在此基础上，</w:t>
      </w:r>
      <w:r w:rsidRPr="00942082">
        <w:rPr>
          <w:rFonts w:ascii="Times New Roman" w:eastAsia="宋体" w:hAnsi="Times New Roman"/>
          <w:noProof/>
          <w:sz w:val="24"/>
        </w:rPr>
        <w:t>redis</w:t>
      </w:r>
      <w:r w:rsidRPr="00942082">
        <w:rPr>
          <w:rFonts w:ascii="Times New Roman" w:eastAsia="宋体" w:hAnsi="Times New Roman"/>
          <w:noProof/>
          <w:sz w:val="24"/>
        </w:rPr>
        <w:t>支持各种不同方式的排序。为了保证效率，数据都是缓存在内存中。</w:t>
      </w:r>
    </w:p>
    <w:p w14:paraId="07D822C8" w14:textId="40AA8EAA" w:rsidR="00942082" w:rsidRPr="00942082" w:rsidRDefault="00942082" w:rsidP="00942082">
      <w:pPr>
        <w:shd w:val="clear" w:color="auto" w:fill="FFFFFF"/>
        <w:spacing w:line="360" w:lineRule="atLeast"/>
        <w:ind w:firstLine="480"/>
        <w:rPr>
          <w:rFonts w:ascii="Times New Roman" w:eastAsia="宋体" w:hAnsi="Times New Roman"/>
          <w:noProof/>
          <w:sz w:val="24"/>
        </w:rPr>
      </w:pPr>
      <w:r w:rsidRPr="00942082">
        <w:rPr>
          <w:rFonts w:ascii="Times New Roman" w:eastAsia="宋体" w:hAnsi="Times New Roman"/>
          <w:noProof/>
          <w:sz w:val="24"/>
        </w:rPr>
        <w:t xml:space="preserve">Redis </w:t>
      </w:r>
      <w:r w:rsidRPr="00942082">
        <w:rPr>
          <w:rFonts w:ascii="Times New Roman" w:eastAsia="宋体" w:hAnsi="Times New Roman"/>
          <w:noProof/>
          <w:sz w:val="24"/>
        </w:rPr>
        <w:t>是一个高性能的</w:t>
      </w:r>
      <w:r w:rsidRPr="00942082">
        <w:rPr>
          <w:rFonts w:ascii="Times New Roman" w:eastAsia="宋体" w:hAnsi="Times New Roman"/>
          <w:noProof/>
          <w:sz w:val="24"/>
        </w:rPr>
        <w:t>key-value</w:t>
      </w:r>
      <w:r w:rsidRPr="00942082">
        <w:rPr>
          <w:rFonts w:ascii="Times New Roman" w:eastAsia="宋体" w:hAnsi="Times New Roman"/>
          <w:noProof/>
          <w:sz w:val="24"/>
        </w:rPr>
        <w:t>数据库。它提供了</w:t>
      </w:r>
      <w:r w:rsidRPr="00942082">
        <w:rPr>
          <w:rFonts w:ascii="Times New Roman" w:eastAsia="宋体" w:hAnsi="Times New Roman"/>
          <w:noProof/>
          <w:sz w:val="24"/>
        </w:rPr>
        <w:t>Java</w:t>
      </w:r>
      <w:r w:rsidRPr="00942082">
        <w:rPr>
          <w:rFonts w:ascii="Times New Roman" w:eastAsia="宋体" w:hAnsi="Times New Roman"/>
          <w:noProof/>
          <w:sz w:val="24"/>
        </w:rPr>
        <w:t>，</w:t>
      </w:r>
      <w:r w:rsidRPr="00942082">
        <w:rPr>
          <w:rFonts w:ascii="Times New Roman" w:eastAsia="宋体" w:hAnsi="Times New Roman"/>
          <w:noProof/>
          <w:sz w:val="24"/>
        </w:rPr>
        <w:t>C/C++</w:t>
      </w:r>
      <w:r w:rsidRPr="00942082">
        <w:rPr>
          <w:rFonts w:ascii="Times New Roman" w:eastAsia="宋体" w:hAnsi="Times New Roman"/>
          <w:noProof/>
          <w:sz w:val="24"/>
        </w:rPr>
        <w:t>，</w:t>
      </w:r>
      <w:r w:rsidRPr="00942082">
        <w:rPr>
          <w:rFonts w:ascii="Times New Roman" w:eastAsia="宋体" w:hAnsi="Times New Roman"/>
          <w:noProof/>
          <w:sz w:val="24"/>
        </w:rPr>
        <w:t>C#</w:t>
      </w:r>
      <w:r w:rsidRPr="00942082">
        <w:rPr>
          <w:rFonts w:ascii="Times New Roman" w:eastAsia="宋体" w:hAnsi="Times New Roman"/>
          <w:noProof/>
          <w:sz w:val="24"/>
        </w:rPr>
        <w:t>，</w:t>
      </w:r>
      <w:r w:rsidRPr="00942082">
        <w:rPr>
          <w:rFonts w:ascii="Times New Roman" w:eastAsia="宋体" w:hAnsi="Times New Roman"/>
          <w:noProof/>
          <w:sz w:val="24"/>
        </w:rPr>
        <w:t>PHP</w:t>
      </w:r>
      <w:r w:rsidRPr="00942082">
        <w:rPr>
          <w:rFonts w:ascii="Times New Roman" w:eastAsia="宋体" w:hAnsi="Times New Roman"/>
          <w:noProof/>
          <w:sz w:val="24"/>
        </w:rPr>
        <w:t>，</w:t>
      </w:r>
      <w:r w:rsidRPr="00942082">
        <w:rPr>
          <w:rFonts w:ascii="Times New Roman" w:eastAsia="宋体" w:hAnsi="Times New Roman"/>
          <w:noProof/>
          <w:sz w:val="24"/>
        </w:rPr>
        <w:t>JavaScript</w:t>
      </w:r>
      <w:r w:rsidRPr="00942082">
        <w:rPr>
          <w:rFonts w:ascii="Times New Roman" w:eastAsia="宋体" w:hAnsi="Times New Roman"/>
          <w:noProof/>
          <w:sz w:val="24"/>
        </w:rPr>
        <w:t>，</w:t>
      </w:r>
      <w:r w:rsidRPr="00942082">
        <w:rPr>
          <w:rFonts w:ascii="Times New Roman" w:eastAsia="宋体" w:hAnsi="Times New Roman"/>
          <w:noProof/>
          <w:sz w:val="24"/>
        </w:rPr>
        <w:t>Perl</w:t>
      </w:r>
      <w:r w:rsidRPr="00942082">
        <w:rPr>
          <w:rFonts w:ascii="Times New Roman" w:eastAsia="宋体" w:hAnsi="Times New Roman"/>
          <w:noProof/>
          <w:sz w:val="24"/>
        </w:rPr>
        <w:t>，</w:t>
      </w:r>
      <w:r w:rsidRPr="00942082">
        <w:rPr>
          <w:rFonts w:ascii="Times New Roman" w:eastAsia="宋体" w:hAnsi="Times New Roman"/>
          <w:noProof/>
          <w:sz w:val="24"/>
        </w:rPr>
        <w:t>Object-C</w:t>
      </w:r>
      <w:r w:rsidRPr="00942082">
        <w:rPr>
          <w:rFonts w:ascii="Times New Roman" w:eastAsia="宋体" w:hAnsi="Times New Roman"/>
          <w:noProof/>
          <w:sz w:val="24"/>
        </w:rPr>
        <w:t>，</w:t>
      </w:r>
      <w:r w:rsidRPr="00942082">
        <w:rPr>
          <w:rFonts w:ascii="Times New Roman" w:eastAsia="宋体" w:hAnsi="Times New Roman"/>
          <w:noProof/>
          <w:sz w:val="24"/>
        </w:rPr>
        <w:t>Python</w:t>
      </w:r>
      <w:r w:rsidRPr="00942082">
        <w:rPr>
          <w:rFonts w:ascii="Times New Roman" w:eastAsia="宋体" w:hAnsi="Times New Roman"/>
          <w:noProof/>
          <w:sz w:val="24"/>
        </w:rPr>
        <w:t>，</w:t>
      </w:r>
      <w:r w:rsidRPr="00942082">
        <w:rPr>
          <w:rFonts w:ascii="Times New Roman" w:eastAsia="宋体" w:hAnsi="Times New Roman"/>
          <w:noProof/>
          <w:sz w:val="24"/>
        </w:rPr>
        <w:t>Ruby</w:t>
      </w:r>
      <w:r w:rsidRPr="00942082">
        <w:rPr>
          <w:rFonts w:ascii="Times New Roman" w:eastAsia="宋体" w:hAnsi="Times New Roman"/>
          <w:noProof/>
          <w:sz w:val="24"/>
        </w:rPr>
        <w:t>，</w:t>
      </w:r>
      <w:r w:rsidRPr="00942082">
        <w:rPr>
          <w:rFonts w:ascii="Times New Roman" w:eastAsia="宋体" w:hAnsi="Times New Roman"/>
          <w:noProof/>
          <w:sz w:val="24"/>
        </w:rPr>
        <w:t>Erlang</w:t>
      </w:r>
      <w:r w:rsidRPr="00942082">
        <w:rPr>
          <w:rFonts w:ascii="Times New Roman" w:eastAsia="宋体" w:hAnsi="Times New Roman"/>
          <w:noProof/>
          <w:sz w:val="24"/>
        </w:rPr>
        <w:t>等客户端，使用很方便。</w:t>
      </w:r>
      <w:r w:rsidRPr="00942082">
        <w:rPr>
          <w:rFonts w:ascii="Times New Roman" w:eastAsia="宋体" w:hAnsi="Times New Roman"/>
          <w:noProof/>
          <w:sz w:val="24"/>
        </w:rPr>
        <w:t> [1]</w:t>
      </w:r>
      <w:bookmarkStart w:id="25" w:name="ref_[1]_4595959"/>
      <w:r w:rsidRPr="00942082">
        <w:rPr>
          <w:rFonts w:ascii="Times New Roman" w:eastAsia="宋体" w:hAnsi="Times New Roman"/>
          <w:noProof/>
          <w:sz w:val="24"/>
        </w:rPr>
        <w:t> </w:t>
      </w:r>
      <w:bookmarkEnd w:id="25"/>
    </w:p>
    <w:p w14:paraId="560F6EB2" w14:textId="19F2DDDD" w:rsidR="00FE443C" w:rsidRDefault="00942082" w:rsidP="00FE443C">
      <w:pPr>
        <w:shd w:val="clear" w:color="auto" w:fill="FFFFFF"/>
        <w:spacing w:line="360" w:lineRule="atLeast"/>
        <w:ind w:firstLine="480"/>
        <w:rPr>
          <w:rFonts w:ascii="Times New Roman" w:eastAsia="宋体" w:hAnsi="Times New Roman"/>
          <w:noProof/>
          <w:sz w:val="24"/>
        </w:rPr>
      </w:pPr>
      <w:r w:rsidRPr="00942082">
        <w:rPr>
          <w:rFonts w:ascii="Times New Roman" w:eastAsia="宋体" w:hAnsi="Times New Roman"/>
          <w:noProof/>
          <w:sz w:val="24"/>
        </w:rPr>
        <w:t>Redis</w:t>
      </w:r>
      <w:r w:rsidRPr="00942082">
        <w:rPr>
          <w:rFonts w:ascii="Times New Roman" w:eastAsia="宋体" w:hAnsi="Times New Roman"/>
          <w:noProof/>
          <w:sz w:val="24"/>
        </w:rPr>
        <w:t>支持主从同步。数据可以从主服务器向任意数量的从服务器上同步，从服务器可以是关联其他从服务器的主服务器。这使得</w:t>
      </w:r>
      <w:r w:rsidRPr="00942082">
        <w:rPr>
          <w:rFonts w:ascii="Times New Roman" w:eastAsia="宋体" w:hAnsi="Times New Roman"/>
          <w:noProof/>
          <w:sz w:val="24"/>
        </w:rPr>
        <w:t>Redis</w:t>
      </w:r>
      <w:r w:rsidRPr="00942082">
        <w:rPr>
          <w:rFonts w:ascii="Times New Roman" w:eastAsia="宋体" w:hAnsi="Times New Roman"/>
          <w:noProof/>
          <w:sz w:val="24"/>
        </w:rPr>
        <w:t>可执行单层树复制。</w:t>
      </w:r>
    </w:p>
    <w:p w14:paraId="5AE67765" w14:textId="7F7F038B" w:rsidR="00FE443C" w:rsidRPr="0084619E" w:rsidRDefault="00FE443C" w:rsidP="00FE443C">
      <w:pPr>
        <w:pStyle w:val="2"/>
        <w:rPr>
          <w:noProof/>
        </w:rPr>
      </w:pPr>
      <w:bookmarkStart w:id="26" w:name="_Toc105672510"/>
      <w:r w:rsidRPr="00FD7940">
        <w:rPr>
          <w:noProof/>
        </w:rPr>
        <w:t>2.</w:t>
      </w:r>
      <w:r>
        <w:rPr>
          <w:noProof/>
        </w:rPr>
        <w:t>6</w:t>
      </w:r>
      <w:r w:rsidRPr="0084619E">
        <w:rPr>
          <w:noProof/>
        </w:rPr>
        <w:t xml:space="preserve">  </w:t>
      </w:r>
      <w:r w:rsidR="00F0761A" w:rsidRPr="0084619E">
        <w:rPr>
          <w:noProof/>
        </w:rPr>
        <w:t>E</w:t>
      </w:r>
      <w:r w:rsidR="005E457D" w:rsidRPr="0084619E">
        <w:rPr>
          <w:noProof/>
        </w:rPr>
        <w:t>C</w:t>
      </w:r>
      <w:r w:rsidRPr="0084619E">
        <w:rPr>
          <w:noProof/>
        </w:rPr>
        <w:t>harts</w:t>
      </w:r>
      <w:bookmarkEnd w:id="26"/>
    </w:p>
    <w:p w14:paraId="15363045" w14:textId="6AC0065B" w:rsidR="00FE443C" w:rsidRPr="00F0761A" w:rsidRDefault="00FE443C" w:rsidP="00FE443C">
      <w:pPr>
        <w:shd w:val="clear" w:color="auto" w:fill="FFFFFF"/>
        <w:spacing w:line="360" w:lineRule="atLeast"/>
        <w:ind w:firstLine="480"/>
        <w:rPr>
          <w:rFonts w:ascii="Times New Roman" w:eastAsia="宋体" w:hAnsi="Times New Roman"/>
          <w:noProof/>
          <w:sz w:val="24"/>
        </w:rPr>
      </w:pPr>
      <w:r w:rsidRPr="00F0761A">
        <w:rPr>
          <w:rFonts w:ascii="Times New Roman" w:eastAsia="宋体" w:hAnsi="Times New Roman"/>
          <w:noProof/>
          <w:sz w:val="24"/>
        </w:rPr>
        <w:t>ECharts</w:t>
      </w:r>
      <w:r w:rsidRPr="00F0761A">
        <w:rPr>
          <w:rFonts w:ascii="Times New Roman" w:eastAsia="宋体" w:hAnsi="Times New Roman"/>
          <w:noProof/>
          <w:sz w:val="24"/>
        </w:rPr>
        <w:t>是一款基于</w:t>
      </w:r>
      <w:hyperlink r:id="rId27" w:tgtFrame="_blank" w:history="1">
        <w:r w:rsidRPr="00F0761A">
          <w:rPr>
            <w:rFonts w:ascii="Times New Roman" w:eastAsia="宋体" w:hAnsi="Times New Roman"/>
            <w:noProof/>
            <w:sz w:val="24"/>
          </w:rPr>
          <w:t>JavaScript</w:t>
        </w:r>
      </w:hyperlink>
      <w:r w:rsidRPr="00F0761A">
        <w:rPr>
          <w:rFonts w:ascii="Times New Roman" w:eastAsia="宋体" w:hAnsi="Times New Roman"/>
          <w:noProof/>
          <w:sz w:val="24"/>
        </w:rPr>
        <w:t>的</w:t>
      </w:r>
      <w:hyperlink r:id="rId28" w:tgtFrame="_blank" w:history="1">
        <w:r w:rsidRPr="00F0761A">
          <w:rPr>
            <w:rFonts w:ascii="Times New Roman" w:eastAsia="宋体" w:hAnsi="Times New Roman"/>
            <w:noProof/>
            <w:sz w:val="24"/>
          </w:rPr>
          <w:t>数据可视化</w:t>
        </w:r>
      </w:hyperlink>
      <w:r w:rsidRPr="00F0761A">
        <w:rPr>
          <w:rFonts w:ascii="Times New Roman" w:eastAsia="宋体" w:hAnsi="Times New Roman"/>
          <w:noProof/>
          <w:sz w:val="24"/>
        </w:rPr>
        <w:t>图表库，提供直观，生动，可交互，可个性化定制的数据可视化图表。</w:t>
      </w:r>
    </w:p>
    <w:p w14:paraId="2082C32E" w14:textId="63C0D0F6" w:rsidR="00FE443C" w:rsidRPr="00F0761A" w:rsidRDefault="00FE443C" w:rsidP="00FE443C">
      <w:pPr>
        <w:shd w:val="clear" w:color="auto" w:fill="FFFFFF"/>
        <w:spacing w:line="360" w:lineRule="atLeast"/>
        <w:ind w:firstLine="480"/>
        <w:rPr>
          <w:rFonts w:ascii="Times New Roman" w:eastAsia="宋体" w:hAnsi="Times New Roman"/>
          <w:noProof/>
          <w:sz w:val="24"/>
        </w:rPr>
      </w:pPr>
      <w:r w:rsidRPr="00F0761A">
        <w:rPr>
          <w:rFonts w:ascii="Times New Roman" w:eastAsia="宋体" w:hAnsi="Times New Roman"/>
          <w:noProof/>
          <w:sz w:val="24"/>
        </w:rPr>
        <w:t xml:space="preserve">ECharts </w:t>
      </w:r>
      <w:r w:rsidRPr="00F0761A">
        <w:rPr>
          <w:rFonts w:ascii="Times New Roman" w:eastAsia="宋体" w:hAnsi="Times New Roman"/>
          <w:noProof/>
          <w:sz w:val="24"/>
        </w:rPr>
        <w:t>提供了常规的折线图、柱状图、散点图、饼图、</w:t>
      </w:r>
      <w:r w:rsidRPr="00F0761A">
        <w:rPr>
          <w:rFonts w:ascii="Times New Roman" w:eastAsia="宋体" w:hAnsi="Times New Roman"/>
          <w:noProof/>
          <w:sz w:val="24"/>
        </w:rPr>
        <w:t>K</w:t>
      </w:r>
      <w:r w:rsidRPr="00F0761A">
        <w:rPr>
          <w:rFonts w:ascii="Times New Roman" w:eastAsia="宋体" w:hAnsi="Times New Roman"/>
          <w:noProof/>
          <w:sz w:val="24"/>
        </w:rPr>
        <w:t>线图，用于统计的盒形图，用于地理数据可视化的地图、热力图、线图，用于关系数据可视化的关系图、</w:t>
      </w:r>
      <w:r w:rsidRPr="00F0761A">
        <w:rPr>
          <w:rFonts w:ascii="Times New Roman" w:eastAsia="宋体" w:hAnsi="Times New Roman"/>
          <w:noProof/>
          <w:sz w:val="24"/>
        </w:rPr>
        <w:t>treemap</w:t>
      </w:r>
      <w:r w:rsidRPr="00F0761A">
        <w:rPr>
          <w:rFonts w:ascii="Times New Roman" w:eastAsia="宋体" w:hAnsi="Times New Roman"/>
          <w:noProof/>
          <w:sz w:val="24"/>
        </w:rPr>
        <w:t>、旭日图，多维数据可视化的平行坐标，还有用于</w:t>
      </w:r>
      <w:r w:rsidRPr="00F0761A">
        <w:rPr>
          <w:rFonts w:ascii="Times New Roman" w:eastAsia="宋体" w:hAnsi="Times New Roman"/>
          <w:noProof/>
          <w:sz w:val="24"/>
        </w:rPr>
        <w:t xml:space="preserve"> BI </w:t>
      </w:r>
      <w:r w:rsidRPr="00F0761A">
        <w:rPr>
          <w:rFonts w:ascii="Times New Roman" w:eastAsia="宋体" w:hAnsi="Times New Roman"/>
          <w:noProof/>
          <w:sz w:val="24"/>
        </w:rPr>
        <w:t>的漏斗图，仪表盘，并且支持图与图之间的混搭。</w:t>
      </w:r>
    </w:p>
    <w:p w14:paraId="1C509DCB" w14:textId="5FDB4EF3" w:rsidR="00FE443C" w:rsidRPr="0084619E" w:rsidRDefault="00FE443C" w:rsidP="00FE443C">
      <w:pPr>
        <w:pStyle w:val="2"/>
        <w:rPr>
          <w:noProof/>
        </w:rPr>
      </w:pPr>
      <w:bookmarkStart w:id="27" w:name="_Toc105672511"/>
      <w:r w:rsidRPr="0084619E">
        <w:rPr>
          <w:noProof/>
        </w:rPr>
        <w:lastRenderedPageBreak/>
        <w:t>2.</w:t>
      </w:r>
      <w:r w:rsidRPr="0084619E">
        <w:rPr>
          <w:noProof/>
        </w:rPr>
        <w:t>7</w:t>
      </w:r>
      <w:r w:rsidR="002B01A3" w:rsidRPr="0084619E">
        <w:rPr>
          <w:noProof/>
        </w:rPr>
        <w:t xml:space="preserve"> </w:t>
      </w:r>
      <w:r w:rsidR="00D414F9" w:rsidRPr="0084619E">
        <w:rPr>
          <w:noProof/>
        </w:rPr>
        <w:t xml:space="preserve"> </w:t>
      </w:r>
      <w:r w:rsidR="002B01A3" w:rsidRPr="0084619E">
        <w:rPr>
          <w:noProof/>
        </w:rPr>
        <w:t>MyBatis-Plus</w:t>
      </w:r>
      <w:bookmarkEnd w:id="27"/>
    </w:p>
    <w:p w14:paraId="4ADA575C" w14:textId="0E60ECE4" w:rsidR="00F0761A" w:rsidRDefault="00FE443C" w:rsidP="001D759D">
      <w:pPr>
        <w:shd w:val="clear" w:color="auto" w:fill="FFFFFF"/>
        <w:spacing w:line="360" w:lineRule="atLeast"/>
        <w:ind w:firstLine="480"/>
        <w:rPr>
          <w:rFonts w:ascii="Times New Roman" w:eastAsia="宋体" w:hAnsi="Times New Roman"/>
          <w:noProof/>
          <w:sz w:val="24"/>
        </w:rPr>
      </w:pPr>
      <w:hyperlink r:id="rId29" w:tgtFrame="_blank" w:history="1">
        <w:r w:rsidRPr="00F0761A">
          <w:rPr>
            <w:rFonts w:ascii="Times New Roman" w:eastAsia="宋体" w:hAnsi="Times New Roman"/>
            <w:noProof/>
            <w:sz w:val="24"/>
          </w:rPr>
          <w:t>MyBatis-Plus (opens new window)</w:t>
        </w:r>
      </w:hyperlink>
      <w:r w:rsidRPr="00F0761A">
        <w:rPr>
          <w:rFonts w:ascii="Times New Roman" w:eastAsia="宋体" w:hAnsi="Times New Roman"/>
          <w:noProof/>
          <w:sz w:val="24"/>
        </w:rPr>
        <w:t>（简称</w:t>
      </w:r>
      <w:r w:rsidRPr="00F0761A">
        <w:rPr>
          <w:rFonts w:ascii="Times New Roman" w:eastAsia="宋体" w:hAnsi="Times New Roman"/>
          <w:noProof/>
          <w:sz w:val="24"/>
        </w:rPr>
        <w:t xml:space="preserve"> MP</w:t>
      </w:r>
      <w:r w:rsidRPr="00F0761A">
        <w:rPr>
          <w:rFonts w:ascii="Times New Roman" w:eastAsia="宋体" w:hAnsi="Times New Roman"/>
          <w:noProof/>
          <w:sz w:val="24"/>
        </w:rPr>
        <w:t>）是一个</w:t>
      </w:r>
      <w:r w:rsidRPr="00F0761A">
        <w:rPr>
          <w:rFonts w:ascii="Times New Roman" w:eastAsia="宋体" w:hAnsi="Times New Roman"/>
          <w:noProof/>
          <w:sz w:val="24"/>
        </w:rPr>
        <w:t> </w:t>
      </w:r>
      <w:hyperlink r:id="rId30" w:tgtFrame="_blank" w:history="1">
        <w:r w:rsidRPr="00F0761A">
          <w:rPr>
            <w:rFonts w:ascii="Times New Roman" w:eastAsia="宋体" w:hAnsi="Times New Roman"/>
            <w:noProof/>
            <w:sz w:val="24"/>
          </w:rPr>
          <w:t>MyBatis (opens new window)</w:t>
        </w:r>
      </w:hyperlink>
      <w:r w:rsidRPr="00F0761A">
        <w:rPr>
          <w:rFonts w:ascii="Times New Roman" w:eastAsia="宋体" w:hAnsi="Times New Roman"/>
          <w:noProof/>
          <w:sz w:val="24"/>
        </w:rPr>
        <w:t>的增强工具，在</w:t>
      </w:r>
      <w:r w:rsidRPr="00F0761A">
        <w:rPr>
          <w:rFonts w:ascii="Times New Roman" w:eastAsia="宋体" w:hAnsi="Times New Roman"/>
          <w:noProof/>
          <w:sz w:val="24"/>
        </w:rPr>
        <w:t xml:space="preserve"> MyBatis </w:t>
      </w:r>
      <w:r w:rsidRPr="00F0761A">
        <w:rPr>
          <w:rFonts w:ascii="Times New Roman" w:eastAsia="宋体" w:hAnsi="Times New Roman"/>
          <w:noProof/>
          <w:sz w:val="24"/>
        </w:rPr>
        <w:t>的基础上只做增强不做改变，为简化开发、提高效率而生。</w:t>
      </w:r>
      <w:r w:rsidR="00F0761A" w:rsidRPr="00F0761A">
        <w:rPr>
          <w:rFonts w:ascii="Times New Roman" w:eastAsia="宋体" w:hAnsi="Times New Roman" w:hint="eastAsia"/>
          <w:noProof/>
          <w:sz w:val="24"/>
        </w:rPr>
        <w:t>其操作都</w:t>
      </w:r>
      <w:r w:rsidR="001D759D">
        <w:rPr>
          <w:rFonts w:ascii="Times New Roman" w:eastAsia="宋体" w:hAnsi="Times New Roman" w:hint="eastAsia"/>
          <w:noProof/>
          <w:sz w:val="24"/>
        </w:rPr>
        <w:t>不需</w:t>
      </w:r>
      <w:r w:rsidR="00F0761A" w:rsidRPr="00F0761A">
        <w:rPr>
          <w:rFonts w:ascii="Times New Roman" w:eastAsia="宋体" w:hAnsi="Times New Roman" w:hint="eastAsia"/>
          <w:noProof/>
          <w:sz w:val="24"/>
        </w:rPr>
        <w:t>要通过</w:t>
      </w:r>
      <w:r w:rsidR="00F0761A" w:rsidRPr="00F0761A">
        <w:rPr>
          <w:rFonts w:ascii="Times New Roman" w:eastAsia="宋体" w:hAnsi="Times New Roman" w:hint="eastAsia"/>
          <w:noProof/>
          <w:sz w:val="24"/>
        </w:rPr>
        <w:t>SQL</w:t>
      </w:r>
      <w:r w:rsidR="00F0761A" w:rsidRPr="00F0761A">
        <w:rPr>
          <w:rFonts w:ascii="Times New Roman" w:eastAsia="宋体" w:hAnsi="Times New Roman" w:hint="eastAsia"/>
          <w:noProof/>
          <w:sz w:val="24"/>
        </w:rPr>
        <w:t>语句进行，就</w:t>
      </w:r>
      <w:r w:rsidR="00DC718E">
        <w:rPr>
          <w:rFonts w:ascii="Times New Roman" w:eastAsia="宋体" w:hAnsi="Times New Roman" w:hint="eastAsia"/>
          <w:noProof/>
          <w:sz w:val="24"/>
        </w:rPr>
        <w:t>可以减少</w:t>
      </w:r>
      <w:r w:rsidR="00DC718E" w:rsidRPr="00DC718E">
        <w:rPr>
          <w:rFonts w:ascii="Times New Roman" w:eastAsia="宋体" w:hAnsi="Times New Roman"/>
          <w:noProof/>
          <w:sz w:val="24"/>
        </w:rPr>
        <w:t>MyBatis</w:t>
      </w:r>
      <w:r w:rsidR="00F0761A" w:rsidRPr="00F0761A">
        <w:rPr>
          <w:rFonts w:ascii="Times New Roman" w:eastAsia="宋体" w:hAnsi="Times New Roman" w:hint="eastAsia"/>
          <w:noProof/>
          <w:sz w:val="24"/>
        </w:rPr>
        <w:t>写大量的</w:t>
      </w:r>
      <w:r w:rsidR="00F0761A" w:rsidRPr="00F0761A">
        <w:rPr>
          <w:rFonts w:ascii="Times New Roman" w:eastAsia="宋体" w:hAnsi="Times New Roman" w:hint="eastAsia"/>
          <w:noProof/>
          <w:sz w:val="24"/>
        </w:rPr>
        <w:t>xml</w:t>
      </w:r>
      <w:r w:rsidR="00F0761A" w:rsidRPr="00F0761A">
        <w:rPr>
          <w:rFonts w:ascii="Times New Roman" w:eastAsia="宋体" w:hAnsi="Times New Roman" w:hint="eastAsia"/>
          <w:noProof/>
          <w:sz w:val="24"/>
        </w:rPr>
        <w:t>文件或者注解</w:t>
      </w:r>
      <w:r w:rsidR="00AA606E">
        <w:rPr>
          <w:rFonts w:ascii="Times New Roman" w:eastAsia="宋体" w:hAnsi="Times New Roman" w:hint="eastAsia"/>
          <w:noProof/>
          <w:sz w:val="24"/>
        </w:rPr>
        <w:t>的麻烦。</w:t>
      </w:r>
    </w:p>
    <w:p w14:paraId="79280D18" w14:textId="1D1166B2" w:rsidR="0084619E" w:rsidRPr="0084619E" w:rsidRDefault="0084619E" w:rsidP="0084619E">
      <w:pPr>
        <w:pStyle w:val="2"/>
        <w:rPr>
          <w:noProof/>
        </w:rPr>
      </w:pPr>
      <w:bookmarkStart w:id="28" w:name="_Toc105672512"/>
      <w:proofErr w:type="gramStart"/>
      <w:r w:rsidRPr="0084619E">
        <w:rPr>
          <w:noProof/>
        </w:rPr>
        <w:t>2.</w:t>
      </w:r>
      <w:r>
        <w:rPr>
          <w:noProof/>
        </w:rPr>
        <w:t>8</w:t>
      </w:r>
      <w:r w:rsidRPr="0084619E">
        <w:rPr>
          <w:noProof/>
        </w:rPr>
        <w:t xml:space="preserve">  </w:t>
      </w:r>
      <w:r w:rsidR="008C6F02">
        <w:rPr>
          <w:rFonts w:ascii="微软雅黑" w:eastAsia="微软雅黑" w:hAnsi="微软雅黑" w:hint="eastAsia"/>
          <w:color w:val="000000"/>
          <w:shd w:val="clear" w:color="auto" w:fill="FFFFFF"/>
        </w:rPr>
        <w:t>Element</w:t>
      </w:r>
      <w:proofErr w:type="gramEnd"/>
      <w:r w:rsidR="008C6F02">
        <w:rPr>
          <w:rFonts w:ascii="微软雅黑" w:eastAsia="微软雅黑" w:hAnsi="微软雅黑" w:hint="eastAsia"/>
          <w:color w:val="000000"/>
          <w:shd w:val="clear" w:color="auto" w:fill="FFFFFF"/>
        </w:rPr>
        <w:t xml:space="preserve"> UI</w:t>
      </w:r>
      <w:bookmarkEnd w:id="28"/>
    </w:p>
    <w:p w14:paraId="75A077F1" w14:textId="169E5D27" w:rsidR="008C6F02" w:rsidRDefault="008C6F02" w:rsidP="001D759D">
      <w:pPr>
        <w:shd w:val="clear" w:color="auto" w:fill="FFFFFF"/>
        <w:spacing w:line="360" w:lineRule="atLeast"/>
        <w:ind w:firstLine="480"/>
        <w:rPr>
          <w:rFonts w:ascii="Times New Roman" w:eastAsia="宋体" w:hAnsi="Times New Roman"/>
          <w:noProof/>
          <w:sz w:val="24"/>
        </w:rPr>
      </w:pPr>
      <w:r w:rsidRPr="008C6F02">
        <w:rPr>
          <w:rFonts w:ascii="Times New Roman" w:eastAsia="宋体" w:hAnsi="Times New Roman" w:hint="eastAsia"/>
          <w:noProof/>
          <w:sz w:val="24"/>
        </w:rPr>
        <w:t>Element UI</w:t>
      </w:r>
      <w:r w:rsidRPr="008C6F02">
        <w:rPr>
          <w:rFonts w:ascii="Times New Roman" w:eastAsia="宋体" w:hAnsi="Times New Roman"/>
          <w:noProof/>
          <w:sz w:val="24"/>
        </w:rPr>
        <w:t xml:space="preserve"> </w:t>
      </w:r>
      <w:r w:rsidRPr="008C6F02">
        <w:rPr>
          <w:rFonts w:ascii="Times New Roman" w:eastAsia="宋体" w:hAnsi="Times New Roman"/>
          <w:noProof/>
          <w:sz w:val="24"/>
        </w:rPr>
        <w:t>是基于</w:t>
      </w:r>
      <w:r w:rsidRPr="008C6F02">
        <w:rPr>
          <w:rFonts w:ascii="Times New Roman" w:eastAsia="宋体" w:hAnsi="Times New Roman"/>
          <w:noProof/>
          <w:sz w:val="24"/>
        </w:rPr>
        <w:t xml:space="preserve"> vue </w:t>
      </w:r>
      <w:r w:rsidRPr="008C6F02">
        <w:rPr>
          <w:rFonts w:ascii="Times New Roman" w:eastAsia="宋体" w:hAnsi="Times New Roman"/>
          <w:noProof/>
          <w:sz w:val="24"/>
        </w:rPr>
        <w:t>实现的一套不依赖业务的</w:t>
      </w:r>
      <w:r w:rsidRPr="008C6F02">
        <w:rPr>
          <w:rFonts w:ascii="Times New Roman" w:eastAsia="宋体" w:hAnsi="Times New Roman"/>
          <w:noProof/>
          <w:sz w:val="24"/>
        </w:rPr>
        <w:t xml:space="preserve"> UI </w:t>
      </w:r>
      <w:r w:rsidRPr="008C6F02">
        <w:rPr>
          <w:rFonts w:ascii="Times New Roman" w:eastAsia="宋体" w:hAnsi="Times New Roman"/>
          <w:noProof/>
          <w:sz w:val="24"/>
        </w:rPr>
        <w:t>组件库，提供了丰富的</w:t>
      </w:r>
      <w:r w:rsidRPr="008C6F02">
        <w:rPr>
          <w:rFonts w:ascii="Times New Roman" w:eastAsia="宋体" w:hAnsi="Times New Roman"/>
          <w:noProof/>
          <w:sz w:val="24"/>
        </w:rPr>
        <w:t>PC</w:t>
      </w:r>
      <w:r w:rsidRPr="008C6F02">
        <w:rPr>
          <w:rFonts w:ascii="Times New Roman" w:eastAsia="宋体" w:hAnsi="Times New Roman"/>
          <w:noProof/>
          <w:sz w:val="24"/>
        </w:rPr>
        <w:t>端组件，减少用户对常用组件的封装，降低了开发的难易程度。</w:t>
      </w:r>
    </w:p>
    <w:p w14:paraId="376C998E" w14:textId="2F895539" w:rsidR="0084619E" w:rsidRDefault="008C6F02" w:rsidP="001D759D">
      <w:pPr>
        <w:shd w:val="clear" w:color="auto" w:fill="FFFFFF"/>
        <w:spacing w:line="360" w:lineRule="atLeast"/>
        <w:ind w:firstLine="480"/>
        <w:rPr>
          <w:rFonts w:ascii="Times New Roman" w:eastAsia="宋体" w:hAnsi="Times New Roman"/>
          <w:noProof/>
          <w:sz w:val="24"/>
        </w:rPr>
      </w:pPr>
      <w:r w:rsidRPr="008C6F02">
        <w:rPr>
          <w:rFonts w:ascii="Times New Roman" w:eastAsia="宋体" w:hAnsi="Times New Roman" w:hint="eastAsia"/>
          <w:noProof/>
          <w:sz w:val="24"/>
        </w:rPr>
        <w:t>Element UI</w:t>
      </w:r>
      <w:r w:rsidRPr="008C6F02">
        <w:rPr>
          <w:rFonts w:ascii="Times New Roman" w:eastAsia="宋体" w:hAnsi="Times New Roman" w:hint="eastAsia"/>
          <w:noProof/>
          <w:sz w:val="24"/>
        </w:rPr>
        <w:t>是一套为开发者、设计师和产品经理准备的基于</w:t>
      </w:r>
      <w:r w:rsidRPr="008C6F02">
        <w:rPr>
          <w:rFonts w:ascii="Times New Roman" w:eastAsia="宋体" w:hAnsi="Times New Roman" w:hint="eastAsia"/>
          <w:noProof/>
          <w:sz w:val="24"/>
        </w:rPr>
        <w:t xml:space="preserve"> Vue 2.0 </w:t>
      </w:r>
      <w:r w:rsidRPr="008C6F02">
        <w:rPr>
          <w:rFonts w:ascii="Times New Roman" w:eastAsia="宋体" w:hAnsi="Times New Roman" w:hint="eastAsia"/>
          <w:noProof/>
          <w:sz w:val="24"/>
        </w:rPr>
        <w:t>的桌面端组件库，了解设计指南</w:t>
      </w:r>
      <w:r w:rsidRPr="008C6F02">
        <w:rPr>
          <w:rFonts w:ascii="Times New Roman" w:eastAsia="宋体" w:hAnsi="Times New Roman" w:hint="eastAsia"/>
          <w:noProof/>
          <w:sz w:val="24"/>
        </w:rPr>
        <w:t>,</w:t>
      </w:r>
      <w:r w:rsidRPr="008C6F02">
        <w:rPr>
          <w:rFonts w:ascii="Times New Roman" w:eastAsia="宋体" w:hAnsi="Times New Roman" w:hint="eastAsia"/>
          <w:noProof/>
          <w:sz w:val="24"/>
        </w:rPr>
        <w:t>帮助产品设计人员搭建逻辑清晰、结构合理且高效易用的产品。提供了配套设计资源，帮助你的网站快速成型。由饿了么公司前端团队开源。</w:t>
      </w:r>
    </w:p>
    <w:p w14:paraId="4200B6EC" w14:textId="0094A236" w:rsidR="00AE0D1A" w:rsidRPr="00D43A7B" w:rsidRDefault="007B6079" w:rsidP="00AE0D1A">
      <w:pPr>
        <w:pStyle w:val="2"/>
        <w:rPr>
          <w:noProof/>
        </w:rPr>
      </w:pPr>
      <w:bookmarkStart w:id="29" w:name="_Toc105672513"/>
      <w:r w:rsidRPr="0084619E">
        <w:rPr>
          <w:noProof/>
        </w:rPr>
        <w:t>2.</w:t>
      </w:r>
      <w:r w:rsidR="00AE0D1A">
        <w:rPr>
          <w:noProof/>
        </w:rPr>
        <w:t>9</w:t>
      </w:r>
      <w:r w:rsidRPr="0084619E">
        <w:rPr>
          <w:noProof/>
        </w:rPr>
        <w:t xml:space="preserve">  </w:t>
      </w:r>
      <w:r w:rsidR="00D02220" w:rsidRPr="00D43A7B">
        <w:rPr>
          <w:noProof/>
        </w:rPr>
        <w:t>Vue Router</w:t>
      </w:r>
      <w:bookmarkEnd w:id="29"/>
    </w:p>
    <w:p w14:paraId="6EC8BC16" w14:textId="790190D2" w:rsidR="00AE0D1A" w:rsidRDefault="00AE0D1A" w:rsidP="00AE0D1A">
      <w:pPr>
        <w:pStyle w:val="a0"/>
        <w:ind w:firstLine="480"/>
        <w:rPr>
          <w:noProof/>
        </w:rPr>
      </w:pPr>
      <w:r w:rsidRPr="00AE0D1A">
        <w:rPr>
          <w:noProof/>
        </w:rPr>
        <w:t>vue-router</w:t>
      </w:r>
      <w:r w:rsidRPr="00AE0D1A">
        <w:rPr>
          <w:noProof/>
        </w:rPr>
        <w:t>是</w:t>
      </w:r>
      <w:r w:rsidRPr="00AE0D1A">
        <w:rPr>
          <w:noProof/>
        </w:rPr>
        <w:t>Vue.js</w:t>
      </w:r>
      <w:r w:rsidRPr="00AE0D1A">
        <w:rPr>
          <w:noProof/>
        </w:rPr>
        <w:t>官方的路由插件，它和</w:t>
      </w:r>
      <w:r w:rsidRPr="00AE0D1A">
        <w:rPr>
          <w:noProof/>
        </w:rPr>
        <w:t>vue.js</w:t>
      </w:r>
      <w:r w:rsidRPr="00AE0D1A">
        <w:rPr>
          <w:noProof/>
        </w:rPr>
        <w:t>是深度集成的，适合用于构建单页面应用。</w:t>
      </w:r>
      <w:r w:rsidRPr="00AE0D1A">
        <w:rPr>
          <w:noProof/>
        </w:rPr>
        <w:t>vue</w:t>
      </w:r>
      <w:r w:rsidRPr="00AE0D1A">
        <w:rPr>
          <w:noProof/>
        </w:rPr>
        <w:t>的单页面应用是基于路由和组件的，路由用于设定访问路径，并将路径和组件映射起来。传统的页面应用，是用一些超链接来实现页面切换和跳转的。在</w:t>
      </w:r>
      <w:r w:rsidRPr="00AE0D1A">
        <w:rPr>
          <w:noProof/>
        </w:rPr>
        <w:t>vue-router</w:t>
      </w:r>
      <w:r w:rsidRPr="00AE0D1A">
        <w:rPr>
          <w:noProof/>
        </w:rPr>
        <w:t>单页面应用中，则是路径之间的切换，也就是组件的切换。路由模块的本质</w:t>
      </w:r>
      <w:r w:rsidRPr="00AE0D1A">
        <w:rPr>
          <w:noProof/>
        </w:rPr>
        <w:t xml:space="preserve"> </w:t>
      </w:r>
      <w:r w:rsidRPr="00AE0D1A">
        <w:rPr>
          <w:noProof/>
        </w:rPr>
        <w:t>就是建立起</w:t>
      </w:r>
      <w:r w:rsidRPr="00AE0D1A">
        <w:rPr>
          <w:noProof/>
        </w:rPr>
        <w:t>url</w:t>
      </w:r>
      <w:r w:rsidRPr="00AE0D1A">
        <w:rPr>
          <w:noProof/>
        </w:rPr>
        <w:t>和页面之间的映射关系。</w:t>
      </w:r>
    </w:p>
    <w:p w14:paraId="2D6ABDE7" w14:textId="056C9113" w:rsidR="00AE0D1A" w:rsidRPr="00D43A7B" w:rsidRDefault="00AE0D1A" w:rsidP="00AE0D1A">
      <w:pPr>
        <w:pStyle w:val="2"/>
        <w:rPr>
          <w:noProof/>
        </w:rPr>
      </w:pPr>
      <w:bookmarkStart w:id="30" w:name="_Toc105672514"/>
      <w:r w:rsidRPr="0084619E">
        <w:rPr>
          <w:noProof/>
        </w:rPr>
        <w:t>2.</w:t>
      </w:r>
      <w:r>
        <w:rPr>
          <w:noProof/>
        </w:rPr>
        <w:t>10</w:t>
      </w:r>
      <w:r w:rsidRPr="0084619E">
        <w:rPr>
          <w:noProof/>
        </w:rPr>
        <w:t xml:space="preserve"> </w:t>
      </w:r>
      <w:r w:rsidRPr="00D43A7B">
        <w:rPr>
          <w:noProof/>
        </w:rPr>
        <w:t>Vue</w:t>
      </w:r>
      <w:r w:rsidR="005D0A07" w:rsidRPr="00D43A7B">
        <w:rPr>
          <w:rFonts w:hint="eastAsia"/>
          <w:noProof/>
        </w:rPr>
        <w:t>x</w:t>
      </w:r>
      <w:bookmarkEnd w:id="30"/>
    </w:p>
    <w:p w14:paraId="4C1DC711" w14:textId="3EAFC3DE" w:rsidR="00AE0D1A" w:rsidRDefault="005D0A07" w:rsidP="005D0A07">
      <w:pPr>
        <w:pStyle w:val="aff1"/>
        <w:shd w:val="clear" w:color="auto" w:fill="FFFFFF"/>
        <w:spacing w:before="0" w:beforeAutospacing="0" w:after="120" w:afterAutospacing="0"/>
        <w:ind w:firstLine="420"/>
        <w:rPr>
          <w:rFonts w:ascii="Times New Roman" w:hAnsi="Times New Roman" w:cstheme="minorBidi"/>
          <w:noProof/>
          <w:kern w:val="2"/>
          <w:szCs w:val="21"/>
        </w:rPr>
      </w:pPr>
      <w:r w:rsidRPr="005D0A07">
        <w:rPr>
          <w:rFonts w:ascii="Times New Roman" w:hAnsi="Times New Roman" w:cstheme="minorBidi"/>
          <w:noProof/>
          <w:kern w:val="2"/>
          <w:szCs w:val="21"/>
        </w:rPr>
        <w:t xml:space="preserve">Vuex </w:t>
      </w:r>
      <w:r w:rsidRPr="005D0A07">
        <w:rPr>
          <w:rFonts w:ascii="Times New Roman" w:hAnsi="Times New Roman" w:cstheme="minorBidi"/>
          <w:noProof/>
          <w:kern w:val="2"/>
          <w:szCs w:val="21"/>
        </w:rPr>
        <w:t>是一个专为</w:t>
      </w:r>
      <w:r w:rsidRPr="005D0A07">
        <w:rPr>
          <w:rFonts w:ascii="Times New Roman" w:hAnsi="Times New Roman" w:cstheme="minorBidi"/>
          <w:noProof/>
          <w:kern w:val="2"/>
          <w:szCs w:val="21"/>
        </w:rPr>
        <w:t xml:space="preserve"> Vue.js </w:t>
      </w:r>
      <w:r w:rsidRPr="005D0A07">
        <w:rPr>
          <w:rFonts w:ascii="Times New Roman" w:hAnsi="Times New Roman" w:cstheme="minorBidi"/>
          <w:noProof/>
          <w:kern w:val="2"/>
          <w:szCs w:val="21"/>
        </w:rPr>
        <w:t>应用程序开发的</w:t>
      </w:r>
      <w:hyperlink r:id="rId31" w:tgtFrame="_blank" w:history="1">
        <w:r w:rsidRPr="00334BC3">
          <w:rPr>
            <w:rFonts w:ascii="Times New Roman" w:hAnsi="Times New Roman" w:cstheme="minorBidi"/>
            <w:noProof/>
            <w:kern w:val="2"/>
          </w:rPr>
          <w:t>状态管理</w:t>
        </w:r>
      </w:hyperlink>
      <w:r w:rsidRPr="00334BC3">
        <w:rPr>
          <w:rFonts w:ascii="Times New Roman" w:hAnsi="Times New Roman" w:cstheme="minorBidi"/>
          <w:noProof/>
          <w:kern w:val="2"/>
        </w:rPr>
        <w:t>模式</w:t>
      </w:r>
      <w:r w:rsidRPr="005D0A07">
        <w:rPr>
          <w:rFonts w:ascii="Times New Roman" w:hAnsi="Times New Roman" w:cstheme="minorBidi"/>
          <w:noProof/>
          <w:kern w:val="2"/>
          <w:szCs w:val="21"/>
        </w:rPr>
        <w:t>。它采用集中式存储管理应用的所有组件的状态，并以相应的规则保证状态以一种可预测的方式发生变化。</w:t>
      </w:r>
      <w:r w:rsidRPr="005D0A07">
        <w:rPr>
          <w:rFonts w:ascii="Times New Roman" w:hAnsi="Times New Roman" w:cstheme="minorBidi"/>
          <w:noProof/>
          <w:kern w:val="2"/>
          <w:szCs w:val="21"/>
        </w:rPr>
        <w:t xml:space="preserve">Vuex </w:t>
      </w:r>
      <w:r w:rsidRPr="005D0A07">
        <w:rPr>
          <w:rFonts w:ascii="Times New Roman" w:hAnsi="Times New Roman" w:cstheme="minorBidi"/>
          <w:noProof/>
          <w:kern w:val="2"/>
          <w:szCs w:val="21"/>
        </w:rPr>
        <w:t>也集成到</w:t>
      </w:r>
      <w:r w:rsidRPr="005D0A07">
        <w:rPr>
          <w:rFonts w:ascii="Times New Roman" w:hAnsi="Times New Roman" w:cstheme="minorBidi"/>
          <w:noProof/>
          <w:kern w:val="2"/>
          <w:szCs w:val="21"/>
        </w:rPr>
        <w:t xml:space="preserve"> Vue </w:t>
      </w:r>
      <w:r w:rsidRPr="005D0A07">
        <w:rPr>
          <w:rFonts w:ascii="Times New Roman" w:hAnsi="Times New Roman" w:cstheme="minorBidi"/>
          <w:noProof/>
          <w:kern w:val="2"/>
          <w:szCs w:val="21"/>
        </w:rPr>
        <w:t>的官方调试工具</w:t>
      </w:r>
      <w:r w:rsidRPr="005D0A07">
        <w:rPr>
          <w:rFonts w:ascii="Times New Roman" w:hAnsi="Times New Roman" w:cstheme="minorBidi"/>
          <w:noProof/>
          <w:kern w:val="2"/>
          <w:szCs w:val="21"/>
        </w:rPr>
        <w:t xml:space="preserve"> devtools extension</w:t>
      </w:r>
      <w:r w:rsidRPr="005D0A07">
        <w:rPr>
          <w:rFonts w:ascii="Times New Roman" w:hAnsi="Times New Roman" w:cstheme="minorBidi"/>
          <w:noProof/>
          <w:kern w:val="2"/>
          <w:szCs w:val="21"/>
        </w:rPr>
        <w:t>，提供了诸如零配置的</w:t>
      </w:r>
      <w:r w:rsidRPr="005D0A07">
        <w:rPr>
          <w:rFonts w:ascii="Times New Roman" w:hAnsi="Times New Roman" w:cstheme="minorBidi"/>
          <w:noProof/>
          <w:kern w:val="2"/>
          <w:szCs w:val="21"/>
        </w:rPr>
        <w:t xml:space="preserve"> time-travel </w:t>
      </w:r>
      <w:r w:rsidRPr="005D0A07">
        <w:rPr>
          <w:rFonts w:ascii="Times New Roman" w:hAnsi="Times New Roman" w:cstheme="minorBidi"/>
          <w:noProof/>
          <w:kern w:val="2"/>
          <w:szCs w:val="21"/>
        </w:rPr>
        <w:t>调试、状态快照导入导出等高级调试功能。简单的说：</w:t>
      </w:r>
      <w:r w:rsidRPr="005D0A07">
        <w:rPr>
          <w:rFonts w:ascii="Times New Roman" w:hAnsi="Times New Roman" w:cstheme="minorBidi"/>
          <w:noProof/>
          <w:kern w:val="2"/>
          <w:szCs w:val="21"/>
        </w:rPr>
        <w:t>Vuex</w:t>
      </w:r>
      <w:r w:rsidRPr="005D0A07">
        <w:rPr>
          <w:rFonts w:ascii="Times New Roman" w:hAnsi="Times New Roman" w:cstheme="minorBidi"/>
          <w:noProof/>
          <w:kern w:val="2"/>
          <w:szCs w:val="21"/>
        </w:rPr>
        <w:t>是</w:t>
      </w:r>
      <w:hyperlink r:id="rId32" w:tgtFrame="_blank" w:history="1">
        <w:r w:rsidRPr="005D0A07">
          <w:rPr>
            <w:rFonts w:ascii="Times New Roman" w:hAnsi="Times New Roman" w:cstheme="minorBidi"/>
            <w:noProof/>
            <w:kern w:val="2"/>
          </w:rPr>
          <w:t>vue</w:t>
        </w:r>
      </w:hyperlink>
      <w:r w:rsidRPr="005D0A07">
        <w:rPr>
          <w:rFonts w:ascii="Times New Roman" w:hAnsi="Times New Roman" w:cstheme="minorBidi"/>
          <w:noProof/>
          <w:kern w:val="2"/>
          <w:szCs w:val="21"/>
        </w:rPr>
        <w:t>框架中状态管理。</w:t>
      </w:r>
    </w:p>
    <w:p w14:paraId="4918276E" w14:textId="7A42EE35" w:rsidR="00AD4628" w:rsidRPr="00D43A7B" w:rsidRDefault="00AD4628" w:rsidP="00AD4628">
      <w:pPr>
        <w:pStyle w:val="2"/>
        <w:rPr>
          <w:noProof/>
        </w:rPr>
      </w:pPr>
      <w:bookmarkStart w:id="31" w:name="_Toc105672515"/>
      <w:r w:rsidRPr="0084619E">
        <w:rPr>
          <w:noProof/>
        </w:rPr>
        <w:t>2.</w:t>
      </w:r>
      <w:r>
        <w:rPr>
          <w:noProof/>
        </w:rPr>
        <w:t>1</w:t>
      </w:r>
      <w:r>
        <w:rPr>
          <w:noProof/>
        </w:rPr>
        <w:t>1</w:t>
      </w:r>
      <w:r w:rsidRPr="0084619E">
        <w:rPr>
          <w:noProof/>
        </w:rPr>
        <w:t xml:space="preserve"> </w:t>
      </w:r>
      <w:r w:rsidRPr="00D43A7B">
        <w:rPr>
          <w:noProof/>
        </w:rPr>
        <w:t>Vue</w:t>
      </w:r>
      <w:r w:rsidR="00D43A7B" w:rsidRPr="00D43A7B">
        <w:rPr>
          <w:noProof/>
        </w:rPr>
        <w:t>-</w:t>
      </w:r>
      <w:r w:rsidR="00D43A7B" w:rsidRPr="00D43A7B">
        <w:rPr>
          <w:rFonts w:hint="eastAsia"/>
          <w:noProof/>
        </w:rPr>
        <w:t>cli</w:t>
      </w:r>
      <w:bookmarkEnd w:id="31"/>
    </w:p>
    <w:p w14:paraId="3220EF4F" w14:textId="77777777" w:rsidR="00334BC3" w:rsidRDefault="00D43A7B" w:rsidP="00D43A7B">
      <w:pPr>
        <w:pStyle w:val="a0"/>
        <w:ind w:firstLine="480"/>
        <w:rPr>
          <w:noProof/>
        </w:rPr>
      </w:pPr>
      <w:r w:rsidRPr="00D43A7B">
        <w:rPr>
          <w:rFonts w:hint="eastAsia"/>
          <w:noProof/>
        </w:rPr>
        <w:t xml:space="preserve">vue-cli </w:t>
      </w:r>
      <w:r w:rsidRPr="00D43A7B">
        <w:rPr>
          <w:rFonts w:hint="eastAsia"/>
          <w:noProof/>
        </w:rPr>
        <w:t>是一个官方发布</w:t>
      </w:r>
      <w:r w:rsidRPr="00D43A7B">
        <w:rPr>
          <w:rFonts w:hint="eastAsia"/>
          <w:noProof/>
        </w:rPr>
        <w:t xml:space="preserve"> vue.js </w:t>
      </w:r>
      <w:r w:rsidRPr="00D43A7B">
        <w:rPr>
          <w:rFonts w:hint="eastAsia"/>
          <w:noProof/>
        </w:rPr>
        <w:t>项目脚手架，一个专门为单页面应用快速搭建繁杂的脚手架，它可以轻松的创建新的应用程序而且可用于自动生成</w:t>
      </w:r>
      <w:r w:rsidRPr="00D43A7B">
        <w:rPr>
          <w:rFonts w:hint="eastAsia"/>
          <w:noProof/>
        </w:rPr>
        <w:t>vue</w:t>
      </w:r>
      <w:r w:rsidRPr="00D43A7B">
        <w:rPr>
          <w:rFonts w:hint="eastAsia"/>
          <w:noProof/>
        </w:rPr>
        <w:t>和</w:t>
      </w:r>
      <w:r w:rsidRPr="00D43A7B">
        <w:rPr>
          <w:rFonts w:hint="eastAsia"/>
          <w:noProof/>
        </w:rPr>
        <w:t>webpack</w:t>
      </w:r>
      <w:r w:rsidRPr="00D43A7B">
        <w:rPr>
          <w:rFonts w:hint="eastAsia"/>
          <w:noProof/>
        </w:rPr>
        <w:t>的项目模板。</w:t>
      </w:r>
    </w:p>
    <w:p w14:paraId="6B15AD02" w14:textId="473407ED" w:rsidR="00D43A7B" w:rsidRPr="00D43A7B" w:rsidRDefault="00334BC3" w:rsidP="00D43A7B">
      <w:pPr>
        <w:pStyle w:val="a0"/>
        <w:ind w:firstLine="480"/>
        <w:rPr>
          <w:rFonts w:hint="eastAsia"/>
          <w:noProof/>
        </w:rPr>
      </w:pPr>
      <w:r w:rsidRPr="00D43A7B">
        <w:rPr>
          <w:rFonts w:hint="eastAsia"/>
          <w:noProof/>
        </w:rPr>
        <w:t>vue-cli</w:t>
      </w:r>
      <w:r w:rsidRPr="00D43A7B">
        <w:rPr>
          <w:rFonts w:hint="eastAsia"/>
          <w:noProof/>
        </w:rPr>
        <w:t>这个构建工具大大降低了</w:t>
      </w:r>
      <w:r w:rsidRPr="00D43A7B">
        <w:rPr>
          <w:rFonts w:hint="eastAsia"/>
          <w:noProof/>
        </w:rPr>
        <w:t>webpack</w:t>
      </w:r>
      <w:r w:rsidRPr="00D43A7B">
        <w:rPr>
          <w:rFonts w:hint="eastAsia"/>
          <w:noProof/>
        </w:rPr>
        <w:t>的使用难度，支持热更新，有</w:t>
      </w:r>
      <w:r w:rsidRPr="00D43A7B">
        <w:rPr>
          <w:rFonts w:hint="eastAsia"/>
          <w:noProof/>
        </w:rPr>
        <w:t>webpack-dev-server</w:t>
      </w:r>
      <w:r w:rsidRPr="00D43A7B">
        <w:rPr>
          <w:rFonts w:hint="eastAsia"/>
          <w:noProof/>
        </w:rPr>
        <w:t>的支持，相当于启动了一个请求服务器，给你搭建了一个测试环境，只关注开发就</w:t>
      </w:r>
      <w:r w:rsidRPr="00D43A7B">
        <w:rPr>
          <w:rFonts w:hint="eastAsia"/>
          <w:noProof/>
        </w:rPr>
        <w:t>OK</w:t>
      </w:r>
      <w:r w:rsidRPr="00D43A7B">
        <w:rPr>
          <w:rFonts w:hint="eastAsia"/>
          <w:noProof/>
        </w:rPr>
        <w:t>。</w:t>
      </w:r>
    </w:p>
    <w:p w14:paraId="0073E35E" w14:textId="720121EA" w:rsidR="008C3099" w:rsidRPr="00FD7940" w:rsidRDefault="00214ED6" w:rsidP="00AE0D1A">
      <w:pPr>
        <w:pStyle w:val="2"/>
        <w:rPr>
          <w:noProof/>
        </w:rPr>
      </w:pPr>
      <w:bookmarkStart w:id="32" w:name="_Toc105672516"/>
      <w:r w:rsidRPr="00FD7940">
        <w:rPr>
          <w:noProof/>
        </w:rPr>
        <w:lastRenderedPageBreak/>
        <w:t>2.</w:t>
      </w:r>
      <w:r w:rsidR="00AD4628">
        <w:rPr>
          <w:noProof/>
        </w:rPr>
        <w:t>12</w:t>
      </w:r>
      <w:r w:rsidRPr="00FD7940">
        <w:rPr>
          <w:noProof/>
        </w:rPr>
        <w:t xml:space="preserve">  </w:t>
      </w:r>
      <w:r w:rsidR="00BE2459" w:rsidRPr="00FD7940">
        <w:rPr>
          <w:noProof/>
        </w:rPr>
        <w:t>本章小结</w:t>
      </w:r>
      <w:bookmarkEnd w:id="32"/>
    </w:p>
    <w:p w14:paraId="7429127A" w14:textId="27778211" w:rsidR="0056646B" w:rsidRPr="00FD7940" w:rsidRDefault="00155EF4" w:rsidP="0056646B">
      <w:pPr>
        <w:pStyle w:val="a0"/>
        <w:ind w:firstLine="480"/>
        <w:rPr>
          <w:noProof/>
        </w:rPr>
      </w:pPr>
      <w:r w:rsidRPr="00FD7940">
        <w:rPr>
          <w:noProof/>
        </w:rPr>
        <w:t>本章主要介绍了本论文所研究的</w:t>
      </w:r>
      <w:r w:rsidR="00942082">
        <w:rPr>
          <w:rFonts w:hint="eastAsia"/>
          <w:noProof/>
        </w:rPr>
        <w:t>疫情封控管理</w:t>
      </w:r>
      <w:r w:rsidRPr="00FD7940">
        <w:rPr>
          <w:noProof/>
        </w:rPr>
        <w:t>系统使用的主要技术框架，包括</w:t>
      </w:r>
      <w:r w:rsidR="00942082">
        <w:rPr>
          <w:rFonts w:cs="Times New Roman"/>
          <w:noProof/>
        </w:rPr>
        <w:t>V</w:t>
      </w:r>
      <w:r w:rsidR="00942082">
        <w:rPr>
          <w:rFonts w:cs="Times New Roman" w:hint="eastAsia"/>
          <w:noProof/>
        </w:rPr>
        <w:t>ue</w:t>
      </w:r>
      <w:r w:rsidRPr="00FD7940">
        <w:rPr>
          <w:noProof/>
        </w:rPr>
        <w:t>框架、</w:t>
      </w:r>
      <w:r w:rsidRPr="00FD7940">
        <w:rPr>
          <w:noProof/>
        </w:rPr>
        <w:t>Spring Boot</w:t>
      </w:r>
      <w:r w:rsidRPr="00FD7940">
        <w:rPr>
          <w:noProof/>
        </w:rPr>
        <w:t>框架。</w:t>
      </w:r>
      <w:r w:rsidR="0056646B" w:rsidRPr="00FD7940">
        <w:rPr>
          <w:noProof/>
        </w:rPr>
        <w:t>在</w:t>
      </w:r>
      <w:r w:rsidR="00F45E55" w:rsidRPr="00FD7940">
        <w:rPr>
          <w:noProof/>
        </w:rPr>
        <w:t>分析了</w:t>
      </w:r>
      <w:r w:rsidR="0056646B" w:rsidRPr="00FD7940">
        <w:rPr>
          <w:noProof/>
        </w:rPr>
        <w:t>以上技术框架后，</w:t>
      </w:r>
      <w:r w:rsidR="00F45E55" w:rsidRPr="00FD7940">
        <w:rPr>
          <w:noProof/>
        </w:rPr>
        <w:t>明</w:t>
      </w:r>
      <w:r w:rsidR="0056646B" w:rsidRPr="00FD7940">
        <w:rPr>
          <w:noProof/>
        </w:rPr>
        <w:t>确了该系统主要采用</w:t>
      </w:r>
      <w:r w:rsidR="00942082">
        <w:rPr>
          <w:noProof/>
        </w:rPr>
        <w:t>S</w:t>
      </w:r>
      <w:r w:rsidR="00942082">
        <w:rPr>
          <w:rFonts w:hint="eastAsia"/>
          <w:noProof/>
        </w:rPr>
        <w:t>pring</w:t>
      </w:r>
      <w:r w:rsidR="00942082">
        <w:rPr>
          <w:noProof/>
        </w:rPr>
        <w:t xml:space="preserve"> B</w:t>
      </w:r>
      <w:r w:rsidR="00942082">
        <w:rPr>
          <w:rFonts w:hint="eastAsia"/>
          <w:noProof/>
        </w:rPr>
        <w:t>oot</w:t>
      </w:r>
      <w:r w:rsidR="0056646B" w:rsidRPr="00FD7940">
        <w:rPr>
          <w:noProof/>
        </w:rPr>
        <w:t>框架对</w:t>
      </w:r>
      <w:r w:rsidR="00942082">
        <w:rPr>
          <w:rFonts w:hint="eastAsia"/>
          <w:noProof/>
        </w:rPr>
        <w:t>疫情封控管理</w:t>
      </w:r>
      <w:r w:rsidR="00942082" w:rsidRPr="00FD7940">
        <w:rPr>
          <w:noProof/>
        </w:rPr>
        <w:t>系统</w:t>
      </w:r>
      <w:r w:rsidR="0056646B" w:rsidRPr="00FD7940">
        <w:rPr>
          <w:noProof/>
        </w:rPr>
        <w:t>进行开发。</w:t>
      </w:r>
    </w:p>
    <w:p w14:paraId="46973CBE" w14:textId="66B6BCF2" w:rsidR="00155EF4" w:rsidRPr="00FD7940" w:rsidRDefault="00155EF4" w:rsidP="00F049A5">
      <w:pPr>
        <w:pStyle w:val="a0"/>
        <w:ind w:firstLine="480"/>
        <w:rPr>
          <w:noProof/>
        </w:rPr>
        <w:sectPr w:rsidR="00155EF4" w:rsidRPr="00FD7940" w:rsidSect="00D211F2">
          <w:headerReference w:type="default" r:id="rId33"/>
          <w:footerReference w:type="default" r:id="rId34"/>
          <w:pgSz w:w="11906" w:h="16838" w:code="9"/>
          <w:pgMar w:top="1418" w:right="1134" w:bottom="1134" w:left="1134" w:header="851" w:footer="992" w:gutter="284"/>
          <w:cols w:space="425"/>
          <w:docGrid w:type="lines" w:linePitch="312"/>
        </w:sectPr>
      </w:pPr>
    </w:p>
    <w:p w14:paraId="33022A8D" w14:textId="47EC3A45" w:rsidR="00DE4055" w:rsidRPr="00FD7940" w:rsidRDefault="00DE4055" w:rsidP="008C3099">
      <w:pPr>
        <w:pStyle w:val="1"/>
        <w:rPr>
          <w:noProof/>
        </w:rPr>
      </w:pPr>
      <w:bookmarkStart w:id="33" w:name="_Toc45696401"/>
      <w:bookmarkStart w:id="34" w:name="_Toc105672517"/>
      <w:r w:rsidRPr="00FD7940">
        <w:rPr>
          <w:noProof/>
        </w:rPr>
        <w:lastRenderedPageBreak/>
        <w:t>第</w:t>
      </w:r>
      <w:r w:rsidR="00754F0D" w:rsidRPr="00FD7940">
        <w:rPr>
          <w:noProof/>
        </w:rPr>
        <w:t>3</w:t>
      </w:r>
      <w:r w:rsidRPr="00FD7940">
        <w:rPr>
          <w:noProof/>
        </w:rPr>
        <w:t xml:space="preserve">章  </w:t>
      </w:r>
      <w:bookmarkEnd w:id="33"/>
      <w:r w:rsidR="00CB55E7" w:rsidRPr="00FD7940">
        <w:rPr>
          <w:noProof/>
        </w:rPr>
        <w:t>系统需求分析</w:t>
      </w:r>
      <w:bookmarkEnd w:id="34"/>
    </w:p>
    <w:p w14:paraId="752741C7" w14:textId="155A3F49" w:rsidR="00A739AE" w:rsidRPr="00FD7940" w:rsidRDefault="009D1A1E" w:rsidP="000A3418">
      <w:pPr>
        <w:pStyle w:val="a0"/>
        <w:ind w:firstLine="480"/>
        <w:rPr>
          <w:noProof/>
        </w:rPr>
      </w:pPr>
      <w:r w:rsidRPr="00FD7940">
        <w:rPr>
          <w:noProof/>
        </w:rPr>
        <w:t>系统需求分析是系统开发</w:t>
      </w:r>
      <w:r w:rsidR="007C3448" w:rsidRPr="00FD7940">
        <w:rPr>
          <w:noProof/>
        </w:rPr>
        <w:t>前期的铺垫工作，也是</w:t>
      </w:r>
      <w:r w:rsidR="00092B28" w:rsidRPr="00FD7940">
        <w:rPr>
          <w:noProof/>
        </w:rPr>
        <w:t>重要的基础工作之一，</w:t>
      </w:r>
      <w:r w:rsidR="000A3418" w:rsidRPr="00FD7940">
        <w:rPr>
          <w:noProof/>
        </w:rPr>
        <w:t>有效地进行分析，可以帮助我们避免或及早地排除早期的错误</w:t>
      </w:r>
      <w:r w:rsidR="00092B28" w:rsidRPr="00FD7940">
        <w:rPr>
          <w:noProof/>
        </w:rPr>
        <w:t>，从而降低开发成本，</w:t>
      </w:r>
      <w:r w:rsidR="00042575" w:rsidRPr="00FD7940">
        <w:rPr>
          <w:noProof/>
        </w:rPr>
        <w:t>提高系统开发的成功率</w:t>
      </w:r>
      <w:r w:rsidR="00092B28" w:rsidRPr="00FD7940">
        <w:rPr>
          <w:noProof/>
        </w:rPr>
        <w:t>。</w:t>
      </w:r>
      <w:r w:rsidR="00042575" w:rsidRPr="00FD7940">
        <w:rPr>
          <w:noProof/>
        </w:rPr>
        <w:t>本章主要讲述</w:t>
      </w:r>
      <w:r w:rsidR="0031172A">
        <w:rPr>
          <w:rFonts w:hint="eastAsia"/>
          <w:noProof/>
        </w:rPr>
        <w:t>疫情封控管理</w:t>
      </w:r>
      <w:r w:rsidR="0031172A" w:rsidRPr="00FD7940">
        <w:rPr>
          <w:noProof/>
        </w:rPr>
        <w:t>系统</w:t>
      </w:r>
      <w:r w:rsidR="00042575" w:rsidRPr="00FD7940">
        <w:rPr>
          <w:noProof/>
        </w:rPr>
        <w:t>的需求，</w:t>
      </w:r>
      <w:r w:rsidR="0056646B" w:rsidRPr="00FD7940">
        <w:rPr>
          <w:noProof/>
        </w:rPr>
        <w:t>根据本</w:t>
      </w:r>
      <w:r w:rsidR="00042575" w:rsidRPr="00FD7940">
        <w:rPr>
          <w:noProof/>
        </w:rPr>
        <w:t>系统的</w:t>
      </w:r>
      <w:r w:rsidR="0056646B" w:rsidRPr="00FD7940">
        <w:rPr>
          <w:noProof/>
        </w:rPr>
        <w:t>所划分的</w:t>
      </w:r>
      <w:r w:rsidR="00765910">
        <w:rPr>
          <w:rFonts w:hint="eastAsia"/>
          <w:noProof/>
        </w:rPr>
        <w:t>四</w:t>
      </w:r>
      <w:r w:rsidR="00042575" w:rsidRPr="00FD7940">
        <w:rPr>
          <w:noProof/>
        </w:rPr>
        <w:t>大模块</w:t>
      </w:r>
      <w:r w:rsidR="0056646B" w:rsidRPr="00FD7940">
        <w:rPr>
          <w:noProof/>
        </w:rPr>
        <w:t>进行分析</w:t>
      </w:r>
      <w:r w:rsidR="00042575" w:rsidRPr="00FD7940">
        <w:rPr>
          <w:noProof/>
        </w:rPr>
        <w:t>，分别为</w:t>
      </w:r>
      <w:r w:rsidR="007E0F6E" w:rsidRPr="00D06216">
        <w:rPr>
          <w:rFonts w:hint="eastAsia"/>
          <w:noProof/>
        </w:rPr>
        <w:t>日常防控管理、异常人员管理、防控物资管理、疫情概况</w:t>
      </w:r>
      <w:r w:rsidR="00042575" w:rsidRPr="00FD7940">
        <w:rPr>
          <w:noProof/>
        </w:rPr>
        <w:t>。</w:t>
      </w:r>
    </w:p>
    <w:p w14:paraId="7E137855" w14:textId="0704E24D" w:rsidR="00DE4055" w:rsidRPr="00FD7940" w:rsidRDefault="00754F0D" w:rsidP="0006633E">
      <w:pPr>
        <w:pStyle w:val="2"/>
        <w:rPr>
          <w:noProof/>
        </w:rPr>
      </w:pPr>
      <w:bookmarkStart w:id="35" w:name="_Toc45696402"/>
      <w:bookmarkStart w:id="36" w:name="_Toc105672518"/>
      <w:r w:rsidRPr="00FD7940">
        <w:rPr>
          <w:noProof/>
        </w:rPr>
        <w:t>3</w:t>
      </w:r>
      <w:r w:rsidR="00DE4055" w:rsidRPr="00FD7940">
        <w:rPr>
          <w:noProof/>
        </w:rPr>
        <w:t xml:space="preserve">.1  </w:t>
      </w:r>
      <w:bookmarkEnd w:id="35"/>
      <w:r w:rsidR="00CB55E7" w:rsidRPr="00FD7940">
        <w:rPr>
          <w:noProof/>
        </w:rPr>
        <w:t>需求概述</w:t>
      </w:r>
      <w:bookmarkEnd w:id="36"/>
    </w:p>
    <w:p w14:paraId="4BFC5D9F" w14:textId="7425F0C6" w:rsidR="009113B0" w:rsidRPr="00FD7940" w:rsidRDefault="00CB55E7" w:rsidP="009113B0">
      <w:pPr>
        <w:pStyle w:val="a0"/>
        <w:ind w:firstLine="480"/>
        <w:rPr>
          <w:noProof/>
        </w:rPr>
      </w:pPr>
      <w:r w:rsidRPr="00FD7940">
        <w:rPr>
          <w:noProof/>
        </w:rPr>
        <w:t>本系统分别从各个业务</w:t>
      </w:r>
      <w:r w:rsidR="00CF19FD" w:rsidRPr="00FD7940">
        <w:rPr>
          <w:noProof/>
        </w:rPr>
        <w:t>功能</w:t>
      </w:r>
      <w:r w:rsidRPr="00FD7940">
        <w:rPr>
          <w:noProof/>
        </w:rPr>
        <w:t>上进行相关的概述</w:t>
      </w:r>
      <w:r w:rsidR="00512C68" w:rsidRPr="00FD7940">
        <w:rPr>
          <w:noProof/>
        </w:rPr>
        <w:t>。</w:t>
      </w:r>
    </w:p>
    <w:p w14:paraId="4B66176E" w14:textId="1EDAD2DE" w:rsidR="00CB55E7" w:rsidRPr="00FD7940" w:rsidRDefault="00CB55E7" w:rsidP="00CB55E7">
      <w:pPr>
        <w:pStyle w:val="a0"/>
        <w:ind w:firstLine="480"/>
        <w:rPr>
          <w:noProof/>
        </w:rPr>
      </w:pPr>
      <w:r w:rsidRPr="00FD7940">
        <w:rPr>
          <w:noProof/>
        </w:rPr>
        <w:t>（</w:t>
      </w:r>
      <w:r w:rsidRPr="00FD7940">
        <w:rPr>
          <w:noProof/>
        </w:rPr>
        <w:t>1</w:t>
      </w:r>
      <w:r w:rsidRPr="00FD7940">
        <w:rPr>
          <w:noProof/>
        </w:rPr>
        <w:t>）</w:t>
      </w:r>
      <w:r w:rsidR="00A13CB9" w:rsidRPr="00D06216">
        <w:rPr>
          <w:rFonts w:hint="eastAsia"/>
          <w:noProof/>
        </w:rPr>
        <w:t>日常防控管理</w:t>
      </w:r>
      <w:r w:rsidRPr="00FD7940">
        <w:rPr>
          <w:noProof/>
        </w:rPr>
        <w:t>功能：本模块是</w:t>
      </w:r>
      <w:r w:rsidR="003D102B">
        <w:rPr>
          <w:rFonts w:hint="eastAsia"/>
          <w:noProof/>
        </w:rPr>
        <w:t>管理者</w:t>
      </w:r>
      <w:r w:rsidR="00925998" w:rsidRPr="00FD7940">
        <w:rPr>
          <w:noProof/>
        </w:rPr>
        <w:t>对</w:t>
      </w:r>
      <w:r w:rsidR="003D102B">
        <w:rPr>
          <w:rFonts w:hint="eastAsia"/>
          <w:noProof/>
        </w:rPr>
        <w:t>健康打卡的申报和打卡记录</w:t>
      </w:r>
      <w:r w:rsidR="00327FF4">
        <w:rPr>
          <w:rFonts w:hint="eastAsia"/>
          <w:noProof/>
        </w:rPr>
        <w:t>信息的</w:t>
      </w:r>
      <w:r w:rsidR="003D102B">
        <w:rPr>
          <w:rFonts w:hint="eastAsia"/>
          <w:noProof/>
        </w:rPr>
        <w:t>查看</w:t>
      </w:r>
      <w:r w:rsidR="001469D6" w:rsidRPr="00FD7940">
        <w:rPr>
          <w:noProof/>
        </w:rPr>
        <w:t>，包括</w:t>
      </w:r>
      <w:r w:rsidR="003D102B">
        <w:rPr>
          <w:rFonts w:hint="eastAsia"/>
          <w:noProof/>
        </w:rPr>
        <w:t>打卡记录的修改</w:t>
      </w:r>
      <w:r w:rsidR="00327FF4">
        <w:rPr>
          <w:rFonts w:hint="eastAsia"/>
          <w:noProof/>
        </w:rPr>
        <w:t>、</w:t>
      </w:r>
      <w:r w:rsidR="00205221">
        <w:rPr>
          <w:rFonts w:hint="eastAsia"/>
          <w:noProof/>
        </w:rPr>
        <w:t>搜索</w:t>
      </w:r>
      <w:r w:rsidR="003D102B">
        <w:rPr>
          <w:rFonts w:hint="eastAsia"/>
          <w:noProof/>
        </w:rPr>
        <w:t>与删除</w:t>
      </w:r>
      <w:r w:rsidR="00925998" w:rsidRPr="00FD7940">
        <w:rPr>
          <w:noProof/>
        </w:rPr>
        <w:t>，</w:t>
      </w:r>
      <w:r w:rsidR="003D102B">
        <w:rPr>
          <w:rFonts w:hint="eastAsia"/>
          <w:noProof/>
        </w:rPr>
        <w:t>健康打卡申报</w:t>
      </w:r>
      <w:r w:rsidR="00CC7942" w:rsidRPr="00FD7940">
        <w:rPr>
          <w:noProof/>
        </w:rPr>
        <w:t>的</w:t>
      </w:r>
      <w:r w:rsidR="00205221">
        <w:rPr>
          <w:rFonts w:hint="eastAsia"/>
          <w:noProof/>
        </w:rPr>
        <w:t>创建与重置</w:t>
      </w:r>
      <w:r w:rsidR="00CC7942" w:rsidRPr="00FD7940">
        <w:rPr>
          <w:noProof/>
        </w:rPr>
        <w:t>的设置</w:t>
      </w:r>
      <w:r w:rsidR="001469D6" w:rsidRPr="00FD7940">
        <w:rPr>
          <w:noProof/>
        </w:rPr>
        <w:t>。</w:t>
      </w:r>
    </w:p>
    <w:p w14:paraId="269DC4F5" w14:textId="097973C4" w:rsidR="00CB55E7" w:rsidRPr="00205221" w:rsidRDefault="00CB55E7" w:rsidP="00205221">
      <w:pPr>
        <w:pStyle w:val="a0"/>
        <w:ind w:firstLine="480"/>
        <w:rPr>
          <w:noProof/>
        </w:rPr>
      </w:pPr>
      <w:r w:rsidRPr="00FD7940">
        <w:rPr>
          <w:noProof/>
        </w:rPr>
        <w:t>（</w:t>
      </w:r>
      <w:r w:rsidRPr="00FD7940">
        <w:rPr>
          <w:noProof/>
        </w:rPr>
        <w:t>2</w:t>
      </w:r>
      <w:r w:rsidRPr="00FD7940">
        <w:rPr>
          <w:noProof/>
        </w:rPr>
        <w:t>）</w:t>
      </w:r>
      <w:r w:rsidR="00A13CB9" w:rsidRPr="00D06216">
        <w:rPr>
          <w:rFonts w:hint="eastAsia"/>
          <w:noProof/>
        </w:rPr>
        <w:t>异常人员管理</w:t>
      </w:r>
      <w:r w:rsidRPr="00FD7940">
        <w:rPr>
          <w:noProof/>
        </w:rPr>
        <w:t>功能：</w:t>
      </w:r>
      <w:r w:rsidR="00205221" w:rsidRPr="00FD7940">
        <w:rPr>
          <w:noProof/>
        </w:rPr>
        <w:t>本模块是</w:t>
      </w:r>
      <w:r w:rsidR="00205221">
        <w:rPr>
          <w:rFonts w:hint="eastAsia"/>
          <w:noProof/>
        </w:rPr>
        <w:t>管理者</w:t>
      </w:r>
      <w:r w:rsidR="00205221" w:rsidRPr="00FD7940">
        <w:rPr>
          <w:noProof/>
        </w:rPr>
        <w:t>对</w:t>
      </w:r>
      <w:r w:rsidR="00205221">
        <w:rPr>
          <w:rFonts w:hint="eastAsia"/>
          <w:noProof/>
        </w:rPr>
        <w:t>嫌疑</w:t>
      </w:r>
      <w:r w:rsidR="00205221">
        <w:rPr>
          <w:rFonts w:hint="eastAsia"/>
          <w:noProof/>
        </w:rPr>
        <w:t>/</w:t>
      </w:r>
      <w:r w:rsidR="00205221">
        <w:rPr>
          <w:rFonts w:hint="eastAsia"/>
          <w:noProof/>
        </w:rPr>
        <w:t>确诊人员登记和隔离人员登记的</w:t>
      </w:r>
      <w:r w:rsidR="00327FF4">
        <w:rPr>
          <w:rFonts w:hint="eastAsia"/>
          <w:noProof/>
        </w:rPr>
        <w:t>信息</w:t>
      </w:r>
      <w:r w:rsidR="00205221">
        <w:rPr>
          <w:rFonts w:hint="eastAsia"/>
          <w:noProof/>
        </w:rPr>
        <w:t>查看</w:t>
      </w:r>
      <w:r w:rsidR="00205221" w:rsidRPr="00FD7940">
        <w:rPr>
          <w:noProof/>
        </w:rPr>
        <w:t>，包括</w:t>
      </w:r>
      <w:r w:rsidR="00327FF4">
        <w:rPr>
          <w:rFonts w:hint="eastAsia"/>
          <w:noProof/>
        </w:rPr>
        <w:t>嫌疑</w:t>
      </w:r>
      <w:r w:rsidR="00327FF4">
        <w:rPr>
          <w:rFonts w:hint="eastAsia"/>
          <w:noProof/>
        </w:rPr>
        <w:t>/</w:t>
      </w:r>
      <w:r w:rsidR="00327FF4">
        <w:rPr>
          <w:rFonts w:hint="eastAsia"/>
          <w:noProof/>
        </w:rPr>
        <w:t>确诊人员登记和隔离人员登记</w:t>
      </w:r>
      <w:r w:rsidR="00205221">
        <w:rPr>
          <w:rFonts w:hint="eastAsia"/>
          <w:noProof/>
        </w:rPr>
        <w:t>的</w:t>
      </w:r>
      <w:r w:rsidR="00327FF4">
        <w:rPr>
          <w:rFonts w:hint="eastAsia"/>
          <w:noProof/>
        </w:rPr>
        <w:t>新增记录、</w:t>
      </w:r>
      <w:r w:rsidR="00205221">
        <w:rPr>
          <w:rFonts w:hint="eastAsia"/>
          <w:noProof/>
        </w:rPr>
        <w:t>修改</w:t>
      </w:r>
      <w:r w:rsidR="00327FF4">
        <w:rPr>
          <w:rFonts w:hint="eastAsia"/>
          <w:noProof/>
        </w:rPr>
        <w:t>、</w:t>
      </w:r>
      <w:r w:rsidR="00205221">
        <w:rPr>
          <w:rFonts w:hint="eastAsia"/>
          <w:noProof/>
        </w:rPr>
        <w:t>搜索与删除</w:t>
      </w:r>
      <w:r w:rsidR="00205221" w:rsidRPr="00FD7940">
        <w:rPr>
          <w:noProof/>
        </w:rPr>
        <w:t>设置。</w:t>
      </w:r>
    </w:p>
    <w:p w14:paraId="1B6113A9" w14:textId="329B3DEB" w:rsidR="001F5F9F" w:rsidRPr="00FD7940" w:rsidRDefault="00CB55E7" w:rsidP="001F5F9F">
      <w:pPr>
        <w:pStyle w:val="a0"/>
        <w:ind w:firstLine="480"/>
        <w:rPr>
          <w:noProof/>
        </w:rPr>
      </w:pPr>
      <w:r w:rsidRPr="00FD7940">
        <w:rPr>
          <w:noProof/>
        </w:rPr>
        <w:t>（</w:t>
      </w:r>
      <w:r w:rsidR="00B32BE8" w:rsidRPr="00FD7940">
        <w:rPr>
          <w:noProof/>
        </w:rPr>
        <w:t>3</w:t>
      </w:r>
      <w:r w:rsidRPr="00FD7940">
        <w:rPr>
          <w:noProof/>
        </w:rPr>
        <w:t>）</w:t>
      </w:r>
      <w:r w:rsidR="00A13CB9" w:rsidRPr="00D06216">
        <w:rPr>
          <w:rFonts w:hint="eastAsia"/>
          <w:noProof/>
        </w:rPr>
        <w:t>防控物资管理</w:t>
      </w:r>
      <w:r w:rsidRPr="00FD7940">
        <w:rPr>
          <w:noProof/>
        </w:rPr>
        <w:t>功能：</w:t>
      </w:r>
      <w:r w:rsidR="00327FF4" w:rsidRPr="00FD7940">
        <w:rPr>
          <w:noProof/>
        </w:rPr>
        <w:t>本模块是</w:t>
      </w:r>
      <w:r w:rsidR="00327FF4">
        <w:rPr>
          <w:rFonts w:hint="eastAsia"/>
          <w:noProof/>
        </w:rPr>
        <w:t>管理者</w:t>
      </w:r>
      <w:r w:rsidR="00327FF4" w:rsidRPr="00FD7940">
        <w:rPr>
          <w:noProof/>
        </w:rPr>
        <w:t>对</w:t>
      </w:r>
      <w:r w:rsidR="00327FF4">
        <w:rPr>
          <w:rFonts w:hint="eastAsia"/>
          <w:noProof/>
        </w:rPr>
        <w:t>防疫物资的新增和防疫物资信息的查看</w:t>
      </w:r>
      <w:r w:rsidR="00327FF4" w:rsidRPr="00FD7940">
        <w:rPr>
          <w:noProof/>
        </w:rPr>
        <w:t>，</w:t>
      </w:r>
      <w:r w:rsidR="001F5F9F" w:rsidRPr="00FD7940">
        <w:rPr>
          <w:noProof/>
        </w:rPr>
        <w:t>包括</w:t>
      </w:r>
      <w:r w:rsidR="001F5F9F">
        <w:rPr>
          <w:rFonts w:hint="eastAsia"/>
          <w:noProof/>
        </w:rPr>
        <w:t>防疫物资查看的修改、搜索与删除</w:t>
      </w:r>
      <w:r w:rsidR="001F5F9F" w:rsidRPr="00FD7940">
        <w:rPr>
          <w:noProof/>
        </w:rPr>
        <w:t>，</w:t>
      </w:r>
      <w:r w:rsidR="001F5F9F">
        <w:rPr>
          <w:rFonts w:hint="eastAsia"/>
          <w:noProof/>
        </w:rPr>
        <w:t>新增防疫物资</w:t>
      </w:r>
      <w:r w:rsidR="001F5F9F" w:rsidRPr="00FD7940">
        <w:rPr>
          <w:noProof/>
        </w:rPr>
        <w:t>的</w:t>
      </w:r>
      <w:r w:rsidR="001F5F9F">
        <w:rPr>
          <w:rFonts w:hint="eastAsia"/>
          <w:noProof/>
        </w:rPr>
        <w:t>创建与重置</w:t>
      </w:r>
      <w:r w:rsidR="001F5F9F" w:rsidRPr="00FD7940">
        <w:rPr>
          <w:noProof/>
        </w:rPr>
        <w:t>的设置。</w:t>
      </w:r>
    </w:p>
    <w:p w14:paraId="5D1BFB6B" w14:textId="6B8F7EA8" w:rsidR="00CB55E7" w:rsidRPr="00FD7940" w:rsidRDefault="00CB55E7" w:rsidP="00B1243A">
      <w:pPr>
        <w:pStyle w:val="a0"/>
        <w:ind w:firstLine="480"/>
        <w:rPr>
          <w:noProof/>
        </w:rPr>
      </w:pPr>
      <w:r w:rsidRPr="00FD7940">
        <w:rPr>
          <w:noProof/>
        </w:rPr>
        <w:t>（</w:t>
      </w:r>
      <w:r w:rsidR="00A13CB9">
        <w:rPr>
          <w:noProof/>
        </w:rPr>
        <w:t>4</w:t>
      </w:r>
      <w:r w:rsidRPr="00FD7940">
        <w:rPr>
          <w:noProof/>
        </w:rPr>
        <w:t>）</w:t>
      </w:r>
      <w:r w:rsidR="00A13CB9" w:rsidRPr="00D06216">
        <w:rPr>
          <w:rFonts w:hint="eastAsia"/>
          <w:noProof/>
        </w:rPr>
        <w:t>疫情概况</w:t>
      </w:r>
      <w:r w:rsidRPr="00FD7940">
        <w:rPr>
          <w:noProof/>
        </w:rPr>
        <w:t>功能：</w:t>
      </w:r>
      <w:r w:rsidR="00B1243A" w:rsidRPr="00FD7940">
        <w:rPr>
          <w:noProof/>
        </w:rPr>
        <w:t>该模块的主要功能是</w:t>
      </w:r>
      <w:r w:rsidR="003E2BD0">
        <w:rPr>
          <w:rFonts w:hint="eastAsia"/>
          <w:noProof/>
        </w:rPr>
        <w:t>数据可视化</w:t>
      </w:r>
      <w:r w:rsidR="00B1243A" w:rsidRPr="00FD7940">
        <w:rPr>
          <w:noProof/>
        </w:rPr>
        <w:t>，</w:t>
      </w:r>
      <w:bookmarkStart w:id="37" w:name="_Hlk104798830"/>
      <w:r w:rsidR="00B1243A" w:rsidRPr="00FD7940">
        <w:rPr>
          <w:noProof/>
        </w:rPr>
        <w:t>包含了对</w:t>
      </w:r>
      <w:r w:rsidR="001F5F9F">
        <w:rPr>
          <w:rFonts w:hint="eastAsia"/>
          <w:noProof/>
        </w:rPr>
        <w:t>物资情况</w:t>
      </w:r>
      <w:r w:rsidR="00210AFF">
        <w:rPr>
          <w:rFonts w:hint="eastAsia"/>
          <w:noProof/>
        </w:rPr>
        <w:t>的查看</w:t>
      </w:r>
      <w:r w:rsidR="001F5F9F">
        <w:rPr>
          <w:rFonts w:hint="eastAsia"/>
          <w:noProof/>
        </w:rPr>
        <w:t>及其疫情趋势的查看</w:t>
      </w:r>
      <w:r w:rsidR="00210AFF">
        <w:rPr>
          <w:rFonts w:hint="eastAsia"/>
          <w:noProof/>
        </w:rPr>
        <w:t>和下载</w:t>
      </w:r>
      <w:bookmarkEnd w:id="37"/>
      <w:r w:rsidR="00B1243A" w:rsidRPr="00FD7940">
        <w:rPr>
          <w:noProof/>
        </w:rPr>
        <w:t>，让管理者能够更直接地查看</w:t>
      </w:r>
      <w:r w:rsidR="001F5F9F">
        <w:rPr>
          <w:rFonts w:hint="eastAsia"/>
          <w:noProof/>
        </w:rPr>
        <w:t>疫情的趋势和物资的数目</w:t>
      </w:r>
      <w:r w:rsidR="00B1243A" w:rsidRPr="00FD7940">
        <w:rPr>
          <w:noProof/>
        </w:rPr>
        <w:t>。</w:t>
      </w:r>
    </w:p>
    <w:p w14:paraId="1CD0B796" w14:textId="50E3D267" w:rsidR="004B775B" w:rsidRPr="00FD7940" w:rsidRDefault="004B775B" w:rsidP="004B775B">
      <w:pPr>
        <w:pStyle w:val="a0"/>
        <w:ind w:firstLine="480"/>
        <w:rPr>
          <w:noProof/>
        </w:rPr>
      </w:pPr>
      <w:r w:rsidRPr="00FD7940">
        <w:rPr>
          <w:noProof/>
        </w:rPr>
        <w:t>对上述</w:t>
      </w:r>
      <w:r w:rsidR="00CF23BD">
        <w:rPr>
          <w:rFonts w:hint="eastAsia"/>
          <w:noProof/>
        </w:rPr>
        <w:t>四</w:t>
      </w:r>
      <w:r w:rsidRPr="00FD7940">
        <w:rPr>
          <w:noProof/>
        </w:rPr>
        <w:t>大功能进行详细阐述，绘制出各个功能的用例图，并结合文字说明，对各功能模块进行了需求分析，使得整个开发过程和思路更加明确。</w:t>
      </w:r>
    </w:p>
    <w:p w14:paraId="1342A3CF" w14:textId="45AE1E6B" w:rsidR="00CB55E7" w:rsidRPr="00FD7940" w:rsidRDefault="00CB55E7" w:rsidP="00CB55E7">
      <w:pPr>
        <w:pStyle w:val="2"/>
        <w:rPr>
          <w:noProof/>
        </w:rPr>
      </w:pPr>
      <w:bookmarkStart w:id="38" w:name="_Toc105672519"/>
      <w:r w:rsidRPr="00FD7940">
        <w:rPr>
          <w:noProof/>
        </w:rPr>
        <w:t xml:space="preserve">3.2  </w:t>
      </w:r>
      <w:r w:rsidR="00DD5BD7" w:rsidRPr="00FD7940">
        <w:rPr>
          <w:noProof/>
        </w:rPr>
        <w:t>功能需求分析</w:t>
      </w:r>
      <w:bookmarkEnd w:id="38"/>
    </w:p>
    <w:p w14:paraId="7F56FB4C" w14:textId="554FBE9E" w:rsidR="00CB55E7" w:rsidRPr="00FD7940" w:rsidRDefault="00DD5BD7" w:rsidP="00CB55E7">
      <w:pPr>
        <w:pStyle w:val="a0"/>
        <w:ind w:firstLine="480"/>
        <w:rPr>
          <w:noProof/>
        </w:rPr>
      </w:pPr>
      <w:r w:rsidRPr="00FD7940">
        <w:rPr>
          <w:noProof/>
        </w:rPr>
        <w:t>本系统</w:t>
      </w:r>
      <w:r w:rsidR="00A5299D" w:rsidRPr="00FD7940">
        <w:rPr>
          <w:noProof/>
        </w:rPr>
        <w:t>的</w:t>
      </w:r>
      <w:r w:rsidRPr="00FD7940">
        <w:rPr>
          <w:noProof/>
        </w:rPr>
        <w:t>使用</w:t>
      </w:r>
      <w:r w:rsidR="00A5299D" w:rsidRPr="00FD7940">
        <w:rPr>
          <w:noProof/>
        </w:rPr>
        <w:t>者</w:t>
      </w:r>
      <w:r w:rsidR="0042338D">
        <w:rPr>
          <w:rFonts w:hint="eastAsia"/>
          <w:noProof/>
        </w:rPr>
        <w:t>只有</w:t>
      </w:r>
      <w:r w:rsidRPr="00FD7940">
        <w:rPr>
          <w:noProof/>
        </w:rPr>
        <w:t>：管理员</w:t>
      </w:r>
      <w:r w:rsidR="00A5299D" w:rsidRPr="00FD7940">
        <w:rPr>
          <w:noProof/>
        </w:rPr>
        <w:t>。</w:t>
      </w:r>
      <w:r w:rsidR="0042338D">
        <w:rPr>
          <w:rFonts w:hint="eastAsia"/>
          <w:noProof/>
        </w:rPr>
        <w:t>管理者进行防疫数据的查看</w:t>
      </w:r>
      <w:r w:rsidRPr="00FD7940">
        <w:rPr>
          <w:noProof/>
        </w:rPr>
        <w:t>；</w:t>
      </w:r>
      <w:r w:rsidR="004B775B" w:rsidRPr="00FD7940">
        <w:rPr>
          <w:noProof/>
        </w:rPr>
        <w:t>功能上划分为</w:t>
      </w:r>
      <w:r w:rsidR="0042338D">
        <w:rPr>
          <w:rFonts w:hint="eastAsia"/>
          <w:noProof/>
        </w:rPr>
        <w:t>四</w:t>
      </w:r>
      <w:r w:rsidR="004B775B" w:rsidRPr="00FD7940">
        <w:rPr>
          <w:noProof/>
        </w:rPr>
        <w:t>个模块</w:t>
      </w:r>
      <w:r w:rsidRPr="00FD7940">
        <w:rPr>
          <w:noProof/>
        </w:rPr>
        <w:t>，分别</w:t>
      </w:r>
      <w:r w:rsidR="001D65ED" w:rsidRPr="00FD7940">
        <w:rPr>
          <w:noProof/>
        </w:rPr>
        <w:t>是</w:t>
      </w:r>
      <w:r w:rsidRPr="00FD7940">
        <w:rPr>
          <w:noProof/>
        </w:rPr>
        <w:t>：</w:t>
      </w:r>
      <w:r w:rsidR="0042338D" w:rsidRPr="00D06216">
        <w:rPr>
          <w:rFonts w:hint="eastAsia"/>
          <w:noProof/>
        </w:rPr>
        <w:t>日常防控管理</w:t>
      </w:r>
      <w:r w:rsidR="0042338D" w:rsidRPr="00FD7940">
        <w:rPr>
          <w:noProof/>
        </w:rPr>
        <w:t>功能</w:t>
      </w:r>
      <w:r w:rsidR="0042338D" w:rsidRPr="00D06216">
        <w:rPr>
          <w:rFonts w:hint="eastAsia"/>
          <w:noProof/>
        </w:rPr>
        <w:t>、异常人员管理</w:t>
      </w:r>
      <w:r w:rsidR="0042338D" w:rsidRPr="00FD7940">
        <w:rPr>
          <w:noProof/>
        </w:rPr>
        <w:t>功能</w:t>
      </w:r>
      <w:r w:rsidR="0042338D" w:rsidRPr="00D06216">
        <w:rPr>
          <w:rFonts w:hint="eastAsia"/>
          <w:noProof/>
        </w:rPr>
        <w:t>、防控物资管理</w:t>
      </w:r>
      <w:r w:rsidR="0042338D" w:rsidRPr="00FD7940">
        <w:rPr>
          <w:noProof/>
        </w:rPr>
        <w:t>功能</w:t>
      </w:r>
      <w:r w:rsidR="0042338D" w:rsidRPr="00D06216">
        <w:rPr>
          <w:rFonts w:hint="eastAsia"/>
          <w:noProof/>
        </w:rPr>
        <w:t>、疫情概况</w:t>
      </w:r>
      <w:r w:rsidRPr="00FD7940">
        <w:rPr>
          <w:noProof/>
        </w:rPr>
        <w:t>功能</w:t>
      </w:r>
      <w:r w:rsidR="00CB55E7" w:rsidRPr="00FD7940">
        <w:rPr>
          <w:noProof/>
        </w:rPr>
        <w:t>。</w:t>
      </w:r>
    </w:p>
    <w:p w14:paraId="2BA089A2" w14:textId="66D2E0C8" w:rsidR="009113B0" w:rsidRPr="00FD7940" w:rsidRDefault="009113B0" w:rsidP="00E24465">
      <w:pPr>
        <w:pStyle w:val="3"/>
        <w:rPr>
          <w:noProof/>
        </w:rPr>
      </w:pPr>
      <w:bookmarkStart w:id="39" w:name="_Toc45696403"/>
      <w:bookmarkStart w:id="40" w:name="_Toc105672520"/>
      <w:r w:rsidRPr="00FD7940">
        <w:rPr>
          <w:noProof/>
        </w:rPr>
        <w:t>3.</w:t>
      </w:r>
      <w:r w:rsidR="0046557D" w:rsidRPr="00FD7940">
        <w:rPr>
          <w:noProof/>
        </w:rPr>
        <w:t>2</w:t>
      </w:r>
      <w:r w:rsidRPr="00FD7940">
        <w:rPr>
          <w:noProof/>
        </w:rPr>
        <w:t xml:space="preserve">.1  </w:t>
      </w:r>
      <w:bookmarkEnd w:id="39"/>
      <w:r w:rsidR="003D102B" w:rsidRPr="00D06216">
        <w:rPr>
          <w:rFonts w:hint="eastAsia"/>
          <w:noProof/>
        </w:rPr>
        <w:t>日常防控管理</w:t>
      </w:r>
      <w:bookmarkEnd w:id="40"/>
    </w:p>
    <w:p w14:paraId="123AF393" w14:textId="18E32AA5" w:rsidR="0041485B" w:rsidRPr="00FD7940" w:rsidRDefault="0042338D" w:rsidP="00581076">
      <w:pPr>
        <w:pStyle w:val="a0"/>
        <w:ind w:firstLine="480"/>
        <w:rPr>
          <w:noProof/>
        </w:rPr>
      </w:pPr>
      <w:r w:rsidRPr="00D06216">
        <w:rPr>
          <w:rFonts w:hint="eastAsia"/>
          <w:noProof/>
        </w:rPr>
        <w:t>日常防控管理</w:t>
      </w:r>
      <w:r w:rsidRPr="00FD7940">
        <w:rPr>
          <w:noProof/>
        </w:rPr>
        <w:t>功能</w:t>
      </w:r>
      <w:r w:rsidR="00400524" w:rsidRPr="00FD7940">
        <w:rPr>
          <w:noProof/>
        </w:rPr>
        <w:t>模块是本系统的一项基本业务，</w:t>
      </w:r>
      <w:r>
        <w:rPr>
          <w:rFonts w:hint="eastAsia"/>
          <w:noProof/>
        </w:rPr>
        <w:t>管理者通过</w:t>
      </w:r>
      <w:r w:rsidR="00F51A23" w:rsidRPr="00FD7940">
        <w:rPr>
          <w:noProof/>
        </w:rPr>
        <w:t>授权</w:t>
      </w:r>
      <w:r w:rsidR="002562AC" w:rsidRPr="00FD7940">
        <w:rPr>
          <w:noProof/>
        </w:rPr>
        <w:t>登录</w:t>
      </w:r>
      <w:r w:rsidR="00F51A23" w:rsidRPr="00FD7940">
        <w:rPr>
          <w:noProof/>
        </w:rPr>
        <w:t>后即可自行</w:t>
      </w:r>
      <w:r w:rsidR="0041485B">
        <w:rPr>
          <w:rFonts w:hint="eastAsia"/>
          <w:noProof/>
        </w:rPr>
        <w:t>进行健康打卡的申报和打卡记录信息的查看，对打卡记录进行修改、搜索与删除</w:t>
      </w:r>
      <w:r w:rsidR="0041485B" w:rsidRPr="00FD7940">
        <w:rPr>
          <w:noProof/>
        </w:rPr>
        <w:t>，</w:t>
      </w:r>
      <w:r w:rsidR="0041485B">
        <w:rPr>
          <w:rFonts w:hint="eastAsia"/>
          <w:noProof/>
        </w:rPr>
        <w:t>健康打卡申报进行创建与重置</w:t>
      </w:r>
    </w:p>
    <w:p w14:paraId="1B8D9A2B" w14:textId="7AB543EE" w:rsidR="00564865" w:rsidRPr="00FD7940" w:rsidRDefault="0041485B" w:rsidP="004E2524">
      <w:pPr>
        <w:pStyle w:val="a0"/>
        <w:ind w:firstLine="480"/>
        <w:rPr>
          <w:noProof/>
        </w:rPr>
      </w:pPr>
      <w:r w:rsidRPr="00D06216">
        <w:rPr>
          <w:rFonts w:hint="eastAsia"/>
          <w:noProof/>
        </w:rPr>
        <w:t>日常防控管理</w:t>
      </w:r>
      <w:r w:rsidR="00400524" w:rsidRPr="00FD7940">
        <w:rPr>
          <w:noProof/>
        </w:rPr>
        <w:t>功能用例图如图</w:t>
      </w:r>
      <w:r w:rsidR="00400524" w:rsidRPr="00FD7940">
        <w:rPr>
          <w:noProof/>
        </w:rPr>
        <w:t>3-1</w:t>
      </w:r>
      <w:r w:rsidR="00400524" w:rsidRPr="00FD7940">
        <w:rPr>
          <w:noProof/>
        </w:rPr>
        <w:t>所示</w:t>
      </w:r>
      <w:r w:rsidR="00DE4055" w:rsidRPr="00FD7940">
        <w:rPr>
          <w:noProof/>
        </w:rPr>
        <w:t>。</w:t>
      </w:r>
    </w:p>
    <w:p w14:paraId="69973356" w14:textId="75E9987A" w:rsidR="005D3F16" w:rsidRPr="00FD7940" w:rsidRDefault="0041485B" w:rsidP="001E096B">
      <w:pPr>
        <w:pStyle w:val="a7"/>
        <w:rPr>
          <w:noProof/>
        </w:rPr>
      </w:pPr>
      <w:r>
        <w:lastRenderedPageBreak/>
        <w:fldChar w:fldCharType="begin"/>
      </w:r>
      <w:r>
        <w:instrText xml:space="preserve"> INCLUDEPICTURE "C:\\Users\\31329\\Documents\\Tencent Files\\3132935841\\Image\\C2C\\[4(M[6~92@~AG9`C$)_JA[T.png" \* MERGEFORMATINET </w:instrText>
      </w:r>
      <w:r>
        <w:fldChar w:fldCharType="separate"/>
      </w:r>
      <w:r w:rsidR="00441CF5">
        <w:fldChar w:fldCharType="begin"/>
      </w:r>
      <w:r w:rsidR="00441CF5">
        <w:instrText xml:space="preserve"> INCLUDEPICTURE  "C:\\Users\\31329\\Documents\\Tencent Files\\3132935841\\Image\\C2C\\[4(M[6~92@~AG9`C$)_JA[T.png" \* MERGEFORMATINET </w:instrText>
      </w:r>
      <w:r w:rsidR="00441CF5">
        <w:fldChar w:fldCharType="separate"/>
      </w:r>
      <w:r w:rsidR="00146C9F">
        <w:fldChar w:fldCharType="begin"/>
      </w:r>
      <w:r w:rsidR="00146C9F">
        <w:instrText xml:space="preserve"> INCLUDEPICTURE  "C:\\Users\\31329\\Documents\\Tencent Files\\3132935841\\Image\\C2C\\[4(M[6~92@~AG9`C$)_JA[T.png" \* MERGEFORMATINET </w:instrText>
      </w:r>
      <w:r w:rsidR="00146C9F">
        <w:fldChar w:fldCharType="separate"/>
      </w:r>
      <w:r w:rsidR="00633B35">
        <w:fldChar w:fldCharType="begin"/>
      </w:r>
      <w:r w:rsidR="00633B35">
        <w:instrText xml:space="preserve"> INCLUDEPICTURE  "C:\\Users\\31329\\Documents\\Tencent Files\\3132935841\\Image\\C2C\\[4(M[6~92@~AG9`C$)_JA[T.png" \* MERGEFORMATINET </w:instrText>
      </w:r>
      <w:r w:rsidR="00633B35">
        <w:fldChar w:fldCharType="separate"/>
      </w:r>
      <w:r w:rsidR="005E42E3">
        <w:fldChar w:fldCharType="begin"/>
      </w:r>
      <w:r w:rsidR="005E42E3">
        <w:instrText xml:space="preserve"> INCLUDEPICTURE  "C:\\Users\\31329\\Documents\\Tencent Files\\3132935841\\Image\\C2C\\[4(M[6~92@~AG9`C$)_JA[T.png" \* MERGEFORMATINET </w:instrText>
      </w:r>
      <w:r w:rsidR="005E42E3">
        <w:fldChar w:fldCharType="separate"/>
      </w:r>
      <w:r w:rsidR="00B05C4F">
        <w:fldChar w:fldCharType="begin"/>
      </w:r>
      <w:r w:rsidR="00B05C4F">
        <w:instrText xml:space="preserve"> INCLUDEPICTURE  "C:\\Users\\31329\\Documents\\Tencent Files\\3132935841\\Image\\C2C\\[4(M[6~92@~AG9`C$)_JA[T.png" \* MERGEFORMATINET </w:instrText>
      </w:r>
      <w:r w:rsidR="00B05C4F">
        <w:fldChar w:fldCharType="separate"/>
      </w:r>
      <w:r w:rsidR="00D25476">
        <w:fldChar w:fldCharType="begin"/>
      </w:r>
      <w:r w:rsidR="00D25476">
        <w:instrText xml:space="preserve"> INCLUDEPICTURE  "C:\\Users\\31329\\Documents\\Tencent Files\\3132935841\\Image\\C2C\\[4(M[6~92@~AG9`C$)_JA[T.png" \* MERGEFORMATINET </w:instrText>
      </w:r>
      <w:r w:rsidR="00D25476">
        <w:fldChar w:fldCharType="separate"/>
      </w:r>
      <w:r w:rsidR="002D5204">
        <w:fldChar w:fldCharType="begin"/>
      </w:r>
      <w:r w:rsidR="002D5204">
        <w:instrText xml:space="preserve"> INCLUDEPICTURE  "C:\\Users\\31329\\Documents\\Tencent Files\\3132935841\\Image\\C2C\\[4(M[6~92@~AG9`C$)_JA[T.png" \* MERGEFORMATINET </w:instrText>
      </w:r>
      <w:r w:rsidR="002D5204">
        <w:fldChar w:fldCharType="separate"/>
      </w:r>
      <w:r w:rsidR="00264D11">
        <w:fldChar w:fldCharType="begin"/>
      </w:r>
      <w:r w:rsidR="00264D11">
        <w:instrText xml:space="preserve"> INCLUDEPICTURE  "C:\\Users\\31329\\Documents\\Tencent Files\\3132935841\\Image\\C2C\\[4(M[6~92@~AG9`C$)_JA[T.png" \* MERGEFORMATINET </w:instrText>
      </w:r>
      <w:r w:rsidR="00264D11">
        <w:fldChar w:fldCharType="separate"/>
      </w:r>
      <w:r w:rsidR="001D0D5A">
        <w:fldChar w:fldCharType="begin"/>
      </w:r>
      <w:r w:rsidR="001D0D5A">
        <w:instrText xml:space="preserve"> INCLUDEPICTURE  "C:\\Users\\31329\\Documents\\Tencent Files\\3132935841\\Image\\C2C\\[4(M[6~92@~AG9`C$)_JA[T.png" \* MERGEFORMATINET </w:instrText>
      </w:r>
      <w:r w:rsidR="001D0D5A">
        <w:fldChar w:fldCharType="separate"/>
      </w:r>
      <w:r w:rsidR="0096248D">
        <w:fldChar w:fldCharType="begin"/>
      </w:r>
      <w:r w:rsidR="0096248D">
        <w:instrText xml:space="preserve"> INCLUDEPICTURE  "C:\\Users\\31329\\Documents\\Tencent Files\\3132935841\\Image\\C2C\\[4(M[6~92@~AG9`C$)_JA[T.png" \* MERGEFORMATINET </w:instrText>
      </w:r>
      <w:r w:rsidR="0096248D">
        <w:fldChar w:fldCharType="separate"/>
      </w:r>
      <w:r w:rsidR="004C19C0">
        <w:fldChar w:fldCharType="begin"/>
      </w:r>
      <w:r w:rsidR="004C19C0">
        <w:instrText xml:space="preserve"> INCLUDEPICTURE  "C:\\Users\\31329\\Documents\\Tencent Files\\3132935841\\Image\\C2C\\[4(M[6~92@~AG9`C$)_JA[T.png" \* MERGEFORMATINET </w:instrText>
      </w:r>
      <w:r w:rsidR="004C19C0">
        <w:fldChar w:fldCharType="separate"/>
      </w:r>
      <w:r w:rsidR="0041662E">
        <w:fldChar w:fldCharType="begin"/>
      </w:r>
      <w:r w:rsidR="0041662E">
        <w:instrText xml:space="preserve"> INCLUDEPICTURE  "C:\\Users\\31329\\Documents\\Tencent Files\\3132935841\\Image\\C2C\\[4(M[6~92@~AG9`C$)_JA[T.png"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Files\\3132935841\\Image\\C2C\\[4(M[6~92@~AG9`C$)_JA[T.png" \* MERGEFORMATINET</w:instrText>
      </w:r>
      <w:r w:rsidR="0044536A">
        <w:instrText xml:space="preserve"> </w:instrText>
      </w:r>
      <w:r w:rsidR="0044536A">
        <w:fldChar w:fldCharType="separate"/>
      </w:r>
      <w:r w:rsidR="00FE443C">
        <w:pict w14:anchorId="22E7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8pt;height:252.6pt">
            <v:imagedata r:id="rId35" r:href="rId36"/>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rsidR="005E42E3">
        <w:fldChar w:fldCharType="end"/>
      </w:r>
      <w:r w:rsidR="00633B35">
        <w:fldChar w:fldCharType="end"/>
      </w:r>
      <w:r w:rsidR="00146C9F">
        <w:fldChar w:fldCharType="end"/>
      </w:r>
      <w:r w:rsidR="00441CF5">
        <w:fldChar w:fldCharType="end"/>
      </w:r>
      <w:r>
        <w:fldChar w:fldCharType="end"/>
      </w:r>
    </w:p>
    <w:p w14:paraId="09404D35" w14:textId="46A53CC6" w:rsidR="009F20C9" w:rsidRPr="00FD7940" w:rsidRDefault="009F20C9" w:rsidP="009F20C9">
      <w:pPr>
        <w:pStyle w:val="a6"/>
        <w:rPr>
          <w:noProof/>
        </w:rPr>
      </w:pPr>
      <w:r w:rsidRPr="00FD7940">
        <w:rPr>
          <w:noProof/>
        </w:rPr>
        <w:t>图</w:t>
      </w:r>
      <w:r w:rsidRPr="00FD7940">
        <w:rPr>
          <w:noProof/>
        </w:rPr>
        <w:t>3-1</w:t>
      </w:r>
      <w:r w:rsidRPr="00FD7940">
        <w:rPr>
          <w:rFonts w:cs="Times New Roman"/>
          <w:noProof/>
        </w:rPr>
        <w:t xml:space="preserve"> </w:t>
      </w:r>
      <w:r w:rsidR="00C421E0" w:rsidRPr="00FD7940">
        <w:rPr>
          <w:rFonts w:cs="Times New Roman"/>
          <w:noProof/>
        </w:rPr>
        <w:t xml:space="preserve"> </w:t>
      </w:r>
      <w:r w:rsidR="0041485B" w:rsidRPr="00D06216">
        <w:rPr>
          <w:rFonts w:hint="eastAsia"/>
          <w:noProof/>
        </w:rPr>
        <w:t>日常防控管理</w:t>
      </w:r>
      <w:r w:rsidRPr="00FD7940">
        <w:rPr>
          <w:noProof/>
        </w:rPr>
        <w:t>功能用例图</w:t>
      </w:r>
    </w:p>
    <w:p w14:paraId="58DA385A" w14:textId="50974390" w:rsidR="0046557D" w:rsidRPr="00FD7940" w:rsidRDefault="0046557D" w:rsidP="0046557D">
      <w:pPr>
        <w:pStyle w:val="3"/>
        <w:rPr>
          <w:noProof/>
        </w:rPr>
      </w:pPr>
      <w:bookmarkStart w:id="41" w:name="_Toc105672521"/>
      <w:r w:rsidRPr="00FD7940">
        <w:rPr>
          <w:noProof/>
        </w:rPr>
        <w:t>3.</w:t>
      </w:r>
      <w:r w:rsidR="006619E3" w:rsidRPr="00FD7940">
        <w:rPr>
          <w:noProof/>
        </w:rPr>
        <w:t>2</w:t>
      </w:r>
      <w:r w:rsidRPr="00FD7940">
        <w:rPr>
          <w:noProof/>
        </w:rPr>
        <w:t>.</w:t>
      </w:r>
      <w:r w:rsidR="006619E3" w:rsidRPr="00FD7940">
        <w:rPr>
          <w:noProof/>
        </w:rPr>
        <w:t>2</w:t>
      </w:r>
      <w:r w:rsidRPr="00FD7940">
        <w:rPr>
          <w:noProof/>
        </w:rPr>
        <w:t xml:space="preserve">  </w:t>
      </w:r>
      <w:r w:rsidR="003D102B" w:rsidRPr="00D06216">
        <w:rPr>
          <w:rFonts w:hint="eastAsia"/>
          <w:noProof/>
        </w:rPr>
        <w:t>异常人员管理</w:t>
      </w:r>
      <w:bookmarkEnd w:id="41"/>
    </w:p>
    <w:p w14:paraId="3292BBCC" w14:textId="5734EEEA" w:rsidR="00C04FB1" w:rsidRDefault="00C04FB1" w:rsidP="002675B4">
      <w:pPr>
        <w:pStyle w:val="a0"/>
        <w:ind w:firstLine="480"/>
        <w:rPr>
          <w:noProof/>
        </w:rPr>
      </w:pPr>
      <w:r w:rsidRPr="00D06216">
        <w:rPr>
          <w:rFonts w:hint="eastAsia"/>
          <w:noProof/>
        </w:rPr>
        <w:t>异常人员管理</w:t>
      </w:r>
      <w:r w:rsidRPr="00FD7940">
        <w:rPr>
          <w:noProof/>
        </w:rPr>
        <w:t>功能模块</w:t>
      </w:r>
      <w:r>
        <w:rPr>
          <w:rFonts w:hint="eastAsia"/>
          <w:noProof/>
        </w:rPr>
        <w:t>也</w:t>
      </w:r>
      <w:r w:rsidRPr="00FD7940">
        <w:rPr>
          <w:noProof/>
        </w:rPr>
        <w:t>是本系统的一项基本业务，</w:t>
      </w:r>
      <w:r>
        <w:rPr>
          <w:rFonts w:hint="eastAsia"/>
          <w:noProof/>
        </w:rPr>
        <w:t>管理者通过</w:t>
      </w:r>
      <w:r w:rsidRPr="00FD7940">
        <w:rPr>
          <w:noProof/>
        </w:rPr>
        <w:t>授权登录后即可自行</w:t>
      </w:r>
      <w:r>
        <w:rPr>
          <w:rFonts w:hint="eastAsia"/>
          <w:noProof/>
        </w:rPr>
        <w:t>进行嫌疑</w:t>
      </w:r>
      <w:r>
        <w:rPr>
          <w:rFonts w:hint="eastAsia"/>
          <w:noProof/>
        </w:rPr>
        <w:t>/</w:t>
      </w:r>
      <w:r>
        <w:rPr>
          <w:rFonts w:hint="eastAsia"/>
          <w:noProof/>
        </w:rPr>
        <w:t>确诊人员登记和隔离人员登记的信息查看，对嫌疑</w:t>
      </w:r>
      <w:r>
        <w:rPr>
          <w:rFonts w:hint="eastAsia"/>
          <w:noProof/>
        </w:rPr>
        <w:t>/</w:t>
      </w:r>
      <w:r>
        <w:rPr>
          <w:rFonts w:hint="eastAsia"/>
          <w:noProof/>
        </w:rPr>
        <w:t>确诊人员登记和隔离人员登记进行新增记录、修改、搜索与删除</w:t>
      </w:r>
    </w:p>
    <w:p w14:paraId="10A1D5BE" w14:textId="2010762F" w:rsidR="009A1345" w:rsidRPr="00FD7940" w:rsidRDefault="00C04FB1" w:rsidP="002675B4">
      <w:pPr>
        <w:pStyle w:val="a0"/>
        <w:ind w:firstLine="480"/>
        <w:rPr>
          <w:noProof/>
        </w:rPr>
      </w:pPr>
      <w:r w:rsidRPr="00D06216">
        <w:rPr>
          <w:rFonts w:hint="eastAsia"/>
          <w:noProof/>
        </w:rPr>
        <w:t>异常人员管理</w:t>
      </w:r>
      <w:r w:rsidR="00EC3633" w:rsidRPr="00FD7940">
        <w:rPr>
          <w:noProof/>
        </w:rPr>
        <w:t>功能用例图如图</w:t>
      </w:r>
      <w:r w:rsidR="00EC3633" w:rsidRPr="00FD7940">
        <w:rPr>
          <w:noProof/>
        </w:rPr>
        <w:t>3-</w:t>
      </w:r>
      <w:r w:rsidR="0075295A" w:rsidRPr="00FD7940">
        <w:rPr>
          <w:noProof/>
        </w:rPr>
        <w:t>2</w:t>
      </w:r>
      <w:r w:rsidR="00EC3633" w:rsidRPr="00FD7940">
        <w:rPr>
          <w:noProof/>
        </w:rPr>
        <w:t>所示。</w:t>
      </w:r>
    </w:p>
    <w:p w14:paraId="46366C8B" w14:textId="0A2AB950" w:rsidR="00EC3633" w:rsidRPr="00FD7940" w:rsidRDefault="00C04FB1" w:rsidP="00FD29C0">
      <w:pPr>
        <w:pStyle w:val="a7"/>
        <w:rPr>
          <w:noProof/>
        </w:rPr>
      </w:pPr>
      <w:r>
        <w:fldChar w:fldCharType="begin"/>
      </w:r>
      <w:r>
        <w:instrText xml:space="preserve"> INCLUDEPICTURE "C:\\Users\\31329\\Documents\\Tencent Files\\3132935841\\Image\\C2C\\_WD282D7DN]9MY7}`F_]R]2.png" \* MERGEFORMATINET </w:instrText>
      </w:r>
      <w:r>
        <w:fldChar w:fldCharType="separate"/>
      </w:r>
      <w:r w:rsidR="00441CF5">
        <w:fldChar w:fldCharType="begin"/>
      </w:r>
      <w:r w:rsidR="00441CF5">
        <w:instrText xml:space="preserve"> INCLUDEPICTURE  "C:\\Users\\31329\\Documents\\Tencent Files\\3132935841\\Image\\C2C\\_WD282D7DN]9MY7}`F_]R]2.png" \* MERGEFORMATINET </w:instrText>
      </w:r>
      <w:r w:rsidR="00441CF5">
        <w:fldChar w:fldCharType="separate"/>
      </w:r>
      <w:r w:rsidR="00146C9F">
        <w:fldChar w:fldCharType="begin"/>
      </w:r>
      <w:r w:rsidR="00146C9F">
        <w:instrText xml:space="preserve"> INCLUDEPICTURE  "C:\\Users\\31329\\Documents\\Tencent Files\\3132935841\\Image\\C2C\\_WD282D7DN]9MY7}`F_]R]2.png" \* MERGEFORMATINET </w:instrText>
      </w:r>
      <w:r w:rsidR="00146C9F">
        <w:fldChar w:fldCharType="separate"/>
      </w:r>
      <w:r w:rsidR="00633B35">
        <w:fldChar w:fldCharType="begin"/>
      </w:r>
      <w:r w:rsidR="00633B35">
        <w:instrText xml:space="preserve"> INCLUDEPICTURE  "C:\\Users\\31329\\Documents\\Tencent Files\\3132935841\\Image\\C2C\\_WD282D7DN]9MY7}`F_]R]2.png" \* MERGEFORMATINET </w:instrText>
      </w:r>
      <w:r w:rsidR="00633B35">
        <w:fldChar w:fldCharType="separate"/>
      </w:r>
      <w:r w:rsidR="005E42E3">
        <w:fldChar w:fldCharType="begin"/>
      </w:r>
      <w:r w:rsidR="005E42E3">
        <w:instrText xml:space="preserve"> INCLUDEPICTURE  "C:\\Users\\31329\\Documents\\Tencent Files\\3132935841\\Image\\C2C\\_WD282D7DN]9MY7}`F_]R]2.png" \* MERGEFORMATINET </w:instrText>
      </w:r>
      <w:r w:rsidR="005E42E3">
        <w:fldChar w:fldCharType="separate"/>
      </w:r>
      <w:r w:rsidR="00B05C4F">
        <w:fldChar w:fldCharType="begin"/>
      </w:r>
      <w:r w:rsidR="00B05C4F">
        <w:instrText xml:space="preserve"> INCLUDEPICTURE  "C:\\Users\\31329\\Documents\\Tencent Files\\3132935841\\Image\\C2C\\_WD282D7DN]9MY7}`F_]R]2.png" \* MERGEFORMATINET </w:instrText>
      </w:r>
      <w:r w:rsidR="00B05C4F">
        <w:fldChar w:fldCharType="separate"/>
      </w:r>
      <w:r w:rsidR="00D25476">
        <w:fldChar w:fldCharType="begin"/>
      </w:r>
      <w:r w:rsidR="00D25476">
        <w:instrText xml:space="preserve"> INCLUDEPICTURE  "C:\\Users\\31329\\Documents\\Tencent Files\\3132935841\\Image\\C2C\\_WD282D7DN]9MY7}`F_]R]2.png" \* MERGEFORMATINET </w:instrText>
      </w:r>
      <w:r w:rsidR="00D25476">
        <w:fldChar w:fldCharType="separate"/>
      </w:r>
      <w:r w:rsidR="002D5204">
        <w:fldChar w:fldCharType="begin"/>
      </w:r>
      <w:r w:rsidR="002D5204">
        <w:instrText xml:space="preserve"> INCLUDEPICTURE  "C:\\Users\\31329\\Documents\\Tencent Files\\3132935841\\Image\\C2C\\_WD282D7DN]9MY7}`F_]R]2.png" \* MERGEFORMATINET </w:instrText>
      </w:r>
      <w:r w:rsidR="002D5204">
        <w:fldChar w:fldCharType="separate"/>
      </w:r>
      <w:r w:rsidR="00264D11">
        <w:fldChar w:fldCharType="begin"/>
      </w:r>
      <w:r w:rsidR="00264D11">
        <w:instrText xml:space="preserve"> INCLUDEPICTURE  "C:\\Users\\31329\\Documents\\Tencent Files\\3132935841\\Image\\C2C\\_WD282D7DN]9MY7}`F_]R]2.png" \* MERGEFORMATINET </w:instrText>
      </w:r>
      <w:r w:rsidR="00264D11">
        <w:fldChar w:fldCharType="separate"/>
      </w:r>
      <w:r w:rsidR="001D0D5A">
        <w:fldChar w:fldCharType="begin"/>
      </w:r>
      <w:r w:rsidR="001D0D5A">
        <w:instrText xml:space="preserve"> INCLUDEPICTURE  "C:\\Users\\31329\\Documents\\Tencent Files\\3132935841\\Image\\C2C\\_WD282D7DN]9MY7}`F_]R]2.png" \* MERGEFORMATINET </w:instrText>
      </w:r>
      <w:r w:rsidR="001D0D5A">
        <w:fldChar w:fldCharType="separate"/>
      </w:r>
      <w:r w:rsidR="0096248D">
        <w:fldChar w:fldCharType="begin"/>
      </w:r>
      <w:r w:rsidR="0096248D">
        <w:instrText xml:space="preserve"> INCLUDEPICTURE  "C:\\Users\\31329\\Documents\\Tencent Files\\3132935841\\Image\\C2C\\_WD282D7DN]9MY7}`F_]R]2.png" \* MERGEFORMATINET </w:instrText>
      </w:r>
      <w:r w:rsidR="0096248D">
        <w:fldChar w:fldCharType="separate"/>
      </w:r>
      <w:r w:rsidR="004C19C0">
        <w:fldChar w:fldCharType="begin"/>
      </w:r>
      <w:r w:rsidR="004C19C0">
        <w:instrText xml:space="preserve"> INCLUDEPICTURE  "C:\\Users\\31329\\Documents\\Tencent Files\\3132935841\\Image\\C2C\\_WD282D7DN]9MY7}`F_]R]2.png" \* MERGEFORMATINET </w:instrText>
      </w:r>
      <w:r w:rsidR="004C19C0">
        <w:fldChar w:fldCharType="separate"/>
      </w:r>
      <w:r w:rsidR="0041662E">
        <w:fldChar w:fldCharType="begin"/>
      </w:r>
      <w:r w:rsidR="0041662E">
        <w:instrText xml:space="preserve"> INCLUDEPICTURE  "C:\\Users\\31329\\Documents\\Tencent Files\\3132935841\\Image\\C2C\\_WD282D7DN]9MY7}`F_]R]2.png"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Files\\3132935841\\Image\\C2C\\</w:instrText>
      </w:r>
      <w:r w:rsidR="0044536A">
        <w:instrText>_WD282D7DN]9MY7}`F_]R]2.png" \* MERGEFORMATINET</w:instrText>
      </w:r>
      <w:r w:rsidR="0044536A">
        <w:instrText xml:space="preserve"> </w:instrText>
      </w:r>
      <w:r w:rsidR="0044536A">
        <w:fldChar w:fldCharType="separate"/>
      </w:r>
      <w:r w:rsidR="00FE443C">
        <w:pict w14:anchorId="5CFA986F">
          <v:shape id="_x0000_i1026" type="#_x0000_t75" alt="" style="width:414.6pt;height:282pt">
            <v:imagedata r:id="rId37" r:href="rId38"/>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rsidR="005E42E3">
        <w:fldChar w:fldCharType="end"/>
      </w:r>
      <w:r w:rsidR="00633B35">
        <w:fldChar w:fldCharType="end"/>
      </w:r>
      <w:r w:rsidR="00146C9F">
        <w:fldChar w:fldCharType="end"/>
      </w:r>
      <w:r w:rsidR="00441CF5">
        <w:fldChar w:fldCharType="end"/>
      </w:r>
      <w:r>
        <w:fldChar w:fldCharType="end"/>
      </w:r>
    </w:p>
    <w:p w14:paraId="6745AE45" w14:textId="387AE8A9" w:rsidR="00804B2E" w:rsidRPr="00FD7940" w:rsidRDefault="00804B2E" w:rsidP="00804B2E">
      <w:pPr>
        <w:pStyle w:val="a6"/>
        <w:rPr>
          <w:noProof/>
        </w:rPr>
      </w:pPr>
      <w:r w:rsidRPr="00FD7940">
        <w:rPr>
          <w:noProof/>
        </w:rPr>
        <w:lastRenderedPageBreak/>
        <w:t>图</w:t>
      </w:r>
      <w:r w:rsidRPr="00FD7940">
        <w:rPr>
          <w:noProof/>
        </w:rPr>
        <w:t>3-</w:t>
      </w:r>
      <w:r w:rsidR="0075295A" w:rsidRPr="00FD7940">
        <w:rPr>
          <w:noProof/>
        </w:rPr>
        <w:t>2</w:t>
      </w:r>
      <w:r w:rsidRPr="00FD7940">
        <w:rPr>
          <w:rFonts w:cs="Times New Roman"/>
          <w:noProof/>
        </w:rPr>
        <w:t xml:space="preserve">  </w:t>
      </w:r>
      <w:r w:rsidR="00C04FB1" w:rsidRPr="00D06216">
        <w:rPr>
          <w:rFonts w:hint="eastAsia"/>
          <w:noProof/>
        </w:rPr>
        <w:t>异常人员管理</w:t>
      </w:r>
      <w:r w:rsidRPr="00FD7940">
        <w:rPr>
          <w:noProof/>
        </w:rPr>
        <w:t>功能用例图</w:t>
      </w:r>
    </w:p>
    <w:p w14:paraId="27521024" w14:textId="0583195D" w:rsidR="00E57100" w:rsidRPr="00FD7940" w:rsidRDefault="00E57100" w:rsidP="00824918">
      <w:pPr>
        <w:pStyle w:val="3"/>
        <w:ind w:firstLineChars="100" w:firstLine="260"/>
        <w:rPr>
          <w:noProof/>
        </w:rPr>
      </w:pPr>
      <w:bookmarkStart w:id="42" w:name="_Toc105672522"/>
      <w:r w:rsidRPr="00FD7940">
        <w:rPr>
          <w:noProof/>
        </w:rPr>
        <w:t>3.</w:t>
      </w:r>
      <w:r w:rsidR="006619E3" w:rsidRPr="00FD7940">
        <w:rPr>
          <w:noProof/>
        </w:rPr>
        <w:t>2</w:t>
      </w:r>
      <w:r w:rsidRPr="00FD7940">
        <w:rPr>
          <w:noProof/>
        </w:rPr>
        <w:t>.</w:t>
      </w:r>
      <w:r w:rsidR="006619E3" w:rsidRPr="00FD7940">
        <w:rPr>
          <w:noProof/>
        </w:rPr>
        <w:t>3</w:t>
      </w:r>
      <w:r w:rsidRPr="00FD7940">
        <w:rPr>
          <w:noProof/>
        </w:rPr>
        <w:t xml:space="preserve">  </w:t>
      </w:r>
      <w:r w:rsidR="003D102B" w:rsidRPr="00D06216">
        <w:rPr>
          <w:rFonts w:hint="eastAsia"/>
          <w:noProof/>
        </w:rPr>
        <w:t>防控物资管理</w:t>
      </w:r>
      <w:bookmarkEnd w:id="42"/>
    </w:p>
    <w:p w14:paraId="572675B3" w14:textId="024D4414" w:rsidR="003E2BD0" w:rsidRDefault="002B6B62" w:rsidP="003E2BD0">
      <w:pPr>
        <w:pStyle w:val="a0"/>
        <w:ind w:firstLine="480"/>
        <w:rPr>
          <w:noProof/>
        </w:rPr>
      </w:pPr>
      <w:r w:rsidRPr="00D06216">
        <w:rPr>
          <w:rFonts w:hint="eastAsia"/>
          <w:noProof/>
        </w:rPr>
        <w:t>防控物资管理</w:t>
      </w:r>
      <w:r w:rsidRPr="00FD7940">
        <w:rPr>
          <w:noProof/>
        </w:rPr>
        <w:t>功能模块是本系统的一项基本业务，</w:t>
      </w:r>
      <w:r>
        <w:rPr>
          <w:rFonts w:hint="eastAsia"/>
          <w:noProof/>
        </w:rPr>
        <w:t>管理者通过</w:t>
      </w:r>
      <w:r w:rsidRPr="00FD7940">
        <w:rPr>
          <w:noProof/>
        </w:rPr>
        <w:t>授权登录后即可自行</w:t>
      </w:r>
      <w:r>
        <w:rPr>
          <w:rFonts w:hint="eastAsia"/>
          <w:noProof/>
        </w:rPr>
        <w:t>进行防疫物资的新增和防疫物资信息的查看，对防疫物资查看进行修改、搜索与删除</w:t>
      </w:r>
      <w:r w:rsidRPr="00FD7940">
        <w:rPr>
          <w:noProof/>
        </w:rPr>
        <w:t>，</w:t>
      </w:r>
      <w:r>
        <w:rPr>
          <w:rFonts w:hint="eastAsia"/>
          <w:noProof/>
        </w:rPr>
        <w:t>新增防疫物资进行创建与重置</w:t>
      </w:r>
    </w:p>
    <w:p w14:paraId="0A600943" w14:textId="1EF18394" w:rsidR="00E57100" w:rsidRPr="00FD7940" w:rsidRDefault="002B6B62" w:rsidP="00E57100">
      <w:pPr>
        <w:pStyle w:val="a0"/>
        <w:ind w:firstLine="480"/>
        <w:rPr>
          <w:noProof/>
        </w:rPr>
      </w:pPr>
      <w:r w:rsidRPr="00D06216">
        <w:rPr>
          <w:rFonts w:hint="eastAsia"/>
          <w:noProof/>
        </w:rPr>
        <w:t>防控物资管理</w:t>
      </w:r>
      <w:r w:rsidR="00E57100" w:rsidRPr="00FD7940">
        <w:rPr>
          <w:noProof/>
        </w:rPr>
        <w:t>功能用例图如图</w:t>
      </w:r>
      <w:r w:rsidR="00E57100" w:rsidRPr="00FD7940">
        <w:rPr>
          <w:noProof/>
        </w:rPr>
        <w:t>3-</w:t>
      </w:r>
      <w:r w:rsidR="0075295A" w:rsidRPr="00FD7940">
        <w:rPr>
          <w:noProof/>
        </w:rPr>
        <w:t>3</w:t>
      </w:r>
      <w:r w:rsidR="00E57100" w:rsidRPr="00FD7940">
        <w:rPr>
          <w:noProof/>
        </w:rPr>
        <w:t>所示。</w:t>
      </w:r>
    </w:p>
    <w:p w14:paraId="21501506" w14:textId="09A8A7C1" w:rsidR="00E57100" w:rsidRPr="00FD7940" w:rsidRDefault="002B6B62" w:rsidP="00FD29C0">
      <w:pPr>
        <w:pStyle w:val="a7"/>
        <w:rPr>
          <w:noProof/>
        </w:rPr>
      </w:pPr>
      <w:r w:rsidRPr="002B6B62">
        <w:rPr>
          <w:noProof/>
        </w:rPr>
        <w:drawing>
          <wp:inline distT="0" distB="0" distL="0" distR="0" wp14:anchorId="263855AE" wp14:editId="15A87797">
            <wp:extent cx="5939790" cy="272859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728595"/>
                    </a:xfrm>
                    <a:prstGeom prst="rect">
                      <a:avLst/>
                    </a:prstGeom>
                  </pic:spPr>
                </pic:pic>
              </a:graphicData>
            </a:graphic>
          </wp:inline>
        </w:drawing>
      </w:r>
    </w:p>
    <w:p w14:paraId="18435E2D" w14:textId="22273426" w:rsidR="00E57100" w:rsidRPr="00FD7940" w:rsidRDefault="00E57100" w:rsidP="00E57100">
      <w:pPr>
        <w:pStyle w:val="a6"/>
        <w:rPr>
          <w:noProof/>
        </w:rPr>
      </w:pPr>
      <w:r w:rsidRPr="00FD7940">
        <w:rPr>
          <w:noProof/>
        </w:rPr>
        <w:t>图</w:t>
      </w:r>
      <w:r w:rsidRPr="00FD7940">
        <w:rPr>
          <w:noProof/>
        </w:rPr>
        <w:t>3-</w:t>
      </w:r>
      <w:r w:rsidR="0075295A" w:rsidRPr="00FD7940">
        <w:rPr>
          <w:noProof/>
        </w:rPr>
        <w:t>3</w:t>
      </w:r>
      <w:r w:rsidRPr="00FD7940">
        <w:rPr>
          <w:noProof/>
        </w:rPr>
        <w:t xml:space="preserve">  </w:t>
      </w:r>
      <w:r w:rsidR="002B6B62" w:rsidRPr="00D06216">
        <w:rPr>
          <w:rFonts w:hint="eastAsia"/>
          <w:noProof/>
        </w:rPr>
        <w:t>防控物资管理</w:t>
      </w:r>
      <w:r w:rsidRPr="00FD7940">
        <w:rPr>
          <w:noProof/>
        </w:rPr>
        <w:t>功能用例图</w:t>
      </w:r>
    </w:p>
    <w:p w14:paraId="43598714" w14:textId="011FAD60" w:rsidR="0046557D" w:rsidRPr="00FD7940" w:rsidRDefault="0046557D" w:rsidP="0046557D">
      <w:pPr>
        <w:pStyle w:val="3"/>
        <w:rPr>
          <w:noProof/>
        </w:rPr>
      </w:pPr>
      <w:bookmarkStart w:id="43" w:name="_Toc105672523"/>
      <w:r w:rsidRPr="00FD7940">
        <w:rPr>
          <w:noProof/>
        </w:rPr>
        <w:t>3.</w:t>
      </w:r>
      <w:r w:rsidR="006619E3" w:rsidRPr="00FD7940">
        <w:rPr>
          <w:noProof/>
        </w:rPr>
        <w:t>2</w:t>
      </w:r>
      <w:r w:rsidRPr="00FD7940">
        <w:rPr>
          <w:noProof/>
        </w:rPr>
        <w:t>.</w:t>
      </w:r>
      <w:r w:rsidR="003D102B">
        <w:rPr>
          <w:noProof/>
        </w:rPr>
        <w:t>4</w:t>
      </w:r>
      <w:r w:rsidRPr="00FD7940">
        <w:rPr>
          <w:noProof/>
        </w:rPr>
        <w:t xml:space="preserve">  </w:t>
      </w:r>
      <w:r w:rsidR="003D102B" w:rsidRPr="00D06216">
        <w:rPr>
          <w:rFonts w:hint="eastAsia"/>
          <w:noProof/>
        </w:rPr>
        <w:t>疫情概况</w:t>
      </w:r>
      <w:r w:rsidR="00012132">
        <w:rPr>
          <w:rFonts w:hint="eastAsia"/>
          <w:noProof/>
        </w:rPr>
        <w:t>功能</w:t>
      </w:r>
      <w:bookmarkEnd w:id="43"/>
    </w:p>
    <w:p w14:paraId="08B87D69" w14:textId="57E87290" w:rsidR="00A523C8" w:rsidRPr="00FD7940" w:rsidRDefault="007359E7" w:rsidP="003E2BD0">
      <w:pPr>
        <w:pStyle w:val="a0"/>
        <w:ind w:firstLine="480"/>
        <w:rPr>
          <w:noProof/>
        </w:rPr>
      </w:pPr>
      <w:r w:rsidRPr="00FD7940">
        <w:rPr>
          <w:noProof/>
        </w:rPr>
        <w:t>为了更直观的查看</w:t>
      </w:r>
      <w:r w:rsidR="00012132">
        <w:rPr>
          <w:rFonts w:hint="eastAsia"/>
          <w:noProof/>
        </w:rPr>
        <w:t>防疫物资的</w:t>
      </w:r>
      <w:r w:rsidR="00012132" w:rsidRPr="00FD7940">
        <w:rPr>
          <w:noProof/>
        </w:rPr>
        <w:t>结果</w:t>
      </w:r>
      <w:r w:rsidR="00012132">
        <w:rPr>
          <w:rFonts w:hint="eastAsia"/>
          <w:noProof/>
        </w:rPr>
        <w:t>和疫情趋势</w:t>
      </w:r>
      <w:r w:rsidRPr="00FD7940">
        <w:rPr>
          <w:noProof/>
        </w:rPr>
        <w:t>，</w:t>
      </w:r>
      <w:r w:rsidR="003E2BD0" w:rsidRPr="00FD7940">
        <w:rPr>
          <w:noProof/>
        </w:rPr>
        <w:t>系统</w:t>
      </w:r>
      <w:r w:rsidR="003E2BD0">
        <w:rPr>
          <w:rFonts w:hint="eastAsia"/>
          <w:noProof/>
        </w:rPr>
        <w:t>对防疫数据进行了数据可视化功能。</w:t>
      </w:r>
    </w:p>
    <w:p w14:paraId="0D12F856" w14:textId="77283C7A" w:rsidR="00A30572" w:rsidRPr="00FD7940" w:rsidRDefault="00012132" w:rsidP="00A30572">
      <w:pPr>
        <w:pStyle w:val="a0"/>
        <w:ind w:firstLine="480"/>
        <w:rPr>
          <w:noProof/>
        </w:rPr>
      </w:pPr>
      <w:r w:rsidRPr="00D06216">
        <w:rPr>
          <w:rFonts w:hint="eastAsia"/>
          <w:noProof/>
        </w:rPr>
        <w:t>疫情概况</w:t>
      </w:r>
      <w:r w:rsidR="00722028" w:rsidRPr="00FD7940">
        <w:rPr>
          <w:noProof/>
        </w:rPr>
        <w:t>功能用例图如图</w:t>
      </w:r>
      <w:r w:rsidR="00722028" w:rsidRPr="00FD7940">
        <w:rPr>
          <w:noProof/>
        </w:rPr>
        <w:t>3-</w:t>
      </w:r>
      <w:r w:rsidR="0075295A" w:rsidRPr="00FD7940">
        <w:rPr>
          <w:noProof/>
        </w:rPr>
        <w:t>5</w:t>
      </w:r>
      <w:r w:rsidR="00722028" w:rsidRPr="00FD7940">
        <w:rPr>
          <w:noProof/>
        </w:rPr>
        <w:t>所示。</w:t>
      </w:r>
    </w:p>
    <w:p w14:paraId="656ACC7B" w14:textId="596C919B" w:rsidR="0046557D" w:rsidRPr="00FD7940" w:rsidRDefault="00B7188C" w:rsidP="00A30572">
      <w:pPr>
        <w:pStyle w:val="a0"/>
        <w:spacing w:line="240" w:lineRule="auto"/>
        <w:ind w:firstLineChars="0" w:firstLine="0"/>
        <w:jc w:val="center"/>
        <w:rPr>
          <w:noProof/>
        </w:rPr>
      </w:pPr>
      <w:r w:rsidRPr="00B7188C">
        <w:rPr>
          <w:noProof/>
        </w:rPr>
        <w:drawing>
          <wp:inline distT="0" distB="0" distL="0" distR="0" wp14:anchorId="57A6AA45" wp14:editId="2FDF0B2F">
            <wp:extent cx="5939790" cy="155448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554480"/>
                    </a:xfrm>
                    <a:prstGeom prst="rect">
                      <a:avLst/>
                    </a:prstGeom>
                  </pic:spPr>
                </pic:pic>
              </a:graphicData>
            </a:graphic>
          </wp:inline>
        </w:drawing>
      </w:r>
      <w:r w:rsidRPr="00B7188C">
        <w:rPr>
          <w:noProof/>
        </w:rPr>
        <w:t xml:space="preserve"> </w:t>
      </w:r>
    </w:p>
    <w:p w14:paraId="5454C1AE" w14:textId="1EDDC3C7" w:rsidR="00C37993" w:rsidRPr="00FD7940" w:rsidRDefault="00C37993" w:rsidP="00C37993">
      <w:pPr>
        <w:pStyle w:val="a6"/>
        <w:rPr>
          <w:noProof/>
        </w:rPr>
      </w:pPr>
      <w:r w:rsidRPr="00FD7940">
        <w:rPr>
          <w:noProof/>
        </w:rPr>
        <w:t>图</w:t>
      </w:r>
      <w:r w:rsidRPr="00FD7940">
        <w:rPr>
          <w:noProof/>
        </w:rPr>
        <w:t>3-</w:t>
      </w:r>
      <w:r w:rsidR="0075295A" w:rsidRPr="00FD7940">
        <w:rPr>
          <w:noProof/>
        </w:rPr>
        <w:t>5</w:t>
      </w:r>
      <w:r w:rsidRPr="00FD7940">
        <w:rPr>
          <w:noProof/>
        </w:rPr>
        <w:t xml:space="preserve"> </w:t>
      </w:r>
      <w:r w:rsidR="00012132" w:rsidRPr="00D06216">
        <w:rPr>
          <w:rFonts w:hint="eastAsia"/>
          <w:noProof/>
        </w:rPr>
        <w:t>疫情概况</w:t>
      </w:r>
      <w:r w:rsidRPr="00FD7940">
        <w:rPr>
          <w:noProof/>
        </w:rPr>
        <w:t>功能用例图</w:t>
      </w:r>
    </w:p>
    <w:p w14:paraId="7BD59C9B" w14:textId="2AB46D58" w:rsidR="00DE4055" w:rsidRPr="00FD7940" w:rsidRDefault="00754F0D" w:rsidP="0006633E">
      <w:pPr>
        <w:pStyle w:val="2"/>
        <w:rPr>
          <w:noProof/>
        </w:rPr>
      </w:pPr>
      <w:bookmarkStart w:id="44" w:name="_Toc45696405"/>
      <w:bookmarkStart w:id="45" w:name="_Toc105672524"/>
      <w:r w:rsidRPr="00FD7940">
        <w:rPr>
          <w:noProof/>
        </w:rPr>
        <w:lastRenderedPageBreak/>
        <w:t>3</w:t>
      </w:r>
      <w:r w:rsidR="00DE4055" w:rsidRPr="00FD7940">
        <w:rPr>
          <w:noProof/>
        </w:rPr>
        <w:t>.</w:t>
      </w:r>
      <w:r w:rsidR="00282F46" w:rsidRPr="00FD7940">
        <w:rPr>
          <w:noProof/>
        </w:rPr>
        <w:t>3</w:t>
      </w:r>
      <w:r w:rsidR="00DE4055" w:rsidRPr="00FD7940">
        <w:rPr>
          <w:noProof/>
        </w:rPr>
        <w:t xml:space="preserve">  </w:t>
      </w:r>
      <w:bookmarkEnd w:id="44"/>
      <w:r w:rsidR="00282F46" w:rsidRPr="00FD7940">
        <w:rPr>
          <w:noProof/>
        </w:rPr>
        <w:t>本章小结</w:t>
      </w:r>
      <w:bookmarkEnd w:id="45"/>
    </w:p>
    <w:p w14:paraId="373CB94E" w14:textId="47E38DEF" w:rsidR="007359E7" w:rsidRPr="00FD7940" w:rsidRDefault="00F11C74" w:rsidP="00F11C74">
      <w:pPr>
        <w:pStyle w:val="a0"/>
        <w:ind w:firstLine="480"/>
        <w:rPr>
          <w:noProof/>
        </w:rPr>
        <w:sectPr w:rsidR="007359E7" w:rsidRPr="00FD7940" w:rsidSect="00D211F2">
          <w:pgSz w:w="11906" w:h="16838" w:code="9"/>
          <w:pgMar w:top="1418" w:right="1134" w:bottom="1134" w:left="1134" w:header="851" w:footer="992" w:gutter="284"/>
          <w:cols w:space="425"/>
          <w:docGrid w:type="lines" w:linePitch="312"/>
        </w:sectPr>
      </w:pPr>
      <w:bookmarkStart w:id="46" w:name="_Toc45696406"/>
      <w:r w:rsidRPr="00FD7940">
        <w:rPr>
          <w:noProof/>
        </w:rPr>
        <w:t>本章主要</w:t>
      </w:r>
      <w:r w:rsidR="001E7A3F" w:rsidRPr="00FD7940">
        <w:rPr>
          <w:noProof/>
        </w:rPr>
        <w:t>从</w:t>
      </w:r>
      <w:r w:rsidR="003E2BD0">
        <w:rPr>
          <w:rFonts w:hint="eastAsia"/>
          <w:noProof/>
        </w:rPr>
        <w:t>疫情封控管理</w:t>
      </w:r>
      <w:r w:rsidR="006976D8" w:rsidRPr="00FD7940">
        <w:rPr>
          <w:noProof/>
        </w:rPr>
        <w:t>系统的功能需求进行详细的分析，介绍了本系统初步具有的功能，从</w:t>
      </w:r>
      <w:bookmarkStart w:id="47" w:name="_Toc45696409"/>
      <w:bookmarkEnd w:id="46"/>
      <w:r w:rsidR="00012132" w:rsidRPr="00D06216">
        <w:rPr>
          <w:rFonts w:hint="eastAsia"/>
          <w:noProof/>
        </w:rPr>
        <w:t>日常防控管理、异常人员管理、防控物资管理、疫情概况</w:t>
      </w:r>
      <w:r w:rsidR="007359E7" w:rsidRPr="00FD7940">
        <w:rPr>
          <w:noProof/>
        </w:rPr>
        <w:t>模块进行功能的需求分析，画出了系统</w:t>
      </w:r>
      <w:r w:rsidR="003E2BD0">
        <w:rPr>
          <w:rFonts w:hint="eastAsia"/>
          <w:noProof/>
        </w:rPr>
        <w:t>四</w:t>
      </w:r>
      <w:r w:rsidR="007359E7" w:rsidRPr="00FD7940">
        <w:rPr>
          <w:noProof/>
        </w:rPr>
        <w:t>大功能模块的用例图。</w:t>
      </w:r>
    </w:p>
    <w:p w14:paraId="2BCDD799" w14:textId="2F9DC5FF" w:rsidR="00F11C74" w:rsidRPr="00FD7940" w:rsidRDefault="007359E7" w:rsidP="00F11C74">
      <w:pPr>
        <w:pStyle w:val="1"/>
        <w:rPr>
          <w:noProof/>
        </w:rPr>
      </w:pPr>
      <w:bookmarkStart w:id="48" w:name="_Toc105672525"/>
      <w:r w:rsidRPr="00FD7940">
        <w:rPr>
          <w:noProof/>
        </w:rPr>
        <w:lastRenderedPageBreak/>
        <w:t xml:space="preserve">第4章  </w:t>
      </w:r>
      <w:bookmarkEnd w:id="47"/>
      <w:r w:rsidRPr="00FD7940">
        <w:rPr>
          <w:noProof/>
        </w:rPr>
        <w:t>系统设计</w:t>
      </w:r>
      <w:bookmarkEnd w:id="48"/>
    </w:p>
    <w:p w14:paraId="3756B76B" w14:textId="6062DEBB" w:rsidR="00C44B8B" w:rsidRPr="00FD7940" w:rsidRDefault="00C44B8B" w:rsidP="00C44B8B">
      <w:pPr>
        <w:pStyle w:val="a0"/>
        <w:ind w:firstLine="480"/>
        <w:rPr>
          <w:noProof/>
        </w:rPr>
      </w:pPr>
      <w:bookmarkStart w:id="49" w:name="_Toc35438323"/>
      <w:bookmarkStart w:id="50" w:name="_Toc45696411"/>
      <w:r w:rsidRPr="00FD7940">
        <w:rPr>
          <w:noProof/>
        </w:rPr>
        <w:t>本章将对该系统进行详细的设计。通过流程图、时序图、文本说明等方法对系统进行了功能设计。体系架构设计与设计图相结合，从整体架构、逻辑架构、网络架构、功能架构四个方面进行了阐述。在此基础上，本文还将从概念结构和逻辑结构设计两个角度，分别用实体属性图、</w:t>
      </w:r>
      <w:r w:rsidRPr="00FD7940">
        <w:rPr>
          <w:noProof/>
        </w:rPr>
        <w:t>E-R</w:t>
      </w:r>
      <w:r w:rsidRPr="00FD7940">
        <w:rPr>
          <w:noProof/>
        </w:rPr>
        <w:t>图以及三线表加以说明。</w:t>
      </w:r>
    </w:p>
    <w:p w14:paraId="61706240" w14:textId="40281225" w:rsidR="00F11C74" w:rsidRPr="00FD7940" w:rsidRDefault="00F11C74" w:rsidP="00D32759">
      <w:pPr>
        <w:pStyle w:val="2"/>
        <w:rPr>
          <w:noProof/>
        </w:rPr>
      </w:pPr>
      <w:bookmarkStart w:id="51" w:name="_Toc105672526"/>
      <w:r w:rsidRPr="00FD7940">
        <w:rPr>
          <w:noProof/>
        </w:rPr>
        <w:t xml:space="preserve">4.1  </w:t>
      </w:r>
      <w:bookmarkEnd w:id="49"/>
      <w:r w:rsidRPr="00FD7940">
        <w:rPr>
          <w:noProof/>
        </w:rPr>
        <w:t>体系架构设计</w:t>
      </w:r>
      <w:bookmarkEnd w:id="51"/>
    </w:p>
    <w:p w14:paraId="6E7BE9BD" w14:textId="78D12DE0" w:rsidR="000F07A1" w:rsidRPr="00FD7940" w:rsidRDefault="000F07A1" w:rsidP="000F07A1">
      <w:pPr>
        <w:pStyle w:val="a0"/>
        <w:ind w:firstLine="480"/>
        <w:rPr>
          <w:noProof/>
        </w:rPr>
      </w:pPr>
      <w:bookmarkStart w:id="52" w:name="_Toc35438324"/>
      <w:r w:rsidRPr="00FD7940">
        <w:rPr>
          <w:noProof/>
        </w:rPr>
        <w:t>本节</w:t>
      </w:r>
      <w:r w:rsidR="003B06D0" w:rsidRPr="00FD7940">
        <w:rPr>
          <w:noProof/>
        </w:rPr>
        <w:t>主要</w:t>
      </w:r>
      <w:r w:rsidRPr="00FD7940">
        <w:rPr>
          <w:noProof/>
        </w:rPr>
        <w:t>从整体架构、逻辑架构、网络架构、功能架构四个</w:t>
      </w:r>
      <w:r w:rsidR="003B06D0" w:rsidRPr="00FD7940">
        <w:rPr>
          <w:noProof/>
        </w:rPr>
        <w:t>部分</w:t>
      </w:r>
      <w:r w:rsidRPr="00FD7940">
        <w:rPr>
          <w:noProof/>
        </w:rPr>
        <w:t>来</w:t>
      </w:r>
      <w:r w:rsidR="003B06D0" w:rsidRPr="00FD7940">
        <w:rPr>
          <w:noProof/>
        </w:rPr>
        <w:t>说明</w:t>
      </w:r>
      <w:r w:rsidR="00572D3E">
        <w:rPr>
          <w:rFonts w:hint="eastAsia"/>
          <w:noProof/>
        </w:rPr>
        <w:t>疫情封控管理</w:t>
      </w:r>
      <w:r w:rsidRPr="00FD7940">
        <w:rPr>
          <w:noProof/>
        </w:rPr>
        <w:t>系统体系架构</w:t>
      </w:r>
      <w:r w:rsidR="003B06D0" w:rsidRPr="00FD7940">
        <w:rPr>
          <w:noProof/>
        </w:rPr>
        <w:t>的</w:t>
      </w:r>
      <w:r w:rsidRPr="00FD7940">
        <w:rPr>
          <w:noProof/>
        </w:rPr>
        <w:t>设计。</w:t>
      </w:r>
    </w:p>
    <w:p w14:paraId="636B2B49" w14:textId="6B9F19DA" w:rsidR="00F11C74" w:rsidRPr="00FD7940" w:rsidRDefault="00F11C74" w:rsidP="00F11C74">
      <w:pPr>
        <w:pStyle w:val="3"/>
        <w:rPr>
          <w:noProof/>
        </w:rPr>
      </w:pPr>
      <w:bookmarkStart w:id="53" w:name="_Toc105672527"/>
      <w:r w:rsidRPr="00FD7940">
        <w:rPr>
          <w:noProof/>
        </w:rPr>
        <w:t xml:space="preserve">4.1.1  </w:t>
      </w:r>
      <w:bookmarkEnd w:id="52"/>
      <w:r w:rsidRPr="00FD7940">
        <w:rPr>
          <w:noProof/>
        </w:rPr>
        <w:t>整体</w:t>
      </w:r>
      <w:r w:rsidR="005C4314" w:rsidRPr="00FD7940">
        <w:rPr>
          <w:noProof/>
        </w:rPr>
        <w:t>架</w:t>
      </w:r>
      <w:r w:rsidRPr="00FD7940">
        <w:rPr>
          <w:noProof/>
        </w:rPr>
        <w:t>构设计</w:t>
      </w:r>
      <w:bookmarkEnd w:id="53"/>
    </w:p>
    <w:p w14:paraId="216883CF" w14:textId="24982AC8" w:rsidR="00F11C74" w:rsidRPr="00FD7940" w:rsidRDefault="00F11C74" w:rsidP="003B06D0">
      <w:pPr>
        <w:pStyle w:val="a0"/>
        <w:ind w:firstLine="480"/>
        <w:rPr>
          <w:noProof/>
        </w:rPr>
      </w:pPr>
      <w:r w:rsidRPr="00FD7940">
        <w:rPr>
          <w:noProof/>
        </w:rPr>
        <w:t>本小节主要是描述</w:t>
      </w:r>
      <w:r w:rsidR="003029B0">
        <w:rPr>
          <w:rFonts w:hint="eastAsia"/>
          <w:noProof/>
        </w:rPr>
        <w:t>疫情封控管理</w:t>
      </w:r>
      <w:r w:rsidRPr="00FD7940">
        <w:rPr>
          <w:noProof/>
        </w:rPr>
        <w:t>系统的</w:t>
      </w:r>
      <w:r w:rsidR="003B06D0" w:rsidRPr="00FD7940">
        <w:rPr>
          <w:noProof/>
        </w:rPr>
        <w:t>工作方式及工作流程，可为具体的开发工作提供参考。</w:t>
      </w:r>
      <w:r w:rsidRPr="00FD7940">
        <w:rPr>
          <w:noProof/>
        </w:rPr>
        <w:t>整体架构设计如图</w:t>
      </w:r>
      <w:r w:rsidRPr="00FD7940">
        <w:rPr>
          <w:noProof/>
        </w:rPr>
        <w:t>4-1</w:t>
      </w:r>
      <w:r w:rsidRPr="00FD7940">
        <w:rPr>
          <w:noProof/>
        </w:rPr>
        <w:t>所示。</w:t>
      </w:r>
    </w:p>
    <w:p w14:paraId="063F5011" w14:textId="5E8A660F" w:rsidR="00F11C74" w:rsidRPr="00FD7940" w:rsidRDefault="00B7188C" w:rsidP="00A30572">
      <w:pPr>
        <w:pStyle w:val="a0"/>
        <w:spacing w:line="240" w:lineRule="auto"/>
        <w:ind w:firstLineChars="0" w:firstLine="0"/>
        <w:jc w:val="center"/>
        <w:rPr>
          <w:noProof/>
        </w:rPr>
      </w:pPr>
      <w:r w:rsidRPr="00B7188C">
        <w:rPr>
          <w:noProof/>
        </w:rPr>
        <w:drawing>
          <wp:inline distT="0" distB="0" distL="0" distR="0" wp14:anchorId="685291FE" wp14:editId="42B7A8A5">
            <wp:extent cx="5939790" cy="444754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4447540"/>
                    </a:xfrm>
                    <a:prstGeom prst="rect">
                      <a:avLst/>
                    </a:prstGeom>
                  </pic:spPr>
                </pic:pic>
              </a:graphicData>
            </a:graphic>
          </wp:inline>
        </w:drawing>
      </w:r>
      <w:r w:rsidRPr="00B7188C">
        <w:rPr>
          <w:noProof/>
        </w:rPr>
        <w:t xml:space="preserve"> </w:t>
      </w:r>
    </w:p>
    <w:p w14:paraId="52136B2B" w14:textId="77777777" w:rsidR="001361C9" w:rsidRPr="00FD7940" w:rsidRDefault="001361C9" w:rsidP="001361C9">
      <w:pPr>
        <w:pStyle w:val="a6"/>
        <w:rPr>
          <w:noProof/>
        </w:rPr>
      </w:pPr>
      <w:r w:rsidRPr="00FD7940">
        <w:rPr>
          <w:noProof/>
        </w:rPr>
        <w:lastRenderedPageBreak/>
        <w:t>图</w:t>
      </w:r>
      <w:r w:rsidRPr="00FD7940">
        <w:rPr>
          <w:noProof/>
        </w:rPr>
        <w:t xml:space="preserve">4-1  </w:t>
      </w:r>
      <w:r w:rsidRPr="00FD7940">
        <w:rPr>
          <w:noProof/>
        </w:rPr>
        <w:t>整体架构设计图</w:t>
      </w:r>
    </w:p>
    <w:p w14:paraId="4E033BB1" w14:textId="66DD83DB" w:rsidR="001361C9" w:rsidRPr="00FD7940" w:rsidRDefault="001361C9" w:rsidP="001361C9">
      <w:pPr>
        <w:pStyle w:val="3"/>
        <w:rPr>
          <w:noProof/>
        </w:rPr>
      </w:pPr>
      <w:bookmarkStart w:id="54" w:name="_Toc35438325"/>
      <w:bookmarkStart w:id="55" w:name="_Toc105672528"/>
      <w:r w:rsidRPr="00FD7940">
        <w:rPr>
          <w:noProof/>
        </w:rPr>
        <w:t xml:space="preserve">4.1.2  </w:t>
      </w:r>
      <w:bookmarkEnd w:id="54"/>
      <w:r w:rsidRPr="00FD7940">
        <w:rPr>
          <w:noProof/>
        </w:rPr>
        <w:t>逻辑架构设计</w:t>
      </w:r>
      <w:bookmarkEnd w:id="55"/>
    </w:p>
    <w:p w14:paraId="4FB1D274" w14:textId="3F6B3FB8" w:rsidR="00C36C5E" w:rsidRPr="00FD7940" w:rsidRDefault="00572D3E" w:rsidP="00C36C5E">
      <w:pPr>
        <w:pStyle w:val="a0"/>
        <w:ind w:firstLine="480"/>
        <w:rPr>
          <w:noProof/>
        </w:rPr>
      </w:pPr>
      <w:r>
        <w:rPr>
          <w:rFonts w:hint="eastAsia"/>
          <w:noProof/>
        </w:rPr>
        <w:t>疫情封控管理</w:t>
      </w:r>
      <w:r w:rsidR="00C36C5E" w:rsidRPr="00FD7940">
        <w:rPr>
          <w:noProof/>
        </w:rPr>
        <w:t>系统的逻辑架构设计</w:t>
      </w:r>
      <w:r w:rsidR="003B06D0" w:rsidRPr="00FD7940">
        <w:rPr>
          <w:noProof/>
        </w:rPr>
        <w:t>包含</w:t>
      </w:r>
      <w:r w:rsidR="00C36C5E" w:rsidRPr="00FD7940">
        <w:rPr>
          <w:noProof/>
        </w:rPr>
        <w:t>四部分：</w:t>
      </w:r>
    </w:p>
    <w:p w14:paraId="73E399FC" w14:textId="29BD2ECD" w:rsidR="00C36C5E" w:rsidRPr="00FD7940" w:rsidRDefault="00871053" w:rsidP="00C36C5E">
      <w:pPr>
        <w:pStyle w:val="a0"/>
        <w:ind w:firstLine="480"/>
        <w:rPr>
          <w:noProof/>
        </w:rPr>
      </w:pPr>
      <w:r w:rsidRPr="00FD7940">
        <w:rPr>
          <w:noProof/>
        </w:rPr>
        <w:t>使用者</w:t>
      </w:r>
      <w:r w:rsidR="00C36C5E" w:rsidRPr="00FD7940">
        <w:rPr>
          <w:noProof/>
        </w:rPr>
        <w:t>：管理</w:t>
      </w:r>
      <w:r w:rsidR="00572D3E">
        <w:rPr>
          <w:rFonts w:hint="eastAsia"/>
          <w:noProof/>
        </w:rPr>
        <w:t>者</w:t>
      </w:r>
      <w:r w:rsidR="00C36C5E" w:rsidRPr="00FD7940">
        <w:rPr>
          <w:noProof/>
        </w:rPr>
        <w:t>。</w:t>
      </w:r>
    </w:p>
    <w:p w14:paraId="7D973D52" w14:textId="11F2C4DA" w:rsidR="00C36C5E" w:rsidRPr="00FD7940" w:rsidRDefault="003B06D0" w:rsidP="00C36C5E">
      <w:pPr>
        <w:pStyle w:val="a0"/>
        <w:ind w:firstLine="480"/>
        <w:rPr>
          <w:noProof/>
        </w:rPr>
      </w:pPr>
      <w:r w:rsidRPr="00FD7940">
        <w:rPr>
          <w:noProof/>
        </w:rPr>
        <w:t>使用</w:t>
      </w:r>
      <w:r w:rsidR="00C36C5E" w:rsidRPr="00FD7940">
        <w:rPr>
          <w:noProof/>
        </w:rPr>
        <w:t>平台：</w:t>
      </w:r>
      <w:r w:rsidR="00C36C5E" w:rsidRPr="00FD7940">
        <w:rPr>
          <w:noProof/>
        </w:rPr>
        <w:t>PC</w:t>
      </w:r>
      <w:r w:rsidR="00C36C5E" w:rsidRPr="00FD7940">
        <w:rPr>
          <w:noProof/>
        </w:rPr>
        <w:t>端</w:t>
      </w:r>
      <w:r w:rsidR="00572D3E">
        <w:rPr>
          <w:rFonts w:hint="eastAsia"/>
          <w:noProof/>
        </w:rPr>
        <w:t>页面</w:t>
      </w:r>
      <w:r w:rsidR="00C36C5E" w:rsidRPr="00FD7940">
        <w:rPr>
          <w:noProof/>
        </w:rPr>
        <w:t>。</w:t>
      </w:r>
    </w:p>
    <w:p w14:paraId="2E187ED5" w14:textId="03943C18" w:rsidR="00C36C5E" w:rsidRPr="00FD7940" w:rsidRDefault="00C36C5E" w:rsidP="00C36C5E">
      <w:pPr>
        <w:pStyle w:val="a0"/>
        <w:ind w:firstLine="480"/>
        <w:rPr>
          <w:noProof/>
        </w:rPr>
      </w:pPr>
      <w:r w:rsidRPr="00FD7940">
        <w:rPr>
          <w:noProof/>
        </w:rPr>
        <w:t>功能应用：主要为</w:t>
      </w:r>
      <w:r w:rsidR="001D16D0">
        <w:rPr>
          <w:rFonts w:hint="eastAsia"/>
          <w:noProof/>
        </w:rPr>
        <w:t>管理者</w:t>
      </w:r>
      <w:r w:rsidRPr="00FD7940">
        <w:rPr>
          <w:noProof/>
        </w:rPr>
        <w:t>通过</w:t>
      </w:r>
      <w:r w:rsidR="001D16D0">
        <w:rPr>
          <w:rFonts w:hint="eastAsia"/>
          <w:noProof/>
        </w:rPr>
        <w:t>前端页面</w:t>
      </w:r>
      <w:r w:rsidRPr="00FD7940">
        <w:rPr>
          <w:noProof/>
        </w:rPr>
        <w:t>登录进行</w:t>
      </w:r>
      <w:r w:rsidR="001D16D0">
        <w:rPr>
          <w:rFonts w:hint="eastAsia"/>
          <w:noProof/>
        </w:rPr>
        <w:t>打卡管理、人员管理、</w:t>
      </w:r>
      <w:r w:rsidR="001D16D0" w:rsidRPr="00D470C6">
        <w:rPr>
          <w:noProof/>
        </w:rPr>
        <w:t>查看</w:t>
      </w:r>
      <w:r w:rsidR="001D16D0">
        <w:rPr>
          <w:rFonts w:hint="eastAsia"/>
          <w:noProof/>
        </w:rPr>
        <w:t>物资和疫情概况的信息查看</w:t>
      </w:r>
      <w:r w:rsidRPr="00FD7940">
        <w:rPr>
          <w:noProof/>
        </w:rPr>
        <w:t>并对</w:t>
      </w:r>
      <w:r w:rsidR="001D16D0">
        <w:rPr>
          <w:rFonts w:hint="eastAsia"/>
          <w:noProof/>
        </w:rPr>
        <w:t>其</w:t>
      </w:r>
      <w:r w:rsidRPr="00FD7940">
        <w:rPr>
          <w:noProof/>
        </w:rPr>
        <w:t>进行</w:t>
      </w:r>
      <w:r w:rsidR="001D16D0">
        <w:rPr>
          <w:rFonts w:hint="eastAsia"/>
          <w:noProof/>
        </w:rPr>
        <w:t>增删改查</w:t>
      </w:r>
      <w:r w:rsidRPr="00FD7940">
        <w:rPr>
          <w:noProof/>
        </w:rPr>
        <w:t>管理。</w:t>
      </w:r>
    </w:p>
    <w:p w14:paraId="5B185641" w14:textId="738488F8" w:rsidR="00C36C5E" w:rsidRPr="00FD7940" w:rsidRDefault="00C36C5E" w:rsidP="00C36C5E">
      <w:pPr>
        <w:pStyle w:val="a0"/>
        <w:ind w:firstLine="480"/>
        <w:rPr>
          <w:noProof/>
        </w:rPr>
      </w:pPr>
      <w:r w:rsidRPr="00FD7940">
        <w:rPr>
          <w:noProof/>
        </w:rPr>
        <w:t>运行环境：服务器，数据库。</w:t>
      </w:r>
    </w:p>
    <w:p w14:paraId="6D15E4CB" w14:textId="49CFC855" w:rsidR="001361C9" w:rsidRPr="00FD7940" w:rsidRDefault="001361C9" w:rsidP="001361C9">
      <w:pPr>
        <w:pStyle w:val="a0"/>
        <w:ind w:firstLine="480"/>
        <w:rPr>
          <w:rFonts w:cs="Times New Roman"/>
          <w:noProof/>
          <w:szCs w:val="24"/>
        </w:rPr>
      </w:pPr>
      <w:r w:rsidRPr="00FD7940">
        <w:rPr>
          <w:rFonts w:cs="Times New Roman"/>
          <w:noProof/>
          <w:szCs w:val="24"/>
        </w:rPr>
        <w:t>逻辑架构设计如图</w:t>
      </w:r>
      <w:r w:rsidRPr="00FD7940">
        <w:rPr>
          <w:rFonts w:cs="Times New Roman"/>
          <w:noProof/>
          <w:szCs w:val="24"/>
        </w:rPr>
        <w:t>4-2</w:t>
      </w:r>
      <w:r w:rsidRPr="00FD7940">
        <w:rPr>
          <w:rFonts w:cs="Times New Roman"/>
          <w:noProof/>
          <w:szCs w:val="24"/>
        </w:rPr>
        <w:t>所示。</w:t>
      </w:r>
    </w:p>
    <w:p w14:paraId="5C1CA5D9" w14:textId="571D046D" w:rsidR="001361C9" w:rsidRPr="00FD7940" w:rsidRDefault="00EC5E32" w:rsidP="00A30572">
      <w:pPr>
        <w:pStyle w:val="a0"/>
        <w:spacing w:line="240" w:lineRule="auto"/>
        <w:ind w:firstLineChars="0" w:firstLine="0"/>
        <w:jc w:val="center"/>
        <w:rPr>
          <w:noProof/>
        </w:rPr>
      </w:pPr>
      <w:r w:rsidRPr="00EC5E32">
        <w:rPr>
          <w:noProof/>
        </w:rPr>
        <w:drawing>
          <wp:inline distT="0" distB="0" distL="0" distR="0" wp14:anchorId="59C7022E" wp14:editId="42AB7B66">
            <wp:extent cx="5939790" cy="385000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3850005"/>
                    </a:xfrm>
                    <a:prstGeom prst="rect">
                      <a:avLst/>
                    </a:prstGeom>
                  </pic:spPr>
                </pic:pic>
              </a:graphicData>
            </a:graphic>
          </wp:inline>
        </w:drawing>
      </w:r>
      <w:r w:rsidRPr="00EC5E32">
        <w:rPr>
          <w:noProof/>
        </w:rPr>
        <w:t xml:space="preserve"> </w:t>
      </w:r>
    </w:p>
    <w:bookmarkEnd w:id="50"/>
    <w:p w14:paraId="4B435BE0" w14:textId="77777777" w:rsidR="001361C9" w:rsidRPr="00FD7940" w:rsidRDefault="001361C9" w:rsidP="001361C9">
      <w:pPr>
        <w:pStyle w:val="a6"/>
        <w:rPr>
          <w:noProof/>
        </w:rPr>
      </w:pPr>
      <w:r w:rsidRPr="00FD7940">
        <w:rPr>
          <w:noProof/>
        </w:rPr>
        <w:t>图</w:t>
      </w:r>
      <w:r w:rsidRPr="00FD7940">
        <w:rPr>
          <w:noProof/>
        </w:rPr>
        <w:t xml:space="preserve">4-2  </w:t>
      </w:r>
      <w:r w:rsidRPr="00FD7940">
        <w:rPr>
          <w:noProof/>
        </w:rPr>
        <w:t>逻辑架构设计图</w:t>
      </w:r>
    </w:p>
    <w:p w14:paraId="72287D49" w14:textId="77777777" w:rsidR="001361C9" w:rsidRPr="00FD7940" w:rsidRDefault="001361C9" w:rsidP="001361C9">
      <w:pPr>
        <w:pStyle w:val="3"/>
        <w:rPr>
          <w:noProof/>
        </w:rPr>
      </w:pPr>
      <w:bookmarkStart w:id="56" w:name="_Toc105672529"/>
      <w:r w:rsidRPr="00FD7940">
        <w:rPr>
          <w:noProof/>
        </w:rPr>
        <w:t>4.1.3  网络架构设计</w:t>
      </w:r>
      <w:bookmarkEnd w:id="56"/>
    </w:p>
    <w:p w14:paraId="0C6909C3" w14:textId="48842015" w:rsidR="00853848" w:rsidRPr="00FD7940" w:rsidRDefault="00DF7E59" w:rsidP="00853848">
      <w:pPr>
        <w:pStyle w:val="a0"/>
        <w:ind w:firstLine="480"/>
        <w:rPr>
          <w:noProof/>
        </w:rPr>
      </w:pPr>
      <w:r>
        <w:rPr>
          <w:rFonts w:hint="eastAsia"/>
          <w:noProof/>
        </w:rPr>
        <w:t>管理者</w:t>
      </w:r>
      <w:r w:rsidR="00853848" w:rsidRPr="00FD7940">
        <w:rPr>
          <w:noProof/>
        </w:rPr>
        <w:t>通过</w:t>
      </w:r>
      <w:r>
        <w:rPr>
          <w:rFonts w:hint="eastAsia"/>
          <w:noProof/>
        </w:rPr>
        <w:t>浏览器</w:t>
      </w:r>
      <w:r w:rsidR="00853848" w:rsidRPr="00FD7940">
        <w:rPr>
          <w:noProof/>
        </w:rPr>
        <w:t>访问</w:t>
      </w:r>
      <w:r>
        <w:rPr>
          <w:rFonts w:hint="eastAsia"/>
          <w:noProof/>
        </w:rPr>
        <w:t>登录页面</w:t>
      </w:r>
      <w:r w:rsidR="00853848" w:rsidRPr="00FD7940">
        <w:rPr>
          <w:noProof/>
        </w:rPr>
        <w:t>，向服务器发送请求，服务器接收请求并做出响应，把用户需要的数据返回到</w:t>
      </w:r>
      <w:r>
        <w:rPr>
          <w:rFonts w:hint="eastAsia"/>
          <w:noProof/>
        </w:rPr>
        <w:t>前端页面</w:t>
      </w:r>
      <w:r w:rsidR="00853848" w:rsidRPr="00FD7940">
        <w:rPr>
          <w:noProof/>
        </w:rPr>
        <w:t>。只要有一</w:t>
      </w:r>
      <w:r>
        <w:rPr>
          <w:noProof/>
        </w:rPr>
        <w:t>台</w:t>
      </w:r>
      <w:r>
        <w:rPr>
          <w:rFonts w:hint="eastAsia"/>
          <w:noProof/>
        </w:rPr>
        <w:t>装有</w:t>
      </w:r>
      <w:r>
        <w:rPr>
          <w:noProof/>
        </w:rPr>
        <w:t>浏览器的笔记本或台式电脑</w:t>
      </w:r>
      <w:r w:rsidR="00853848" w:rsidRPr="00FD7940">
        <w:rPr>
          <w:noProof/>
        </w:rPr>
        <w:t>，就</w:t>
      </w:r>
      <w:r w:rsidR="00D24BE7" w:rsidRPr="00FD7940">
        <w:rPr>
          <w:noProof/>
        </w:rPr>
        <w:t>能</w:t>
      </w:r>
      <w:r w:rsidR="00853848" w:rsidRPr="00FD7940">
        <w:rPr>
          <w:noProof/>
        </w:rPr>
        <w:t>进行操作</w:t>
      </w:r>
    </w:p>
    <w:p w14:paraId="556BB6C8" w14:textId="4FD29BB7" w:rsidR="00FB7C80" w:rsidRPr="00FD7940" w:rsidRDefault="001361C9" w:rsidP="00CE54F0">
      <w:pPr>
        <w:pStyle w:val="a0"/>
        <w:ind w:firstLine="480"/>
        <w:rPr>
          <w:noProof/>
        </w:rPr>
      </w:pPr>
      <w:r w:rsidRPr="00FD7940">
        <w:rPr>
          <w:rFonts w:cs="Times New Roman"/>
          <w:noProof/>
          <w:szCs w:val="24"/>
        </w:rPr>
        <w:t>网络架构设计如图</w:t>
      </w:r>
      <w:r w:rsidRPr="00FD7940">
        <w:rPr>
          <w:rFonts w:cs="Times New Roman"/>
          <w:noProof/>
          <w:szCs w:val="24"/>
        </w:rPr>
        <w:t>4-3</w:t>
      </w:r>
      <w:r w:rsidRPr="00FD7940">
        <w:rPr>
          <w:rFonts w:cs="Times New Roman"/>
          <w:noProof/>
          <w:szCs w:val="24"/>
        </w:rPr>
        <w:t>所示</w:t>
      </w:r>
      <w:r w:rsidRPr="00FD7940">
        <w:rPr>
          <w:noProof/>
        </w:rPr>
        <w:t>。</w:t>
      </w:r>
    </w:p>
    <w:p w14:paraId="4E7DD1CE" w14:textId="78BFD54F" w:rsidR="00FB7C80" w:rsidRPr="00FD7940" w:rsidRDefault="00DF7E59" w:rsidP="00153399">
      <w:pPr>
        <w:pStyle w:val="a0"/>
        <w:spacing w:line="240" w:lineRule="auto"/>
        <w:ind w:firstLineChars="0" w:firstLine="0"/>
        <w:jc w:val="center"/>
        <w:rPr>
          <w:noProof/>
        </w:rPr>
      </w:pPr>
      <w:r w:rsidRPr="00DF7E59">
        <w:rPr>
          <w:noProof/>
        </w:rPr>
        <w:lastRenderedPageBreak/>
        <w:drawing>
          <wp:inline distT="0" distB="0" distL="0" distR="0" wp14:anchorId="72672ED5" wp14:editId="795301E1">
            <wp:extent cx="5939790" cy="2486025"/>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2486025"/>
                    </a:xfrm>
                    <a:prstGeom prst="rect">
                      <a:avLst/>
                    </a:prstGeom>
                  </pic:spPr>
                </pic:pic>
              </a:graphicData>
            </a:graphic>
          </wp:inline>
        </w:drawing>
      </w:r>
    </w:p>
    <w:p w14:paraId="3D8DCA39" w14:textId="0393B3BE" w:rsidR="00480FD0" w:rsidRPr="00FD7940" w:rsidRDefault="001361C9" w:rsidP="00480FD0">
      <w:pPr>
        <w:pStyle w:val="a6"/>
        <w:rPr>
          <w:noProof/>
        </w:rPr>
      </w:pPr>
      <w:r w:rsidRPr="00FD7940">
        <w:rPr>
          <w:noProof/>
        </w:rPr>
        <w:t>图</w:t>
      </w:r>
      <w:r w:rsidRPr="00FD7940">
        <w:rPr>
          <w:noProof/>
        </w:rPr>
        <w:t xml:space="preserve">4-3  </w:t>
      </w:r>
      <w:r w:rsidRPr="00FD7940">
        <w:rPr>
          <w:noProof/>
        </w:rPr>
        <w:t>网络架构设计图</w:t>
      </w:r>
    </w:p>
    <w:p w14:paraId="07BFB6C3" w14:textId="77777777" w:rsidR="001361C9" w:rsidRPr="00FD7940" w:rsidRDefault="001361C9" w:rsidP="001361C9">
      <w:pPr>
        <w:pStyle w:val="3"/>
        <w:rPr>
          <w:noProof/>
        </w:rPr>
      </w:pPr>
      <w:bookmarkStart w:id="57" w:name="_Toc105672530"/>
      <w:r w:rsidRPr="00FD7940">
        <w:rPr>
          <w:noProof/>
        </w:rPr>
        <w:t>4.1.4  功能架构设计</w:t>
      </w:r>
      <w:bookmarkEnd w:id="57"/>
    </w:p>
    <w:p w14:paraId="506AD983" w14:textId="3D0F5AF3" w:rsidR="00B107CF" w:rsidRDefault="00B107CF" w:rsidP="00B107CF">
      <w:pPr>
        <w:pStyle w:val="af0"/>
        <w:ind w:firstLineChars="200" w:firstLine="480"/>
        <w:jc w:val="both"/>
        <w:rPr>
          <w:rFonts w:eastAsia="宋体" w:cs="Times New Roman"/>
          <w:noProof/>
          <w:sz w:val="24"/>
          <w:szCs w:val="24"/>
        </w:rPr>
      </w:pPr>
      <w:r w:rsidRPr="00B107CF">
        <w:rPr>
          <w:rFonts w:eastAsia="宋体" w:cs="Times New Roman"/>
          <w:noProof/>
          <w:sz w:val="24"/>
          <w:szCs w:val="24"/>
        </w:rPr>
        <w:t>本节按照上一章的需求分析进行设计。该系统分为</w:t>
      </w:r>
      <w:r>
        <w:rPr>
          <w:rFonts w:eastAsia="宋体" w:cs="Times New Roman" w:hint="eastAsia"/>
          <w:noProof/>
          <w:sz w:val="24"/>
          <w:szCs w:val="24"/>
        </w:rPr>
        <w:t>四</w:t>
      </w:r>
      <w:r w:rsidRPr="00B107CF">
        <w:rPr>
          <w:rFonts w:eastAsia="宋体" w:cs="Times New Roman"/>
          <w:noProof/>
          <w:sz w:val="24"/>
          <w:szCs w:val="24"/>
        </w:rPr>
        <w:t>个功能模块：日常防控管理、异常人员管理、防疫物资管理、疫情情况功能。</w:t>
      </w:r>
    </w:p>
    <w:p w14:paraId="3F30A866" w14:textId="500AFBCD" w:rsidR="00B107CF" w:rsidRPr="001D16D0" w:rsidRDefault="00B107CF" w:rsidP="00B107CF">
      <w:pPr>
        <w:pStyle w:val="af0"/>
        <w:ind w:firstLineChars="200" w:firstLine="480"/>
        <w:jc w:val="both"/>
        <w:rPr>
          <w:rFonts w:eastAsia="宋体" w:cs="Times New Roman"/>
          <w:noProof/>
          <w:sz w:val="24"/>
          <w:szCs w:val="24"/>
        </w:rPr>
      </w:pPr>
      <w:r w:rsidRPr="001D16D0">
        <w:rPr>
          <w:rFonts w:eastAsia="宋体" w:cs="Times New Roman"/>
          <w:noProof/>
          <w:sz w:val="24"/>
          <w:szCs w:val="24"/>
        </w:rPr>
        <w:t>基于</w:t>
      </w:r>
      <w:r w:rsidRPr="001D16D0">
        <w:rPr>
          <w:rFonts w:eastAsia="宋体" w:cs="Times New Roman" w:hint="eastAsia"/>
          <w:noProof/>
          <w:sz w:val="24"/>
          <w:szCs w:val="24"/>
        </w:rPr>
        <w:t>疫情</w:t>
      </w:r>
      <w:r w:rsidRPr="001D16D0">
        <w:rPr>
          <w:rFonts w:eastAsia="宋体" w:cs="Times New Roman"/>
          <w:noProof/>
          <w:sz w:val="24"/>
          <w:szCs w:val="24"/>
        </w:rPr>
        <w:t>的</w:t>
      </w:r>
      <w:r w:rsidRPr="001D16D0">
        <w:rPr>
          <w:rFonts w:eastAsia="宋体" w:cs="Times New Roman" w:hint="eastAsia"/>
          <w:noProof/>
          <w:sz w:val="24"/>
          <w:szCs w:val="24"/>
        </w:rPr>
        <w:t>疫情封控管理</w:t>
      </w:r>
      <w:r w:rsidRPr="001D16D0">
        <w:rPr>
          <w:rFonts w:eastAsia="宋体" w:cs="Times New Roman"/>
          <w:noProof/>
          <w:sz w:val="24"/>
          <w:szCs w:val="24"/>
        </w:rPr>
        <w:t>系统的功能架构设计如图</w:t>
      </w:r>
      <w:r w:rsidRPr="001D16D0">
        <w:rPr>
          <w:rFonts w:eastAsia="宋体" w:cs="Times New Roman"/>
          <w:noProof/>
          <w:sz w:val="24"/>
          <w:szCs w:val="24"/>
        </w:rPr>
        <w:t>4-4</w:t>
      </w:r>
      <w:r w:rsidRPr="001D16D0">
        <w:rPr>
          <w:rFonts w:eastAsia="宋体" w:cs="Times New Roman"/>
          <w:noProof/>
          <w:sz w:val="24"/>
          <w:szCs w:val="24"/>
        </w:rPr>
        <w:t>所示。</w:t>
      </w:r>
    </w:p>
    <w:p w14:paraId="5E79D06A" w14:textId="14589BFC" w:rsidR="002F2F70" w:rsidRPr="00FD7940" w:rsidRDefault="00EC5E32" w:rsidP="00F33A98">
      <w:pPr>
        <w:pStyle w:val="a0"/>
        <w:spacing w:line="240" w:lineRule="auto"/>
        <w:ind w:firstLineChars="0" w:firstLine="0"/>
        <w:jc w:val="center"/>
        <w:rPr>
          <w:noProof/>
        </w:rPr>
      </w:pPr>
      <w:r w:rsidRPr="00EC5E32">
        <w:rPr>
          <w:noProof/>
        </w:rPr>
        <w:drawing>
          <wp:inline distT="0" distB="0" distL="0" distR="0" wp14:anchorId="50FF46E7" wp14:editId="6C4FFBEF">
            <wp:extent cx="5939790" cy="2997835"/>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997835"/>
                    </a:xfrm>
                    <a:prstGeom prst="rect">
                      <a:avLst/>
                    </a:prstGeom>
                  </pic:spPr>
                </pic:pic>
              </a:graphicData>
            </a:graphic>
          </wp:inline>
        </w:drawing>
      </w:r>
      <w:r w:rsidRPr="00EC5E32">
        <w:rPr>
          <w:noProof/>
        </w:rPr>
        <w:t xml:space="preserve"> </w:t>
      </w:r>
    </w:p>
    <w:p w14:paraId="39277388" w14:textId="77777777" w:rsidR="00911722" w:rsidRPr="00FD7940" w:rsidRDefault="00911722" w:rsidP="002310B8">
      <w:pPr>
        <w:pStyle w:val="a6"/>
        <w:rPr>
          <w:noProof/>
        </w:rPr>
      </w:pPr>
      <w:bookmarkStart w:id="58" w:name="_Toc45696413"/>
      <w:r w:rsidRPr="00FD7940">
        <w:rPr>
          <w:noProof/>
        </w:rPr>
        <w:t>图</w:t>
      </w:r>
      <w:r w:rsidRPr="00FD7940">
        <w:rPr>
          <w:noProof/>
        </w:rPr>
        <w:t xml:space="preserve">4-4  </w:t>
      </w:r>
      <w:r w:rsidRPr="00FD7940">
        <w:rPr>
          <w:noProof/>
        </w:rPr>
        <w:t>功能架构设计图</w:t>
      </w:r>
    </w:p>
    <w:p w14:paraId="014CEAFD" w14:textId="06E5DED6" w:rsidR="00911722" w:rsidRPr="00FD7940" w:rsidRDefault="00911722" w:rsidP="00985686">
      <w:pPr>
        <w:pStyle w:val="2"/>
        <w:rPr>
          <w:noProof/>
        </w:rPr>
      </w:pPr>
      <w:bookmarkStart w:id="59" w:name="_Toc105672531"/>
      <w:r w:rsidRPr="00FD7940">
        <w:rPr>
          <w:noProof/>
        </w:rPr>
        <w:lastRenderedPageBreak/>
        <w:t xml:space="preserve">4.2  </w:t>
      </w:r>
      <w:bookmarkEnd w:id="58"/>
      <w:r w:rsidR="00D84A88" w:rsidRPr="00FD7940">
        <w:rPr>
          <w:noProof/>
        </w:rPr>
        <w:t>功能</w:t>
      </w:r>
      <w:r w:rsidRPr="00FD7940">
        <w:rPr>
          <w:noProof/>
        </w:rPr>
        <w:t>详细设计</w:t>
      </w:r>
      <w:bookmarkEnd w:id="59"/>
    </w:p>
    <w:p w14:paraId="18987C43" w14:textId="0A0B1BD8" w:rsidR="007E119B" w:rsidRPr="00FD7940" w:rsidRDefault="007E119B" w:rsidP="0044466F">
      <w:pPr>
        <w:pStyle w:val="a0"/>
        <w:ind w:firstLine="480"/>
        <w:rPr>
          <w:noProof/>
        </w:rPr>
      </w:pPr>
      <w:bookmarkStart w:id="60" w:name="_Toc45696414"/>
      <w:r w:rsidRPr="00FD7940">
        <w:rPr>
          <w:rFonts w:cs="Times New Roman"/>
          <w:noProof/>
          <w:szCs w:val="24"/>
        </w:rPr>
        <w:t>本节主要描述各个功能实现流程的详细设计</w:t>
      </w:r>
      <w:r w:rsidRPr="00FD7940">
        <w:rPr>
          <w:noProof/>
        </w:rPr>
        <w:t>。</w:t>
      </w:r>
      <w:r w:rsidR="005A441D">
        <w:rPr>
          <w:rFonts w:hint="eastAsia"/>
          <w:noProof/>
        </w:rPr>
        <w:t>疫情封控管理</w:t>
      </w:r>
      <w:r w:rsidR="00051761" w:rsidRPr="00FD7940">
        <w:rPr>
          <w:noProof/>
        </w:rPr>
        <w:t>系统在系统需求分析部分主要分为</w:t>
      </w:r>
      <w:r w:rsidR="005A441D">
        <w:rPr>
          <w:rFonts w:hint="eastAsia"/>
          <w:noProof/>
        </w:rPr>
        <w:t>四</w:t>
      </w:r>
      <w:r w:rsidR="00051761" w:rsidRPr="00FD7940">
        <w:rPr>
          <w:noProof/>
        </w:rPr>
        <w:t>大模块，分别为</w:t>
      </w:r>
      <w:r w:rsidR="005A441D" w:rsidRPr="00D06216">
        <w:rPr>
          <w:rFonts w:hint="eastAsia"/>
          <w:noProof/>
        </w:rPr>
        <w:t>日常防控管理、异常人员管理、防控物资管理、疫情概况</w:t>
      </w:r>
      <w:r w:rsidR="00051761" w:rsidRPr="00FD7940">
        <w:rPr>
          <w:noProof/>
        </w:rPr>
        <w:t>。</w:t>
      </w:r>
      <w:r w:rsidR="0044466F" w:rsidRPr="00FD7940">
        <w:rPr>
          <w:noProof/>
        </w:rPr>
        <w:t>下面将对该系统进行分析，得到具体的功能设计的操作流程。</w:t>
      </w:r>
    </w:p>
    <w:p w14:paraId="6B1D4332" w14:textId="1475E04D" w:rsidR="00924C12" w:rsidRPr="00FD7940" w:rsidRDefault="00924C12" w:rsidP="00924C12">
      <w:pPr>
        <w:pStyle w:val="3"/>
        <w:rPr>
          <w:noProof/>
        </w:rPr>
      </w:pPr>
      <w:bookmarkStart w:id="61" w:name="_Toc35438327"/>
      <w:bookmarkStart w:id="62" w:name="_Toc105672532"/>
      <w:bookmarkEnd w:id="60"/>
      <w:r w:rsidRPr="00FD7940">
        <w:rPr>
          <w:noProof/>
        </w:rPr>
        <w:t xml:space="preserve">4.2.1  </w:t>
      </w:r>
      <w:bookmarkEnd w:id="61"/>
      <w:r w:rsidR="00FF5463" w:rsidRPr="00D06216">
        <w:rPr>
          <w:rFonts w:hint="eastAsia"/>
          <w:noProof/>
        </w:rPr>
        <w:t>日常防控管理</w:t>
      </w:r>
      <w:bookmarkEnd w:id="62"/>
    </w:p>
    <w:p w14:paraId="5CA7CF72" w14:textId="7ECBA88B" w:rsidR="00924C12" w:rsidRPr="00FD7940" w:rsidRDefault="00FF5463" w:rsidP="00924C12">
      <w:pPr>
        <w:pStyle w:val="a0"/>
        <w:ind w:firstLine="480"/>
        <w:rPr>
          <w:noProof/>
        </w:rPr>
      </w:pPr>
      <w:r>
        <w:rPr>
          <w:rFonts w:hint="eastAsia"/>
          <w:noProof/>
        </w:rPr>
        <w:t>管理者</w:t>
      </w:r>
      <w:r w:rsidR="00406D73">
        <w:rPr>
          <w:rFonts w:hint="eastAsia"/>
          <w:noProof/>
        </w:rPr>
        <w:t>先</w:t>
      </w:r>
      <w:r w:rsidR="0011799E" w:rsidRPr="00FD7940">
        <w:rPr>
          <w:noProof/>
        </w:rPr>
        <w:t>登录，登录成功后即可</w:t>
      </w:r>
      <w:r w:rsidR="00D24BE7" w:rsidRPr="00FD7940">
        <w:rPr>
          <w:noProof/>
        </w:rPr>
        <w:t>进行</w:t>
      </w:r>
      <w:r w:rsidRPr="00D06216">
        <w:rPr>
          <w:rFonts w:hint="eastAsia"/>
          <w:noProof/>
        </w:rPr>
        <w:t>日常防控管理</w:t>
      </w:r>
      <w:r w:rsidR="00924C12" w:rsidRPr="00FD7940">
        <w:rPr>
          <w:noProof/>
        </w:rPr>
        <w:t>。</w:t>
      </w:r>
      <w:r w:rsidR="009A1FF8">
        <w:rPr>
          <w:rFonts w:hint="eastAsia"/>
          <w:noProof/>
        </w:rPr>
        <w:t>管理</w:t>
      </w:r>
      <w:r w:rsidR="00C90282" w:rsidRPr="00FD7940">
        <w:rPr>
          <w:noProof/>
        </w:rPr>
        <w:t>者</w:t>
      </w:r>
      <w:r w:rsidR="00924C12" w:rsidRPr="00FD7940">
        <w:rPr>
          <w:noProof/>
        </w:rPr>
        <w:t>在</w:t>
      </w:r>
      <w:r w:rsidR="00406D73" w:rsidRPr="00D06216">
        <w:rPr>
          <w:rFonts w:hint="eastAsia"/>
          <w:noProof/>
        </w:rPr>
        <w:t>日常防控管理</w:t>
      </w:r>
      <w:r>
        <w:rPr>
          <w:rFonts w:hint="eastAsia"/>
          <w:noProof/>
        </w:rPr>
        <w:t>主</w:t>
      </w:r>
      <w:r w:rsidR="00924C12" w:rsidRPr="00FD7940">
        <w:rPr>
          <w:noProof/>
        </w:rPr>
        <w:t>界面可以对</w:t>
      </w:r>
      <w:r w:rsidR="009A1FF8">
        <w:rPr>
          <w:rFonts w:ascii="宋体" w:cs="宋体" w:hint="eastAsia"/>
          <w:noProof/>
          <w:color w:val="000000"/>
          <w:kern w:val="0"/>
          <w:szCs w:val="24"/>
        </w:rPr>
        <w:t>打卡记录进行修改、搜索与删除，健康打卡申报</w:t>
      </w:r>
      <w:r w:rsidR="00B03D3F">
        <w:rPr>
          <w:rFonts w:ascii="宋体" w:cs="宋体" w:hint="eastAsia"/>
          <w:noProof/>
          <w:color w:val="000000"/>
          <w:kern w:val="0"/>
          <w:szCs w:val="24"/>
        </w:rPr>
        <w:t>进行</w:t>
      </w:r>
      <w:r w:rsidR="009A1FF8">
        <w:rPr>
          <w:rFonts w:ascii="宋体" w:cs="宋体" w:hint="eastAsia"/>
          <w:noProof/>
          <w:color w:val="000000"/>
          <w:kern w:val="0"/>
          <w:szCs w:val="24"/>
        </w:rPr>
        <w:t>创建与重置的设置。</w:t>
      </w:r>
      <w:r w:rsidR="00924C12" w:rsidRPr="00FD7940">
        <w:rPr>
          <w:noProof/>
        </w:rPr>
        <w:t>当</w:t>
      </w:r>
      <w:r w:rsidR="00A6378A">
        <w:rPr>
          <w:rFonts w:hint="eastAsia"/>
          <w:noProof/>
        </w:rPr>
        <w:t>管理</w:t>
      </w:r>
      <w:r w:rsidR="00C90282" w:rsidRPr="00FD7940">
        <w:rPr>
          <w:noProof/>
        </w:rPr>
        <w:t>者</w:t>
      </w:r>
      <w:r w:rsidR="00924C12" w:rsidRPr="00FD7940">
        <w:rPr>
          <w:noProof/>
        </w:rPr>
        <w:t>点击</w:t>
      </w:r>
      <w:r w:rsidR="00A6378A">
        <w:rPr>
          <w:rFonts w:hint="eastAsia"/>
          <w:noProof/>
        </w:rPr>
        <w:t>打卡记录</w:t>
      </w:r>
      <w:r w:rsidR="00924C12" w:rsidRPr="00FD7940">
        <w:rPr>
          <w:noProof/>
        </w:rPr>
        <w:t>时，系统会将数据库中</w:t>
      </w:r>
      <w:r w:rsidR="00B84899">
        <w:rPr>
          <w:rFonts w:hint="eastAsia"/>
          <w:noProof/>
        </w:rPr>
        <w:t>数据显示到主页面中</w:t>
      </w:r>
      <w:r w:rsidR="00924C12" w:rsidRPr="00FD7940">
        <w:rPr>
          <w:noProof/>
        </w:rPr>
        <w:t>，</w:t>
      </w:r>
      <w:r w:rsidR="002E28C9" w:rsidRPr="00FD7940">
        <w:rPr>
          <w:noProof/>
        </w:rPr>
        <w:t>当</w:t>
      </w:r>
      <w:r w:rsidR="0086606E">
        <w:rPr>
          <w:rFonts w:hint="eastAsia"/>
          <w:noProof/>
        </w:rPr>
        <w:t>你查询</w:t>
      </w:r>
      <w:r w:rsidR="002E28C9" w:rsidRPr="00FD7940">
        <w:rPr>
          <w:noProof/>
        </w:rPr>
        <w:t>时</w:t>
      </w:r>
      <w:r w:rsidR="002E28C9">
        <w:rPr>
          <w:rFonts w:hint="eastAsia"/>
          <w:noProof/>
        </w:rPr>
        <w:t>，系统会根据你输入的信息进行查找，并重新加载数据，</w:t>
      </w:r>
      <w:r w:rsidR="002E28C9" w:rsidRPr="00FD7940">
        <w:rPr>
          <w:noProof/>
        </w:rPr>
        <w:t>当点击</w:t>
      </w:r>
      <w:r w:rsidR="002E28C9">
        <w:rPr>
          <w:rFonts w:hint="eastAsia"/>
          <w:noProof/>
        </w:rPr>
        <w:t>删改</w:t>
      </w:r>
      <w:r w:rsidR="002E28C9" w:rsidRPr="00FD7940">
        <w:rPr>
          <w:noProof/>
        </w:rPr>
        <w:t>时，系统会将</w:t>
      </w:r>
      <w:r w:rsidR="002E28C9">
        <w:rPr>
          <w:rFonts w:hint="eastAsia"/>
          <w:noProof/>
        </w:rPr>
        <w:t>你输入的数据存储到</w:t>
      </w:r>
      <w:r w:rsidR="002E28C9" w:rsidRPr="00FD7940">
        <w:rPr>
          <w:noProof/>
        </w:rPr>
        <w:t>数据库</w:t>
      </w:r>
      <w:r w:rsidR="002E28C9">
        <w:rPr>
          <w:rFonts w:hint="eastAsia"/>
          <w:noProof/>
        </w:rPr>
        <w:t>中，</w:t>
      </w:r>
      <w:r w:rsidR="00924C12" w:rsidRPr="00FD7940">
        <w:rPr>
          <w:noProof/>
        </w:rPr>
        <w:t>同时</w:t>
      </w:r>
      <w:r w:rsidR="00A4401E" w:rsidRPr="00FD7940">
        <w:rPr>
          <w:noProof/>
        </w:rPr>
        <w:t>也会向</w:t>
      </w:r>
      <w:r w:rsidR="002E28C9">
        <w:rPr>
          <w:rFonts w:hint="eastAsia"/>
          <w:noProof/>
        </w:rPr>
        <w:t>管理</w:t>
      </w:r>
      <w:r w:rsidR="00F06095" w:rsidRPr="00FD7940">
        <w:rPr>
          <w:noProof/>
        </w:rPr>
        <w:t>者</w:t>
      </w:r>
      <w:r w:rsidR="00A4401E" w:rsidRPr="00FD7940">
        <w:rPr>
          <w:noProof/>
        </w:rPr>
        <w:t>发送一个</w:t>
      </w:r>
      <w:r w:rsidR="002E28C9">
        <w:rPr>
          <w:rFonts w:hint="eastAsia"/>
          <w:noProof/>
        </w:rPr>
        <w:t>修改或删除</w:t>
      </w:r>
      <w:r w:rsidR="00924C12" w:rsidRPr="00FD7940">
        <w:rPr>
          <w:noProof/>
        </w:rPr>
        <w:t>成功</w:t>
      </w:r>
      <w:r w:rsidR="00A4401E" w:rsidRPr="00FD7940">
        <w:rPr>
          <w:noProof/>
        </w:rPr>
        <w:t>的提示</w:t>
      </w:r>
      <w:r w:rsidR="00924C12" w:rsidRPr="00FD7940">
        <w:rPr>
          <w:noProof/>
        </w:rPr>
        <w:t>，</w:t>
      </w:r>
      <w:r w:rsidR="002E28C9">
        <w:rPr>
          <w:rFonts w:hint="eastAsia"/>
          <w:noProof/>
        </w:rPr>
        <w:t>修改或删除</w:t>
      </w:r>
      <w:r w:rsidR="00A4401E" w:rsidRPr="00FD7940">
        <w:rPr>
          <w:noProof/>
        </w:rPr>
        <w:t>成功则</w:t>
      </w:r>
      <w:r w:rsidR="002E28C9">
        <w:rPr>
          <w:rFonts w:hint="eastAsia"/>
          <w:noProof/>
        </w:rPr>
        <w:t>重新加载数据</w:t>
      </w:r>
      <w:r w:rsidR="00924C12" w:rsidRPr="00FD7940">
        <w:rPr>
          <w:noProof/>
        </w:rPr>
        <w:t>。</w:t>
      </w:r>
      <w:r w:rsidR="002E28C9" w:rsidRPr="00FD7940">
        <w:rPr>
          <w:noProof/>
        </w:rPr>
        <w:t>当</w:t>
      </w:r>
      <w:r w:rsidR="002E28C9">
        <w:rPr>
          <w:rFonts w:hint="eastAsia"/>
          <w:noProof/>
        </w:rPr>
        <w:t>管理</w:t>
      </w:r>
      <w:r w:rsidR="002E28C9" w:rsidRPr="00FD7940">
        <w:rPr>
          <w:noProof/>
        </w:rPr>
        <w:t>者点击</w:t>
      </w:r>
      <w:r w:rsidR="002E28C9">
        <w:rPr>
          <w:rFonts w:hint="eastAsia"/>
          <w:noProof/>
        </w:rPr>
        <w:t>健康打卡申报</w:t>
      </w:r>
      <w:r w:rsidR="002E28C9" w:rsidRPr="00FD7940">
        <w:rPr>
          <w:noProof/>
        </w:rPr>
        <w:t>时</w:t>
      </w:r>
      <w:r w:rsidR="002E28C9">
        <w:rPr>
          <w:rFonts w:hint="eastAsia"/>
          <w:noProof/>
        </w:rPr>
        <w:t>，</w:t>
      </w:r>
      <w:r w:rsidR="00055368">
        <w:rPr>
          <w:rFonts w:hint="eastAsia"/>
          <w:noProof/>
        </w:rPr>
        <w:t>显示</w:t>
      </w:r>
      <w:r w:rsidR="0086606E">
        <w:rPr>
          <w:rFonts w:hint="eastAsia"/>
          <w:noProof/>
        </w:rPr>
        <w:t>打卡</w:t>
      </w:r>
      <w:r w:rsidR="00055368">
        <w:rPr>
          <w:rFonts w:hint="eastAsia"/>
          <w:noProof/>
        </w:rPr>
        <w:t>申报信息</w:t>
      </w:r>
      <w:r w:rsidR="0086606E">
        <w:rPr>
          <w:rFonts w:hint="eastAsia"/>
          <w:noProof/>
        </w:rPr>
        <w:t>界面</w:t>
      </w:r>
      <w:r w:rsidR="00055368">
        <w:rPr>
          <w:rFonts w:hint="eastAsia"/>
          <w:noProof/>
        </w:rPr>
        <w:t>，填写</w:t>
      </w:r>
      <w:r w:rsidR="0086606E">
        <w:rPr>
          <w:rFonts w:hint="eastAsia"/>
          <w:noProof/>
        </w:rPr>
        <w:t>完成</w:t>
      </w:r>
      <w:r w:rsidR="00055368">
        <w:rPr>
          <w:rFonts w:hint="eastAsia"/>
          <w:noProof/>
        </w:rPr>
        <w:t>当你点击创建时，</w:t>
      </w:r>
      <w:r w:rsidR="00055368" w:rsidRPr="00FD7940">
        <w:rPr>
          <w:noProof/>
        </w:rPr>
        <w:t>系统会将</w:t>
      </w:r>
      <w:r w:rsidR="00055368">
        <w:rPr>
          <w:rFonts w:hint="eastAsia"/>
          <w:noProof/>
        </w:rPr>
        <w:t>你输入的数据存储到</w:t>
      </w:r>
      <w:r w:rsidR="00055368" w:rsidRPr="00FD7940">
        <w:rPr>
          <w:noProof/>
        </w:rPr>
        <w:t>数据库</w:t>
      </w:r>
      <w:r w:rsidR="00055368">
        <w:rPr>
          <w:rFonts w:hint="eastAsia"/>
          <w:noProof/>
        </w:rPr>
        <w:t>中，</w:t>
      </w:r>
      <w:r w:rsidR="00055368" w:rsidRPr="00FD7940">
        <w:rPr>
          <w:noProof/>
        </w:rPr>
        <w:t>同时也会向</w:t>
      </w:r>
      <w:r w:rsidR="00055368">
        <w:rPr>
          <w:rFonts w:hint="eastAsia"/>
          <w:noProof/>
        </w:rPr>
        <w:t>管理</w:t>
      </w:r>
      <w:r w:rsidR="00055368" w:rsidRPr="00FD7940">
        <w:rPr>
          <w:noProof/>
        </w:rPr>
        <w:t>者发送一个</w:t>
      </w:r>
      <w:r w:rsidR="0086606E">
        <w:rPr>
          <w:rFonts w:hint="eastAsia"/>
          <w:noProof/>
        </w:rPr>
        <w:t>创建</w:t>
      </w:r>
      <w:r w:rsidR="00055368" w:rsidRPr="00FD7940">
        <w:rPr>
          <w:noProof/>
        </w:rPr>
        <w:t>成功的提示，</w:t>
      </w:r>
      <w:r w:rsidR="00055368">
        <w:rPr>
          <w:rFonts w:hint="eastAsia"/>
          <w:noProof/>
        </w:rPr>
        <w:t>创建</w:t>
      </w:r>
      <w:r w:rsidR="00055368" w:rsidRPr="00FD7940">
        <w:rPr>
          <w:noProof/>
        </w:rPr>
        <w:t>成功则</w:t>
      </w:r>
      <w:r w:rsidR="00055368">
        <w:rPr>
          <w:rFonts w:hint="eastAsia"/>
          <w:noProof/>
        </w:rPr>
        <w:t>重新加载数据</w:t>
      </w:r>
      <w:r w:rsidR="00055368" w:rsidRPr="00FD7940">
        <w:rPr>
          <w:noProof/>
        </w:rPr>
        <w:t>。</w:t>
      </w:r>
    </w:p>
    <w:p w14:paraId="2CCE330A" w14:textId="6ED38E73" w:rsidR="00924C12" w:rsidRPr="00FD7940" w:rsidRDefault="00B84899" w:rsidP="00924C12">
      <w:pPr>
        <w:pStyle w:val="a0"/>
        <w:ind w:firstLine="480"/>
        <w:rPr>
          <w:noProof/>
        </w:rPr>
      </w:pPr>
      <w:r w:rsidRPr="00D06216">
        <w:rPr>
          <w:rFonts w:hint="eastAsia"/>
          <w:noProof/>
        </w:rPr>
        <w:t>日常防控管理</w:t>
      </w:r>
      <w:r w:rsidR="00924C12" w:rsidRPr="00FD7940">
        <w:rPr>
          <w:noProof/>
        </w:rPr>
        <w:t>功能时序图如</w:t>
      </w:r>
      <w:r w:rsidR="00DC6E95" w:rsidRPr="00FD7940">
        <w:rPr>
          <w:noProof/>
        </w:rPr>
        <w:t>图</w:t>
      </w:r>
      <w:r w:rsidR="00924C12" w:rsidRPr="00FD7940">
        <w:rPr>
          <w:noProof/>
        </w:rPr>
        <w:t>4-</w:t>
      </w:r>
      <w:r w:rsidR="0075295A" w:rsidRPr="00FD7940">
        <w:rPr>
          <w:noProof/>
        </w:rPr>
        <w:t>5</w:t>
      </w:r>
      <w:r w:rsidR="00924C12" w:rsidRPr="00FD7940">
        <w:rPr>
          <w:noProof/>
        </w:rPr>
        <w:t>所示。</w:t>
      </w:r>
    </w:p>
    <w:p w14:paraId="1215478A" w14:textId="6BF868D6" w:rsidR="00924C12" w:rsidRPr="00FD7940" w:rsidRDefault="00B84899" w:rsidP="00A30572">
      <w:pPr>
        <w:pStyle w:val="a0"/>
        <w:spacing w:line="240" w:lineRule="auto"/>
        <w:ind w:firstLineChars="0" w:firstLine="0"/>
        <w:jc w:val="center"/>
        <w:rPr>
          <w:noProof/>
        </w:rPr>
      </w:pPr>
      <w:r w:rsidRPr="00B84899">
        <w:rPr>
          <w:noProof/>
        </w:rPr>
        <w:drawing>
          <wp:inline distT="0" distB="0" distL="0" distR="0" wp14:anchorId="33DAC8DD" wp14:editId="0702DB16">
            <wp:extent cx="5939790" cy="4033520"/>
            <wp:effectExtent l="0" t="0" r="381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4033520"/>
                    </a:xfrm>
                    <a:prstGeom prst="rect">
                      <a:avLst/>
                    </a:prstGeom>
                  </pic:spPr>
                </pic:pic>
              </a:graphicData>
            </a:graphic>
          </wp:inline>
        </w:drawing>
      </w:r>
    </w:p>
    <w:p w14:paraId="745AA143" w14:textId="6B7CB6A4" w:rsidR="00924C12" w:rsidRPr="00FD7940" w:rsidRDefault="00924C12" w:rsidP="00A30572">
      <w:pPr>
        <w:pStyle w:val="a6"/>
        <w:rPr>
          <w:noProof/>
        </w:rPr>
      </w:pPr>
      <w:r w:rsidRPr="00FD7940">
        <w:rPr>
          <w:noProof/>
        </w:rPr>
        <w:t>图</w:t>
      </w:r>
      <w:r w:rsidRPr="00FD7940">
        <w:rPr>
          <w:noProof/>
        </w:rPr>
        <w:t>4-</w:t>
      </w:r>
      <w:r w:rsidR="0075295A" w:rsidRPr="00FD7940">
        <w:rPr>
          <w:noProof/>
        </w:rPr>
        <w:t>5</w:t>
      </w:r>
      <w:r w:rsidRPr="00FD7940">
        <w:rPr>
          <w:noProof/>
        </w:rPr>
        <w:t xml:space="preserve">  </w:t>
      </w:r>
      <w:r w:rsidR="000D55D7" w:rsidRPr="00D06216">
        <w:rPr>
          <w:rFonts w:hint="eastAsia"/>
          <w:noProof/>
        </w:rPr>
        <w:t>日常防控管理</w:t>
      </w:r>
      <w:r w:rsidRPr="00FD7940">
        <w:rPr>
          <w:noProof/>
        </w:rPr>
        <w:t>功能时序图</w:t>
      </w:r>
    </w:p>
    <w:p w14:paraId="124C124A" w14:textId="3EAFCBB7" w:rsidR="00051761" w:rsidRPr="00FD7940" w:rsidRDefault="000D55D7" w:rsidP="00051761">
      <w:pPr>
        <w:pStyle w:val="a0"/>
        <w:ind w:firstLine="480"/>
        <w:rPr>
          <w:noProof/>
        </w:rPr>
      </w:pPr>
      <w:r w:rsidRPr="00D06216">
        <w:rPr>
          <w:rFonts w:hint="eastAsia"/>
          <w:noProof/>
        </w:rPr>
        <w:t>日常防控管理</w:t>
      </w:r>
      <w:r w:rsidR="0038203D" w:rsidRPr="00FD7940">
        <w:rPr>
          <w:noProof/>
        </w:rPr>
        <w:t>模块</w:t>
      </w:r>
      <w:r w:rsidR="004A5A27" w:rsidRPr="00FD7940">
        <w:rPr>
          <w:noProof/>
        </w:rPr>
        <w:t>的</w:t>
      </w:r>
      <w:r w:rsidR="0038203D" w:rsidRPr="00FD7940">
        <w:rPr>
          <w:noProof/>
        </w:rPr>
        <w:t>业务流程图如图</w:t>
      </w:r>
      <w:r w:rsidR="0038203D" w:rsidRPr="00FD7940">
        <w:rPr>
          <w:noProof/>
        </w:rPr>
        <w:t>4-</w:t>
      </w:r>
      <w:r w:rsidR="0075295A" w:rsidRPr="00FD7940">
        <w:rPr>
          <w:noProof/>
        </w:rPr>
        <w:t>6</w:t>
      </w:r>
      <w:r w:rsidR="0038203D" w:rsidRPr="00FD7940">
        <w:rPr>
          <w:noProof/>
        </w:rPr>
        <w:t>所示。</w:t>
      </w:r>
    </w:p>
    <w:p w14:paraId="39E077B8" w14:textId="6197F290" w:rsidR="0038203D" w:rsidRPr="00FD7940" w:rsidRDefault="00486165" w:rsidP="00A30572">
      <w:pPr>
        <w:pStyle w:val="a0"/>
        <w:spacing w:line="240" w:lineRule="auto"/>
        <w:ind w:firstLineChars="0" w:firstLine="0"/>
        <w:jc w:val="center"/>
        <w:rPr>
          <w:noProof/>
        </w:rPr>
      </w:pPr>
      <w:r>
        <w:rPr>
          <w:noProof/>
        </w:rPr>
        <w:lastRenderedPageBreak/>
        <w:drawing>
          <wp:inline distT="0" distB="0" distL="0" distR="0" wp14:anchorId="1D415A1A" wp14:editId="6F2A5E7A">
            <wp:extent cx="4587638" cy="6248942"/>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87638" cy="6248942"/>
                    </a:xfrm>
                    <a:prstGeom prst="rect">
                      <a:avLst/>
                    </a:prstGeom>
                  </pic:spPr>
                </pic:pic>
              </a:graphicData>
            </a:graphic>
          </wp:inline>
        </w:drawing>
      </w:r>
    </w:p>
    <w:p w14:paraId="07BBEAB3" w14:textId="67466081" w:rsidR="0038203D" w:rsidRPr="00FD7940" w:rsidRDefault="0038203D" w:rsidP="0038203D">
      <w:pPr>
        <w:pStyle w:val="a6"/>
        <w:rPr>
          <w:noProof/>
        </w:rPr>
      </w:pPr>
      <w:r w:rsidRPr="00FD7940">
        <w:rPr>
          <w:noProof/>
        </w:rPr>
        <w:t>图</w:t>
      </w:r>
      <w:r w:rsidRPr="00FD7940">
        <w:rPr>
          <w:noProof/>
        </w:rPr>
        <w:t>4-</w:t>
      </w:r>
      <w:r w:rsidR="0075295A" w:rsidRPr="00FD7940">
        <w:rPr>
          <w:noProof/>
        </w:rPr>
        <w:t>6</w:t>
      </w:r>
      <w:r w:rsidRPr="00FD7940">
        <w:rPr>
          <w:noProof/>
        </w:rPr>
        <w:t xml:space="preserve">  </w:t>
      </w:r>
      <w:r w:rsidR="000D55D7" w:rsidRPr="00D06216">
        <w:rPr>
          <w:rFonts w:hint="eastAsia"/>
          <w:noProof/>
        </w:rPr>
        <w:t>日常防控管理</w:t>
      </w:r>
      <w:r w:rsidR="000E5386" w:rsidRPr="00FD7940">
        <w:rPr>
          <w:noProof/>
        </w:rPr>
        <w:t>功能</w:t>
      </w:r>
      <w:r w:rsidRPr="00FD7940">
        <w:rPr>
          <w:noProof/>
        </w:rPr>
        <w:t>业务流程图</w:t>
      </w:r>
    </w:p>
    <w:p w14:paraId="188A263B" w14:textId="4A4A52AE" w:rsidR="00563FDB" w:rsidRPr="00FD7940" w:rsidRDefault="00563FDB" w:rsidP="00563FDB">
      <w:pPr>
        <w:pStyle w:val="3"/>
        <w:rPr>
          <w:noProof/>
        </w:rPr>
      </w:pPr>
      <w:bookmarkStart w:id="63" w:name="_Toc105672533"/>
      <w:r w:rsidRPr="00FD7940">
        <w:rPr>
          <w:noProof/>
        </w:rPr>
        <w:t xml:space="preserve">4.2.2  </w:t>
      </w:r>
      <w:r w:rsidR="00FF5463" w:rsidRPr="00D06216">
        <w:rPr>
          <w:rFonts w:hint="eastAsia"/>
          <w:noProof/>
        </w:rPr>
        <w:t>异常人员管理</w:t>
      </w:r>
      <w:bookmarkEnd w:id="63"/>
    </w:p>
    <w:p w14:paraId="33E1D1C7" w14:textId="77777777" w:rsidR="00226A70" w:rsidRDefault="00226A70" w:rsidP="00A9763D">
      <w:pPr>
        <w:pStyle w:val="a0"/>
        <w:ind w:firstLine="480"/>
      </w:pPr>
      <w:r>
        <w:t>管理员进入登录注册首页，登录后进入首页点击异常人员管理，疑似</w:t>
      </w:r>
      <w:r>
        <w:t>/</w:t>
      </w:r>
      <w:r>
        <w:t>确诊人员的详情</w:t>
      </w:r>
      <w:proofErr w:type="gramStart"/>
      <w:r>
        <w:t>页显示</w:t>
      </w:r>
      <w:proofErr w:type="gramEnd"/>
      <w:r>
        <w:t>疑似</w:t>
      </w:r>
      <w:r>
        <w:t>/</w:t>
      </w:r>
      <w:r>
        <w:t>确诊人员的详细信息。可以对疑似</w:t>
      </w:r>
      <w:r>
        <w:t>/</w:t>
      </w:r>
      <w:r>
        <w:t>确诊人员和隔离人员的数据进行操作。点击新增记录后弹出新增窗口将疑似</w:t>
      </w:r>
      <w:r>
        <w:t>/</w:t>
      </w:r>
      <w:r>
        <w:t>确诊人员或隔离人员的数据填写完后点击确定，就能将数据写入数据库。并在疑似</w:t>
      </w:r>
      <w:r>
        <w:t>/</w:t>
      </w:r>
      <w:r>
        <w:t>确诊人员和隔离人员的详情</w:t>
      </w:r>
      <w:proofErr w:type="gramStart"/>
      <w:r>
        <w:t>页显示</w:t>
      </w:r>
      <w:proofErr w:type="gramEnd"/>
      <w:r>
        <w:t>疑似</w:t>
      </w:r>
      <w:r>
        <w:t>/</w:t>
      </w:r>
      <w:r>
        <w:t>确诊人员和隔离人员的信息。点击删除时会提示是否删除该数据的窗口，点击确定后数据库将删除该数据。点击修改时弹出修改窗口将疑似</w:t>
      </w:r>
      <w:r>
        <w:t>/</w:t>
      </w:r>
      <w:r>
        <w:t>确诊人员或隔离人员的数据填写完后点击确定，就能将数据库</w:t>
      </w:r>
      <w:r>
        <w:lastRenderedPageBreak/>
        <w:t>的该条数据进行修改，并在疑似</w:t>
      </w:r>
      <w:r>
        <w:t>/</w:t>
      </w:r>
      <w:r>
        <w:t>确诊人员和隔离人员的详情</w:t>
      </w:r>
      <w:proofErr w:type="gramStart"/>
      <w:r>
        <w:t>页显示</w:t>
      </w:r>
      <w:proofErr w:type="gramEnd"/>
      <w:r>
        <w:t>疑似</w:t>
      </w:r>
      <w:r>
        <w:t>/</w:t>
      </w:r>
      <w:r>
        <w:t>确诊人员和隔离人员的信息。</w:t>
      </w:r>
    </w:p>
    <w:p w14:paraId="0C5337B9" w14:textId="3202E396" w:rsidR="00A9763D" w:rsidRPr="00FD7940" w:rsidRDefault="00A6378A" w:rsidP="00A9763D">
      <w:pPr>
        <w:pStyle w:val="a0"/>
        <w:ind w:firstLine="480"/>
        <w:rPr>
          <w:noProof/>
        </w:rPr>
      </w:pPr>
      <w:r w:rsidRPr="00D06216">
        <w:rPr>
          <w:rFonts w:hint="eastAsia"/>
          <w:noProof/>
        </w:rPr>
        <w:t>异常人员管理</w:t>
      </w:r>
      <w:r w:rsidR="00563FDB" w:rsidRPr="00FD7940">
        <w:rPr>
          <w:noProof/>
        </w:rPr>
        <w:t>功能时序图如</w:t>
      </w:r>
      <w:r w:rsidR="00DC6E95" w:rsidRPr="00FD7940">
        <w:rPr>
          <w:noProof/>
        </w:rPr>
        <w:t>图</w:t>
      </w:r>
      <w:r w:rsidR="00563FDB" w:rsidRPr="00FD7940">
        <w:rPr>
          <w:noProof/>
        </w:rPr>
        <w:t>4-</w:t>
      </w:r>
      <w:r w:rsidR="0075295A" w:rsidRPr="00FD7940">
        <w:rPr>
          <w:noProof/>
        </w:rPr>
        <w:t>7</w:t>
      </w:r>
      <w:r w:rsidR="00563FDB" w:rsidRPr="00FD7940">
        <w:rPr>
          <w:noProof/>
        </w:rPr>
        <w:t>所示。</w:t>
      </w:r>
    </w:p>
    <w:p w14:paraId="34B80BC8" w14:textId="0B2E6C5C" w:rsidR="00563FDB" w:rsidRPr="00FD7940" w:rsidRDefault="00F6030D" w:rsidP="00A30572">
      <w:pPr>
        <w:pStyle w:val="a0"/>
        <w:spacing w:line="240" w:lineRule="auto"/>
        <w:ind w:firstLineChars="0" w:firstLine="0"/>
        <w:jc w:val="center"/>
        <w:rPr>
          <w:noProof/>
        </w:rPr>
      </w:pPr>
      <w:r>
        <w:rPr>
          <w:noProof/>
        </w:rPr>
        <w:drawing>
          <wp:inline distT="0" distB="0" distL="0" distR="0" wp14:anchorId="54FC1785" wp14:editId="5FAB6DDD">
            <wp:extent cx="5939790" cy="37719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1900"/>
                    </a:xfrm>
                    <a:prstGeom prst="rect">
                      <a:avLst/>
                    </a:prstGeom>
                    <a:noFill/>
                    <a:ln>
                      <a:noFill/>
                    </a:ln>
                  </pic:spPr>
                </pic:pic>
              </a:graphicData>
            </a:graphic>
          </wp:inline>
        </w:drawing>
      </w:r>
    </w:p>
    <w:p w14:paraId="3EA2038D" w14:textId="6F719EC3" w:rsidR="005E619C" w:rsidRPr="00FD7940" w:rsidRDefault="00563FDB" w:rsidP="005E619C">
      <w:pPr>
        <w:pStyle w:val="a6"/>
        <w:rPr>
          <w:noProof/>
        </w:rPr>
      </w:pPr>
      <w:r w:rsidRPr="00FD7940">
        <w:rPr>
          <w:noProof/>
        </w:rPr>
        <w:t>图</w:t>
      </w:r>
      <w:r w:rsidRPr="00FD7940">
        <w:rPr>
          <w:noProof/>
        </w:rPr>
        <w:t>4-</w:t>
      </w:r>
      <w:r w:rsidR="0075295A" w:rsidRPr="00FD7940">
        <w:rPr>
          <w:noProof/>
        </w:rPr>
        <w:t>7</w:t>
      </w:r>
      <w:r w:rsidRPr="00FD7940">
        <w:rPr>
          <w:noProof/>
        </w:rPr>
        <w:t xml:space="preserve">  </w:t>
      </w:r>
      <w:r w:rsidR="00A6378A" w:rsidRPr="00D06216">
        <w:rPr>
          <w:rFonts w:hint="eastAsia"/>
          <w:noProof/>
        </w:rPr>
        <w:t>异常人员管理</w:t>
      </w:r>
      <w:r w:rsidRPr="00FD7940">
        <w:rPr>
          <w:noProof/>
        </w:rPr>
        <w:t>功能时序图</w:t>
      </w:r>
    </w:p>
    <w:p w14:paraId="686F0ADE" w14:textId="165F74A7" w:rsidR="005E619C" w:rsidRPr="00FD7940" w:rsidRDefault="00A6378A" w:rsidP="005E619C">
      <w:pPr>
        <w:pStyle w:val="a0"/>
        <w:ind w:firstLine="480"/>
        <w:rPr>
          <w:noProof/>
        </w:rPr>
      </w:pPr>
      <w:r w:rsidRPr="00D06216">
        <w:rPr>
          <w:rFonts w:hint="eastAsia"/>
          <w:noProof/>
        </w:rPr>
        <w:t>异常人员管理</w:t>
      </w:r>
      <w:r w:rsidR="005E619C" w:rsidRPr="00FD7940">
        <w:rPr>
          <w:noProof/>
        </w:rPr>
        <w:t>模块</w:t>
      </w:r>
      <w:r w:rsidR="004A5A27" w:rsidRPr="00FD7940">
        <w:rPr>
          <w:noProof/>
        </w:rPr>
        <w:t>的</w:t>
      </w:r>
      <w:r w:rsidR="005E619C" w:rsidRPr="00FD7940">
        <w:rPr>
          <w:noProof/>
        </w:rPr>
        <w:t>业务流程图如图</w:t>
      </w:r>
      <w:r w:rsidR="005E619C" w:rsidRPr="00FD7940">
        <w:rPr>
          <w:noProof/>
        </w:rPr>
        <w:t>4-</w:t>
      </w:r>
      <w:r w:rsidR="0075295A" w:rsidRPr="00FD7940">
        <w:rPr>
          <w:noProof/>
        </w:rPr>
        <w:t>8</w:t>
      </w:r>
      <w:r w:rsidR="005E619C" w:rsidRPr="00FD7940">
        <w:rPr>
          <w:noProof/>
        </w:rPr>
        <w:t>所示。</w:t>
      </w:r>
    </w:p>
    <w:p w14:paraId="0700CDE7" w14:textId="5A52144D" w:rsidR="005E619C" w:rsidRPr="00FD7940" w:rsidRDefault="00A6378A" w:rsidP="00A30572">
      <w:pPr>
        <w:pStyle w:val="a0"/>
        <w:spacing w:line="240" w:lineRule="auto"/>
        <w:ind w:firstLineChars="0" w:firstLine="0"/>
        <w:jc w:val="center"/>
        <w:rPr>
          <w:noProof/>
        </w:rPr>
      </w:pPr>
      <w:r>
        <w:rPr>
          <w:noProof/>
        </w:rPr>
        <w:lastRenderedPageBreak/>
        <w:drawing>
          <wp:inline distT="0" distB="0" distL="0" distR="0" wp14:anchorId="771A4D9B" wp14:editId="5235E035">
            <wp:extent cx="5384800" cy="7602849"/>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9989" cy="7610176"/>
                    </a:xfrm>
                    <a:prstGeom prst="rect">
                      <a:avLst/>
                    </a:prstGeom>
                    <a:noFill/>
                    <a:ln>
                      <a:noFill/>
                    </a:ln>
                  </pic:spPr>
                </pic:pic>
              </a:graphicData>
            </a:graphic>
          </wp:inline>
        </w:drawing>
      </w:r>
    </w:p>
    <w:p w14:paraId="44E7D5EF" w14:textId="26552A7D" w:rsidR="005E619C" w:rsidRPr="00FD7940" w:rsidRDefault="005E619C" w:rsidP="005E619C">
      <w:pPr>
        <w:pStyle w:val="a6"/>
        <w:rPr>
          <w:noProof/>
        </w:rPr>
      </w:pPr>
      <w:r w:rsidRPr="00FD7940">
        <w:rPr>
          <w:noProof/>
        </w:rPr>
        <w:t>图</w:t>
      </w:r>
      <w:r w:rsidRPr="00FD7940">
        <w:rPr>
          <w:noProof/>
        </w:rPr>
        <w:t>4-</w:t>
      </w:r>
      <w:r w:rsidR="0075295A" w:rsidRPr="00FD7940">
        <w:rPr>
          <w:noProof/>
        </w:rPr>
        <w:t>8</w:t>
      </w:r>
      <w:r w:rsidRPr="00FD7940">
        <w:rPr>
          <w:noProof/>
        </w:rPr>
        <w:t xml:space="preserve">  </w:t>
      </w:r>
      <w:r w:rsidR="00A6378A" w:rsidRPr="00D06216">
        <w:rPr>
          <w:rFonts w:hint="eastAsia"/>
          <w:noProof/>
        </w:rPr>
        <w:t>异常人员管理</w:t>
      </w:r>
      <w:r w:rsidR="000E5386" w:rsidRPr="00FD7940">
        <w:rPr>
          <w:noProof/>
        </w:rPr>
        <w:t>功能</w:t>
      </w:r>
      <w:r w:rsidRPr="00FD7940">
        <w:rPr>
          <w:noProof/>
        </w:rPr>
        <w:t>业务流程图</w:t>
      </w:r>
    </w:p>
    <w:p w14:paraId="53E9702A" w14:textId="0E6C3615" w:rsidR="00924C12" w:rsidRPr="00FD7940" w:rsidRDefault="00924C12" w:rsidP="00924C12">
      <w:pPr>
        <w:pStyle w:val="3"/>
        <w:rPr>
          <w:noProof/>
        </w:rPr>
      </w:pPr>
      <w:bookmarkStart w:id="64" w:name="_Toc105672534"/>
      <w:r w:rsidRPr="00FD7940">
        <w:rPr>
          <w:noProof/>
        </w:rPr>
        <w:lastRenderedPageBreak/>
        <w:t>4.2.</w:t>
      </w:r>
      <w:r w:rsidR="00C118F8" w:rsidRPr="00FD7940">
        <w:rPr>
          <w:noProof/>
        </w:rPr>
        <w:t>3</w:t>
      </w:r>
      <w:r w:rsidRPr="00FD7940">
        <w:rPr>
          <w:noProof/>
        </w:rPr>
        <w:t xml:space="preserve">  </w:t>
      </w:r>
      <w:r w:rsidR="00FF5463" w:rsidRPr="00D06216">
        <w:rPr>
          <w:rFonts w:hint="eastAsia"/>
          <w:noProof/>
        </w:rPr>
        <w:t>防控物资管理</w:t>
      </w:r>
      <w:bookmarkEnd w:id="64"/>
    </w:p>
    <w:p w14:paraId="05E0D594" w14:textId="1803C961" w:rsidR="00486165" w:rsidRPr="00FD7940" w:rsidRDefault="00486165" w:rsidP="00486165">
      <w:pPr>
        <w:pStyle w:val="a0"/>
        <w:ind w:firstLine="480"/>
        <w:rPr>
          <w:noProof/>
        </w:rPr>
      </w:pPr>
      <w:r>
        <w:rPr>
          <w:rFonts w:hint="eastAsia"/>
          <w:noProof/>
        </w:rPr>
        <w:t>管理者先</w:t>
      </w:r>
      <w:r w:rsidRPr="00FD7940">
        <w:rPr>
          <w:noProof/>
        </w:rPr>
        <w:t>登录，登录成功后即可进行</w:t>
      </w:r>
      <w:r w:rsidRPr="00D06216">
        <w:rPr>
          <w:rFonts w:hint="eastAsia"/>
          <w:noProof/>
        </w:rPr>
        <w:t>日常防控管理</w:t>
      </w:r>
      <w:r w:rsidRPr="00FD7940">
        <w:rPr>
          <w:noProof/>
        </w:rPr>
        <w:t>。</w:t>
      </w:r>
      <w:r>
        <w:rPr>
          <w:rFonts w:hint="eastAsia"/>
          <w:noProof/>
        </w:rPr>
        <w:t>管理</w:t>
      </w:r>
      <w:r w:rsidRPr="00FD7940">
        <w:rPr>
          <w:noProof/>
        </w:rPr>
        <w:t>者在</w:t>
      </w:r>
      <w:r w:rsidRPr="00D06216">
        <w:rPr>
          <w:rFonts w:hint="eastAsia"/>
          <w:noProof/>
        </w:rPr>
        <w:t>防控物资管理</w:t>
      </w:r>
      <w:r>
        <w:rPr>
          <w:rFonts w:hint="eastAsia"/>
          <w:noProof/>
        </w:rPr>
        <w:t>主</w:t>
      </w:r>
      <w:r w:rsidRPr="00FD7940">
        <w:rPr>
          <w:noProof/>
        </w:rPr>
        <w:t>界面可以对</w:t>
      </w:r>
      <w:r w:rsidRPr="00486165">
        <w:rPr>
          <w:rFonts w:ascii="宋体" w:cs="宋体" w:hint="eastAsia"/>
          <w:noProof/>
          <w:color w:val="000000"/>
          <w:kern w:val="0"/>
          <w:szCs w:val="24"/>
        </w:rPr>
        <w:t>防疫物资查看的修改、搜索与删除，新增防疫物资的创建与重置</w:t>
      </w:r>
      <w:r>
        <w:rPr>
          <w:rFonts w:ascii="宋体" w:cs="宋体" w:hint="eastAsia"/>
          <w:noProof/>
          <w:color w:val="000000"/>
          <w:kern w:val="0"/>
          <w:szCs w:val="24"/>
        </w:rPr>
        <w:t>。</w:t>
      </w:r>
      <w:r w:rsidRPr="00FD7940">
        <w:rPr>
          <w:noProof/>
        </w:rPr>
        <w:t>当</w:t>
      </w:r>
      <w:r>
        <w:rPr>
          <w:rFonts w:hint="eastAsia"/>
          <w:noProof/>
        </w:rPr>
        <w:t>管理</w:t>
      </w:r>
      <w:r w:rsidRPr="00FD7940">
        <w:rPr>
          <w:noProof/>
        </w:rPr>
        <w:t>者点击</w:t>
      </w:r>
      <w:r w:rsidRPr="00486165">
        <w:rPr>
          <w:rFonts w:ascii="宋体" w:cs="宋体" w:hint="eastAsia"/>
          <w:noProof/>
          <w:color w:val="000000"/>
          <w:kern w:val="0"/>
          <w:szCs w:val="24"/>
        </w:rPr>
        <w:t>防疫物资查看</w:t>
      </w:r>
      <w:r w:rsidRPr="00FD7940">
        <w:rPr>
          <w:noProof/>
        </w:rPr>
        <w:t>时，系统会将数据库中</w:t>
      </w:r>
      <w:r>
        <w:rPr>
          <w:rFonts w:hint="eastAsia"/>
          <w:noProof/>
        </w:rPr>
        <w:t>数据显示到主页面中</w:t>
      </w:r>
      <w:r w:rsidRPr="00FD7940">
        <w:rPr>
          <w:noProof/>
        </w:rPr>
        <w:t>，当</w:t>
      </w:r>
      <w:r w:rsidR="0086606E">
        <w:rPr>
          <w:rFonts w:hint="eastAsia"/>
          <w:noProof/>
        </w:rPr>
        <w:t>你查询</w:t>
      </w:r>
      <w:r w:rsidRPr="00FD7940">
        <w:rPr>
          <w:noProof/>
        </w:rPr>
        <w:t>时</w:t>
      </w:r>
      <w:r>
        <w:rPr>
          <w:rFonts w:hint="eastAsia"/>
          <w:noProof/>
        </w:rPr>
        <w:t>，系统会根据你输入的信息进行查找，并重新加载数据，</w:t>
      </w:r>
      <w:r w:rsidRPr="00FD7940">
        <w:rPr>
          <w:noProof/>
        </w:rPr>
        <w:t>当点击</w:t>
      </w:r>
      <w:r>
        <w:rPr>
          <w:rFonts w:hint="eastAsia"/>
          <w:noProof/>
        </w:rPr>
        <w:t>删改</w:t>
      </w:r>
      <w:r w:rsidRPr="00FD7940">
        <w:rPr>
          <w:noProof/>
        </w:rPr>
        <w:t>时，系统会将</w:t>
      </w:r>
      <w:r>
        <w:rPr>
          <w:rFonts w:hint="eastAsia"/>
          <w:noProof/>
        </w:rPr>
        <w:t>你输入的数据存储到</w:t>
      </w:r>
      <w:r w:rsidRPr="00FD7940">
        <w:rPr>
          <w:noProof/>
        </w:rPr>
        <w:t>数据库</w:t>
      </w:r>
      <w:r>
        <w:rPr>
          <w:rFonts w:hint="eastAsia"/>
          <w:noProof/>
        </w:rPr>
        <w:t>中，</w:t>
      </w:r>
      <w:r w:rsidRPr="00FD7940">
        <w:rPr>
          <w:noProof/>
        </w:rPr>
        <w:t>同时也会向</w:t>
      </w:r>
      <w:r>
        <w:rPr>
          <w:rFonts w:hint="eastAsia"/>
          <w:noProof/>
        </w:rPr>
        <w:t>管理</w:t>
      </w:r>
      <w:r w:rsidRPr="00FD7940">
        <w:rPr>
          <w:noProof/>
        </w:rPr>
        <w:t>者发送一个</w:t>
      </w:r>
      <w:r>
        <w:rPr>
          <w:rFonts w:hint="eastAsia"/>
          <w:noProof/>
        </w:rPr>
        <w:t>修改或删除</w:t>
      </w:r>
      <w:r w:rsidRPr="00FD7940">
        <w:rPr>
          <w:noProof/>
        </w:rPr>
        <w:t>成功的提示，</w:t>
      </w:r>
      <w:r>
        <w:rPr>
          <w:rFonts w:hint="eastAsia"/>
          <w:noProof/>
        </w:rPr>
        <w:t>修改或删除</w:t>
      </w:r>
      <w:r w:rsidRPr="00FD7940">
        <w:rPr>
          <w:noProof/>
        </w:rPr>
        <w:t>成功则</w:t>
      </w:r>
      <w:r>
        <w:rPr>
          <w:rFonts w:hint="eastAsia"/>
          <w:noProof/>
        </w:rPr>
        <w:t>重新加载数据</w:t>
      </w:r>
      <w:r w:rsidRPr="00FD7940">
        <w:rPr>
          <w:noProof/>
        </w:rPr>
        <w:t>。当</w:t>
      </w:r>
      <w:r>
        <w:rPr>
          <w:rFonts w:hint="eastAsia"/>
          <w:noProof/>
        </w:rPr>
        <w:t>管理</w:t>
      </w:r>
      <w:r w:rsidRPr="00FD7940">
        <w:rPr>
          <w:noProof/>
        </w:rPr>
        <w:t>者点击</w:t>
      </w:r>
      <w:r w:rsidR="0086606E" w:rsidRPr="00486165">
        <w:rPr>
          <w:rFonts w:ascii="宋体" w:cs="宋体" w:hint="eastAsia"/>
          <w:noProof/>
          <w:color w:val="000000"/>
          <w:kern w:val="0"/>
          <w:szCs w:val="24"/>
        </w:rPr>
        <w:t>新增防疫物资</w:t>
      </w:r>
      <w:r w:rsidRPr="00FD7940">
        <w:rPr>
          <w:noProof/>
        </w:rPr>
        <w:t>时</w:t>
      </w:r>
      <w:r>
        <w:rPr>
          <w:rFonts w:hint="eastAsia"/>
          <w:noProof/>
        </w:rPr>
        <w:t>，显示</w:t>
      </w:r>
      <w:r w:rsidR="0086606E">
        <w:rPr>
          <w:rFonts w:hint="eastAsia"/>
          <w:noProof/>
        </w:rPr>
        <w:t>思新增</w:t>
      </w:r>
      <w:r>
        <w:rPr>
          <w:rFonts w:hint="eastAsia"/>
          <w:noProof/>
        </w:rPr>
        <w:t>信息</w:t>
      </w:r>
      <w:r w:rsidR="0086606E">
        <w:rPr>
          <w:rFonts w:hint="eastAsia"/>
          <w:noProof/>
        </w:rPr>
        <w:t>界面</w:t>
      </w:r>
      <w:r>
        <w:rPr>
          <w:rFonts w:hint="eastAsia"/>
          <w:noProof/>
        </w:rPr>
        <w:t>，填写</w:t>
      </w:r>
      <w:r w:rsidR="0086606E">
        <w:rPr>
          <w:rFonts w:hint="eastAsia"/>
          <w:noProof/>
        </w:rPr>
        <w:t>完成</w:t>
      </w:r>
      <w:r>
        <w:rPr>
          <w:rFonts w:hint="eastAsia"/>
          <w:noProof/>
        </w:rPr>
        <w:t>当你点击创建时，</w:t>
      </w:r>
      <w:r w:rsidRPr="00FD7940">
        <w:rPr>
          <w:noProof/>
        </w:rPr>
        <w:t>系统会将</w:t>
      </w:r>
      <w:r>
        <w:rPr>
          <w:rFonts w:hint="eastAsia"/>
          <w:noProof/>
        </w:rPr>
        <w:t>你输入的数据存储到</w:t>
      </w:r>
      <w:r w:rsidRPr="00FD7940">
        <w:rPr>
          <w:noProof/>
        </w:rPr>
        <w:t>数据库</w:t>
      </w:r>
      <w:r>
        <w:rPr>
          <w:rFonts w:hint="eastAsia"/>
          <w:noProof/>
        </w:rPr>
        <w:t>中，</w:t>
      </w:r>
      <w:r w:rsidRPr="00FD7940">
        <w:rPr>
          <w:noProof/>
        </w:rPr>
        <w:t>同时也会向</w:t>
      </w:r>
      <w:r>
        <w:rPr>
          <w:rFonts w:hint="eastAsia"/>
          <w:noProof/>
        </w:rPr>
        <w:t>管理</w:t>
      </w:r>
      <w:r w:rsidRPr="00FD7940">
        <w:rPr>
          <w:noProof/>
        </w:rPr>
        <w:t>者发送一个</w:t>
      </w:r>
      <w:r w:rsidR="0086606E">
        <w:rPr>
          <w:rFonts w:hint="eastAsia"/>
          <w:noProof/>
        </w:rPr>
        <w:t>创建</w:t>
      </w:r>
      <w:r w:rsidRPr="00FD7940">
        <w:rPr>
          <w:noProof/>
        </w:rPr>
        <w:t>成功的提示，</w:t>
      </w:r>
      <w:r>
        <w:rPr>
          <w:rFonts w:hint="eastAsia"/>
          <w:noProof/>
        </w:rPr>
        <w:t>创建</w:t>
      </w:r>
      <w:r w:rsidRPr="00FD7940">
        <w:rPr>
          <w:noProof/>
        </w:rPr>
        <w:t>成功则</w:t>
      </w:r>
      <w:r>
        <w:rPr>
          <w:rFonts w:hint="eastAsia"/>
          <w:noProof/>
        </w:rPr>
        <w:t>重新加载数据</w:t>
      </w:r>
      <w:r w:rsidRPr="00FD7940">
        <w:rPr>
          <w:noProof/>
        </w:rPr>
        <w:t>。</w:t>
      </w:r>
    </w:p>
    <w:p w14:paraId="132869FF" w14:textId="7413997D" w:rsidR="00924C12" w:rsidRPr="00FD7940" w:rsidRDefault="000D55D7" w:rsidP="00924C12">
      <w:pPr>
        <w:pStyle w:val="a0"/>
        <w:ind w:firstLine="480"/>
        <w:rPr>
          <w:noProof/>
        </w:rPr>
      </w:pPr>
      <w:r w:rsidRPr="00D06216">
        <w:rPr>
          <w:rFonts w:hint="eastAsia"/>
          <w:noProof/>
        </w:rPr>
        <w:t>防控物资管理</w:t>
      </w:r>
      <w:r w:rsidR="00924C12" w:rsidRPr="00FD7940">
        <w:rPr>
          <w:noProof/>
        </w:rPr>
        <w:t>功能时序图如</w:t>
      </w:r>
      <w:r w:rsidR="00DC6E95" w:rsidRPr="00FD7940">
        <w:rPr>
          <w:noProof/>
        </w:rPr>
        <w:t>图</w:t>
      </w:r>
      <w:r w:rsidR="00924C12" w:rsidRPr="00FD7940">
        <w:rPr>
          <w:noProof/>
        </w:rPr>
        <w:t>4-</w:t>
      </w:r>
      <w:r w:rsidR="00D73868" w:rsidRPr="00FD7940">
        <w:rPr>
          <w:noProof/>
        </w:rPr>
        <w:t>9</w:t>
      </w:r>
      <w:r w:rsidR="00924C12" w:rsidRPr="00FD7940">
        <w:rPr>
          <w:noProof/>
        </w:rPr>
        <w:t>所示。</w:t>
      </w:r>
    </w:p>
    <w:p w14:paraId="4AE8FA00" w14:textId="5C4535F2" w:rsidR="00924C12" w:rsidRPr="00FD7940" w:rsidRDefault="002B0905" w:rsidP="00A30572">
      <w:pPr>
        <w:pStyle w:val="a0"/>
        <w:spacing w:line="240" w:lineRule="auto"/>
        <w:ind w:firstLineChars="0" w:firstLine="0"/>
        <w:jc w:val="center"/>
        <w:rPr>
          <w:noProof/>
        </w:rPr>
      </w:pPr>
      <w:r w:rsidRPr="002B0905">
        <w:rPr>
          <w:noProof/>
        </w:rPr>
        <w:drawing>
          <wp:inline distT="0" distB="0" distL="0" distR="0" wp14:anchorId="0F045BD0" wp14:editId="5F0BA1A6">
            <wp:extent cx="5939790" cy="3900170"/>
            <wp:effectExtent l="0" t="0" r="381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900170"/>
                    </a:xfrm>
                    <a:prstGeom prst="rect">
                      <a:avLst/>
                    </a:prstGeom>
                  </pic:spPr>
                </pic:pic>
              </a:graphicData>
            </a:graphic>
          </wp:inline>
        </w:drawing>
      </w:r>
    </w:p>
    <w:p w14:paraId="18AEB836" w14:textId="69E89545" w:rsidR="005E619C" w:rsidRPr="00FD7940" w:rsidRDefault="00924C12" w:rsidP="005E619C">
      <w:pPr>
        <w:pStyle w:val="a6"/>
        <w:rPr>
          <w:noProof/>
        </w:rPr>
      </w:pPr>
      <w:r w:rsidRPr="00FD7940">
        <w:rPr>
          <w:noProof/>
        </w:rPr>
        <w:t>图</w:t>
      </w:r>
      <w:r w:rsidRPr="00FD7940">
        <w:rPr>
          <w:noProof/>
        </w:rPr>
        <w:t>4-</w:t>
      </w:r>
      <w:r w:rsidR="00D73868" w:rsidRPr="00FD7940">
        <w:rPr>
          <w:noProof/>
        </w:rPr>
        <w:t>9</w:t>
      </w:r>
      <w:r w:rsidRPr="00FD7940">
        <w:rPr>
          <w:noProof/>
        </w:rPr>
        <w:t xml:space="preserve">  </w:t>
      </w:r>
      <w:r w:rsidR="000D55D7" w:rsidRPr="00D06216">
        <w:rPr>
          <w:rFonts w:hint="eastAsia"/>
          <w:noProof/>
        </w:rPr>
        <w:t>防控物资管理</w:t>
      </w:r>
      <w:r w:rsidRPr="00FD7940">
        <w:rPr>
          <w:noProof/>
        </w:rPr>
        <w:t>功能时序图</w:t>
      </w:r>
    </w:p>
    <w:p w14:paraId="01DDADD0" w14:textId="6D0F1ACE" w:rsidR="005E619C" w:rsidRPr="00FD7940" w:rsidRDefault="000D55D7" w:rsidP="005E619C">
      <w:pPr>
        <w:pStyle w:val="a0"/>
        <w:ind w:firstLine="480"/>
        <w:rPr>
          <w:noProof/>
        </w:rPr>
      </w:pPr>
      <w:r w:rsidRPr="00D06216">
        <w:rPr>
          <w:rFonts w:hint="eastAsia"/>
          <w:noProof/>
        </w:rPr>
        <w:t>防控物资管理</w:t>
      </w:r>
      <w:r w:rsidR="005E619C" w:rsidRPr="00FD7940">
        <w:rPr>
          <w:noProof/>
        </w:rPr>
        <w:t>模块</w:t>
      </w:r>
      <w:r w:rsidR="004A5A27" w:rsidRPr="00FD7940">
        <w:rPr>
          <w:noProof/>
        </w:rPr>
        <w:t>的</w:t>
      </w:r>
      <w:r w:rsidR="005E619C" w:rsidRPr="00FD7940">
        <w:rPr>
          <w:noProof/>
        </w:rPr>
        <w:t>业务流程图如图</w:t>
      </w:r>
      <w:r w:rsidR="005E619C" w:rsidRPr="00FD7940">
        <w:rPr>
          <w:noProof/>
        </w:rPr>
        <w:t>4-1</w:t>
      </w:r>
      <w:r w:rsidR="00D73868" w:rsidRPr="00FD7940">
        <w:rPr>
          <w:noProof/>
        </w:rPr>
        <w:t>0</w:t>
      </w:r>
      <w:r w:rsidR="005E619C" w:rsidRPr="00FD7940">
        <w:rPr>
          <w:noProof/>
        </w:rPr>
        <w:t>所示。</w:t>
      </w:r>
    </w:p>
    <w:p w14:paraId="3061BA66" w14:textId="3DF17B74" w:rsidR="005E619C" w:rsidRPr="00FD7940" w:rsidRDefault="00241DBC" w:rsidP="00A30572">
      <w:pPr>
        <w:pStyle w:val="a0"/>
        <w:spacing w:line="240" w:lineRule="auto"/>
        <w:ind w:firstLineChars="0" w:firstLine="0"/>
        <w:jc w:val="center"/>
        <w:rPr>
          <w:noProof/>
        </w:rPr>
      </w:pPr>
      <w:r>
        <w:rPr>
          <w:noProof/>
        </w:rPr>
        <w:lastRenderedPageBreak/>
        <w:drawing>
          <wp:inline distT="0" distB="0" distL="0" distR="0" wp14:anchorId="6636DCEC" wp14:editId="1116ABFD">
            <wp:extent cx="5105400" cy="58597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5859780"/>
                    </a:xfrm>
                    <a:prstGeom prst="rect">
                      <a:avLst/>
                    </a:prstGeom>
                    <a:noFill/>
                    <a:ln>
                      <a:noFill/>
                    </a:ln>
                  </pic:spPr>
                </pic:pic>
              </a:graphicData>
            </a:graphic>
          </wp:inline>
        </w:drawing>
      </w:r>
    </w:p>
    <w:p w14:paraId="3038B53C" w14:textId="7B167955" w:rsidR="005E619C" w:rsidRPr="00FD7940" w:rsidRDefault="005E619C" w:rsidP="005E619C">
      <w:pPr>
        <w:pStyle w:val="a6"/>
        <w:rPr>
          <w:noProof/>
        </w:rPr>
      </w:pPr>
      <w:r w:rsidRPr="00FD7940">
        <w:rPr>
          <w:noProof/>
        </w:rPr>
        <w:t>图</w:t>
      </w:r>
      <w:r w:rsidRPr="00FD7940">
        <w:rPr>
          <w:noProof/>
        </w:rPr>
        <w:t>4-</w:t>
      </w:r>
      <w:r w:rsidR="00ED1C3E" w:rsidRPr="00FD7940">
        <w:rPr>
          <w:noProof/>
        </w:rPr>
        <w:t>1</w:t>
      </w:r>
      <w:r w:rsidR="00D73868" w:rsidRPr="00FD7940">
        <w:rPr>
          <w:noProof/>
        </w:rPr>
        <w:t>0</w:t>
      </w:r>
      <w:r w:rsidR="00A55998" w:rsidRPr="00FD7940">
        <w:rPr>
          <w:noProof/>
        </w:rPr>
        <w:t xml:space="preserve"> </w:t>
      </w:r>
      <w:r w:rsidRPr="00FD7940">
        <w:rPr>
          <w:noProof/>
        </w:rPr>
        <w:t xml:space="preserve"> </w:t>
      </w:r>
      <w:r w:rsidR="000D55D7" w:rsidRPr="00D06216">
        <w:rPr>
          <w:rFonts w:hint="eastAsia"/>
          <w:noProof/>
        </w:rPr>
        <w:t>防控物资管理</w:t>
      </w:r>
      <w:r w:rsidR="000E5386" w:rsidRPr="00FD7940">
        <w:rPr>
          <w:noProof/>
        </w:rPr>
        <w:t>功能</w:t>
      </w:r>
      <w:r w:rsidRPr="00FD7940">
        <w:rPr>
          <w:noProof/>
        </w:rPr>
        <w:t>业务流程图</w:t>
      </w:r>
    </w:p>
    <w:p w14:paraId="142080B3" w14:textId="50BCDB09" w:rsidR="00924C12" w:rsidRPr="00FD7940" w:rsidRDefault="00924C12" w:rsidP="00924C12">
      <w:pPr>
        <w:pStyle w:val="3"/>
        <w:rPr>
          <w:noProof/>
        </w:rPr>
      </w:pPr>
      <w:bookmarkStart w:id="65" w:name="_Toc105672535"/>
      <w:r w:rsidRPr="00FD7940">
        <w:rPr>
          <w:noProof/>
        </w:rPr>
        <w:t>4.2.</w:t>
      </w:r>
      <w:r w:rsidR="00D27D6D">
        <w:rPr>
          <w:noProof/>
        </w:rPr>
        <w:t>4</w:t>
      </w:r>
      <w:r w:rsidRPr="00FD7940">
        <w:rPr>
          <w:noProof/>
        </w:rPr>
        <w:t xml:space="preserve">  </w:t>
      </w:r>
      <w:r w:rsidR="00FF5463" w:rsidRPr="00D06216">
        <w:rPr>
          <w:rFonts w:hint="eastAsia"/>
          <w:noProof/>
        </w:rPr>
        <w:t>疫情概况</w:t>
      </w:r>
      <w:bookmarkEnd w:id="65"/>
    </w:p>
    <w:p w14:paraId="63277FFD" w14:textId="77777777" w:rsidR="00CD2BD9" w:rsidRDefault="00486165" w:rsidP="00CD2BD9">
      <w:pPr>
        <w:pStyle w:val="a0"/>
        <w:ind w:firstLine="480"/>
        <w:rPr>
          <w:noProof/>
        </w:rPr>
      </w:pPr>
      <w:r w:rsidRPr="00D06216">
        <w:rPr>
          <w:rFonts w:hint="eastAsia"/>
          <w:noProof/>
        </w:rPr>
        <w:t>疫情概况</w:t>
      </w:r>
      <w:r w:rsidR="00F057AE" w:rsidRPr="00FD7940">
        <w:rPr>
          <w:noProof/>
        </w:rPr>
        <w:t>模块是</w:t>
      </w:r>
      <w:r>
        <w:rPr>
          <w:rFonts w:hint="eastAsia"/>
          <w:noProof/>
        </w:rPr>
        <w:t>为了</w:t>
      </w:r>
      <w:r w:rsidRPr="00486165">
        <w:rPr>
          <w:rFonts w:hint="eastAsia"/>
          <w:noProof/>
        </w:rPr>
        <w:t>让管理者能够更直接地查看疫情的趋势和物资的数目</w:t>
      </w:r>
      <w:r w:rsidR="00F057AE" w:rsidRPr="00FD7940">
        <w:rPr>
          <w:noProof/>
        </w:rPr>
        <w:t>，</w:t>
      </w:r>
      <w:r w:rsidR="00CD2BD9">
        <w:rPr>
          <w:rFonts w:hint="eastAsia"/>
          <w:noProof/>
        </w:rPr>
        <w:t>及可以</w:t>
      </w:r>
      <w:r w:rsidR="00CD2BD9" w:rsidRPr="00FD7940">
        <w:rPr>
          <w:noProof/>
        </w:rPr>
        <w:t>显示数据，</w:t>
      </w:r>
      <w:r w:rsidR="00CD2BD9">
        <w:rPr>
          <w:rFonts w:hint="eastAsia"/>
          <w:noProof/>
        </w:rPr>
        <w:t>也可以下载数据</w:t>
      </w:r>
      <w:r w:rsidR="00CD2BD9" w:rsidRPr="00FD7940">
        <w:rPr>
          <w:noProof/>
        </w:rPr>
        <w:t>。</w:t>
      </w:r>
    </w:p>
    <w:p w14:paraId="229DD1F3" w14:textId="7D660611" w:rsidR="00924C12" w:rsidRPr="00FD7940" w:rsidRDefault="00486165" w:rsidP="00924C12">
      <w:pPr>
        <w:pStyle w:val="a0"/>
        <w:ind w:firstLine="480"/>
        <w:rPr>
          <w:noProof/>
        </w:rPr>
      </w:pPr>
      <w:r w:rsidRPr="00D06216">
        <w:rPr>
          <w:rFonts w:hint="eastAsia"/>
          <w:noProof/>
        </w:rPr>
        <w:t>疫情概况</w:t>
      </w:r>
      <w:r w:rsidR="00924C12" w:rsidRPr="00FD7940">
        <w:rPr>
          <w:noProof/>
        </w:rPr>
        <w:t>功能时序图如</w:t>
      </w:r>
      <w:r w:rsidR="00DC6E95" w:rsidRPr="00FD7940">
        <w:rPr>
          <w:noProof/>
        </w:rPr>
        <w:t>图</w:t>
      </w:r>
      <w:r w:rsidR="00924C12" w:rsidRPr="00FD7940">
        <w:rPr>
          <w:noProof/>
        </w:rPr>
        <w:t>4-</w:t>
      </w:r>
      <w:r w:rsidR="00D73868" w:rsidRPr="00FD7940">
        <w:rPr>
          <w:noProof/>
        </w:rPr>
        <w:t>1</w:t>
      </w:r>
      <w:r w:rsidR="00032BAF" w:rsidRPr="00FD7940">
        <w:rPr>
          <w:noProof/>
        </w:rPr>
        <w:t>3</w:t>
      </w:r>
      <w:r w:rsidR="00924C12" w:rsidRPr="00FD7940">
        <w:rPr>
          <w:noProof/>
        </w:rPr>
        <w:t>所示。</w:t>
      </w:r>
    </w:p>
    <w:p w14:paraId="63C4E7F8" w14:textId="028C512E" w:rsidR="00924C12" w:rsidRPr="00FD7940" w:rsidRDefault="00D073DA" w:rsidP="00137A5A">
      <w:pPr>
        <w:pStyle w:val="a0"/>
        <w:spacing w:line="240" w:lineRule="auto"/>
        <w:ind w:firstLineChars="0" w:firstLine="0"/>
        <w:jc w:val="center"/>
        <w:rPr>
          <w:noProof/>
        </w:rPr>
      </w:pPr>
      <w:r w:rsidRPr="00D073DA">
        <w:rPr>
          <w:noProof/>
        </w:rPr>
        <w:lastRenderedPageBreak/>
        <w:drawing>
          <wp:inline distT="0" distB="0" distL="0" distR="0" wp14:anchorId="5C13124C" wp14:editId="775610E4">
            <wp:extent cx="5939790" cy="3688080"/>
            <wp:effectExtent l="0" t="0" r="381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688080"/>
                    </a:xfrm>
                    <a:prstGeom prst="rect">
                      <a:avLst/>
                    </a:prstGeom>
                  </pic:spPr>
                </pic:pic>
              </a:graphicData>
            </a:graphic>
          </wp:inline>
        </w:drawing>
      </w:r>
    </w:p>
    <w:p w14:paraId="2DFB51AC" w14:textId="717C15B2" w:rsidR="00DF7808" w:rsidRPr="00FD7940" w:rsidRDefault="00924C12" w:rsidP="00DF7808">
      <w:pPr>
        <w:pStyle w:val="a6"/>
        <w:rPr>
          <w:noProof/>
        </w:rPr>
      </w:pPr>
      <w:r w:rsidRPr="00FD7940">
        <w:rPr>
          <w:noProof/>
        </w:rPr>
        <w:t>图</w:t>
      </w:r>
      <w:r w:rsidRPr="00FD7940">
        <w:rPr>
          <w:noProof/>
        </w:rPr>
        <w:t>4-</w:t>
      </w:r>
      <w:r w:rsidR="00D73868" w:rsidRPr="00FD7940">
        <w:rPr>
          <w:noProof/>
        </w:rPr>
        <w:t>1</w:t>
      </w:r>
      <w:r w:rsidR="00032BAF" w:rsidRPr="00FD7940">
        <w:rPr>
          <w:noProof/>
        </w:rPr>
        <w:t>3</w:t>
      </w:r>
      <w:r w:rsidR="00D73868" w:rsidRPr="00FD7940">
        <w:rPr>
          <w:noProof/>
        </w:rPr>
        <w:t xml:space="preserve"> </w:t>
      </w:r>
      <w:r w:rsidRPr="00FD7940">
        <w:rPr>
          <w:noProof/>
        </w:rPr>
        <w:t xml:space="preserve"> </w:t>
      </w:r>
      <w:r w:rsidR="00486165" w:rsidRPr="00D06216">
        <w:rPr>
          <w:rFonts w:hint="eastAsia"/>
          <w:noProof/>
        </w:rPr>
        <w:t>疫情概况</w:t>
      </w:r>
      <w:r w:rsidRPr="00FD7940">
        <w:rPr>
          <w:noProof/>
        </w:rPr>
        <w:t>功能时序图</w:t>
      </w:r>
    </w:p>
    <w:p w14:paraId="1D79029C" w14:textId="5B6B3EC3" w:rsidR="00DF7808" w:rsidRPr="00FD7940" w:rsidRDefault="00486165" w:rsidP="00DF7808">
      <w:pPr>
        <w:pStyle w:val="a0"/>
        <w:ind w:firstLine="480"/>
        <w:rPr>
          <w:noProof/>
        </w:rPr>
      </w:pPr>
      <w:r w:rsidRPr="00D06216">
        <w:rPr>
          <w:rFonts w:hint="eastAsia"/>
          <w:noProof/>
        </w:rPr>
        <w:t>疫情概况</w:t>
      </w:r>
      <w:r w:rsidR="00DF7808" w:rsidRPr="00FD7940">
        <w:rPr>
          <w:noProof/>
        </w:rPr>
        <w:t>模块</w:t>
      </w:r>
      <w:r w:rsidR="00A3302D" w:rsidRPr="00FD7940">
        <w:rPr>
          <w:noProof/>
        </w:rPr>
        <w:t>的</w:t>
      </w:r>
      <w:r w:rsidR="00DF7808" w:rsidRPr="00FD7940">
        <w:rPr>
          <w:noProof/>
        </w:rPr>
        <w:t>业务流程图如图</w:t>
      </w:r>
      <w:r w:rsidR="00DF7808" w:rsidRPr="00FD7940">
        <w:rPr>
          <w:noProof/>
        </w:rPr>
        <w:t>4-</w:t>
      </w:r>
      <w:r w:rsidR="00D73868" w:rsidRPr="00FD7940">
        <w:rPr>
          <w:noProof/>
        </w:rPr>
        <w:t>1</w:t>
      </w:r>
      <w:r w:rsidR="00032BAF" w:rsidRPr="00FD7940">
        <w:rPr>
          <w:noProof/>
        </w:rPr>
        <w:t>4</w:t>
      </w:r>
      <w:r w:rsidR="00DF7808" w:rsidRPr="00FD7940">
        <w:rPr>
          <w:noProof/>
        </w:rPr>
        <w:t>所示。</w:t>
      </w:r>
    </w:p>
    <w:p w14:paraId="4665ED51" w14:textId="78CF1EA8" w:rsidR="00DF7808" w:rsidRPr="00FD7940" w:rsidRDefault="00D073DA" w:rsidP="00137A5A">
      <w:pPr>
        <w:pStyle w:val="a0"/>
        <w:spacing w:line="240" w:lineRule="auto"/>
        <w:ind w:firstLineChars="0" w:firstLine="0"/>
        <w:jc w:val="center"/>
        <w:rPr>
          <w:noProof/>
        </w:rPr>
      </w:pPr>
      <w:r w:rsidRPr="00D073DA">
        <w:rPr>
          <w:noProof/>
        </w:rPr>
        <w:drawing>
          <wp:inline distT="0" distB="0" distL="0" distR="0" wp14:anchorId="64E91F73" wp14:editId="554EAEB8">
            <wp:extent cx="1802996" cy="383286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06748" cy="3840837"/>
                    </a:xfrm>
                    <a:prstGeom prst="rect">
                      <a:avLst/>
                    </a:prstGeom>
                  </pic:spPr>
                </pic:pic>
              </a:graphicData>
            </a:graphic>
          </wp:inline>
        </w:drawing>
      </w:r>
      <w:r w:rsidRPr="00D073DA">
        <w:rPr>
          <w:noProof/>
        </w:rPr>
        <w:t xml:space="preserve"> </w:t>
      </w:r>
    </w:p>
    <w:p w14:paraId="4F4E23AD" w14:textId="39D41470" w:rsidR="00DF7808" w:rsidRPr="00FD7940" w:rsidRDefault="00DF7808" w:rsidP="00DF7808">
      <w:pPr>
        <w:pStyle w:val="a6"/>
        <w:rPr>
          <w:noProof/>
        </w:rPr>
      </w:pPr>
      <w:r w:rsidRPr="00FD7940">
        <w:rPr>
          <w:noProof/>
        </w:rPr>
        <w:t>图</w:t>
      </w:r>
      <w:r w:rsidRPr="00FD7940">
        <w:rPr>
          <w:noProof/>
        </w:rPr>
        <w:t>4-</w:t>
      </w:r>
      <w:r w:rsidR="00D73868" w:rsidRPr="00FD7940">
        <w:rPr>
          <w:noProof/>
        </w:rPr>
        <w:t>1</w:t>
      </w:r>
      <w:r w:rsidR="00032BAF" w:rsidRPr="00FD7940">
        <w:rPr>
          <w:noProof/>
        </w:rPr>
        <w:t xml:space="preserve">4 </w:t>
      </w:r>
      <w:r w:rsidRPr="00FD7940">
        <w:rPr>
          <w:noProof/>
        </w:rPr>
        <w:t xml:space="preserve"> </w:t>
      </w:r>
      <w:r w:rsidR="00486165" w:rsidRPr="00D06216">
        <w:rPr>
          <w:rFonts w:hint="eastAsia"/>
          <w:noProof/>
        </w:rPr>
        <w:t>疫情概况</w:t>
      </w:r>
      <w:r w:rsidR="0081675F" w:rsidRPr="00FD7940">
        <w:rPr>
          <w:noProof/>
        </w:rPr>
        <w:t>功能</w:t>
      </w:r>
      <w:r w:rsidRPr="00FD7940">
        <w:rPr>
          <w:noProof/>
        </w:rPr>
        <w:t>业务流程图</w:t>
      </w:r>
    </w:p>
    <w:p w14:paraId="54C5F25C" w14:textId="77777777" w:rsidR="00924C12" w:rsidRPr="00FD7940" w:rsidRDefault="00924C12" w:rsidP="00924C12">
      <w:pPr>
        <w:pStyle w:val="2"/>
        <w:rPr>
          <w:noProof/>
        </w:rPr>
      </w:pPr>
      <w:bookmarkStart w:id="66" w:name="_Toc105672536"/>
      <w:r w:rsidRPr="00FD7940">
        <w:rPr>
          <w:noProof/>
        </w:rPr>
        <w:lastRenderedPageBreak/>
        <w:t>4.3  数据库设计</w:t>
      </w:r>
      <w:bookmarkEnd w:id="66"/>
    </w:p>
    <w:p w14:paraId="1AD6D336" w14:textId="67B0C8E8" w:rsidR="007F675D" w:rsidRPr="00FD7940" w:rsidRDefault="00F427A2" w:rsidP="00591B07">
      <w:pPr>
        <w:pStyle w:val="a0"/>
        <w:ind w:firstLine="480"/>
        <w:rPr>
          <w:noProof/>
        </w:rPr>
      </w:pPr>
      <w:r w:rsidRPr="00FD7940">
        <w:rPr>
          <w:noProof/>
        </w:rPr>
        <w:t>本小节</w:t>
      </w:r>
      <w:r w:rsidR="007F675D" w:rsidRPr="00FD7940">
        <w:rPr>
          <w:noProof/>
        </w:rPr>
        <w:t>主要介绍了数据库的设计</w:t>
      </w:r>
      <w:r w:rsidRPr="00FD7940">
        <w:rPr>
          <w:noProof/>
        </w:rPr>
        <w:t>，</w:t>
      </w:r>
      <w:r w:rsidR="00591B07" w:rsidRPr="00FD7940">
        <w:rPr>
          <w:noProof/>
        </w:rPr>
        <w:t>根据</w:t>
      </w:r>
      <w:r w:rsidR="007A6DEC" w:rsidRPr="00FD7940">
        <w:rPr>
          <w:noProof/>
        </w:rPr>
        <w:t>对</w:t>
      </w:r>
      <w:r w:rsidR="00D27D6D">
        <w:rPr>
          <w:rFonts w:hint="eastAsia"/>
          <w:noProof/>
        </w:rPr>
        <w:t>疫情封控管理</w:t>
      </w:r>
      <w:r w:rsidR="00591B07" w:rsidRPr="00FD7940">
        <w:rPr>
          <w:noProof/>
        </w:rPr>
        <w:t>系统的分析，设计所需的数据表，</w:t>
      </w:r>
      <w:r w:rsidR="007A6DEC" w:rsidRPr="00FD7940">
        <w:rPr>
          <w:noProof/>
        </w:rPr>
        <w:t>并且</w:t>
      </w:r>
      <w:r w:rsidR="00591B07" w:rsidRPr="00FD7940">
        <w:rPr>
          <w:noProof/>
        </w:rPr>
        <w:t>通过数据的交互，找到各个表的相互关系，从而得到整个数据库的结构。</w:t>
      </w:r>
      <w:r w:rsidR="00CB08F0" w:rsidRPr="00FD7940">
        <w:rPr>
          <w:noProof/>
        </w:rPr>
        <w:t>下面</w:t>
      </w:r>
      <w:r w:rsidR="00455D4C" w:rsidRPr="00FD7940">
        <w:rPr>
          <w:noProof/>
        </w:rPr>
        <w:t>将</w:t>
      </w:r>
      <w:r w:rsidR="007F675D" w:rsidRPr="00FD7940">
        <w:rPr>
          <w:noProof/>
        </w:rPr>
        <w:t>从数据库的概念结构设计和逻辑结构设计两个</w:t>
      </w:r>
      <w:r w:rsidR="00591B07" w:rsidRPr="00FD7940">
        <w:rPr>
          <w:noProof/>
        </w:rPr>
        <w:t>部分，</w:t>
      </w:r>
      <w:r w:rsidR="007F675D" w:rsidRPr="00FD7940">
        <w:rPr>
          <w:noProof/>
        </w:rPr>
        <w:t>结合</w:t>
      </w:r>
      <w:r w:rsidR="00455D4C" w:rsidRPr="00FD7940">
        <w:rPr>
          <w:noProof/>
        </w:rPr>
        <w:t>实体</w:t>
      </w:r>
      <w:r w:rsidRPr="00FD7940">
        <w:rPr>
          <w:noProof/>
        </w:rPr>
        <w:t>属性</w:t>
      </w:r>
      <w:r w:rsidR="00455D4C" w:rsidRPr="00FD7940">
        <w:rPr>
          <w:noProof/>
        </w:rPr>
        <w:t>图、</w:t>
      </w:r>
      <w:r w:rsidR="00455D4C" w:rsidRPr="00FD7940">
        <w:rPr>
          <w:noProof/>
        </w:rPr>
        <w:t>E</w:t>
      </w:r>
      <w:r w:rsidR="00CA3F96" w:rsidRPr="00FD7940">
        <w:rPr>
          <w:noProof/>
        </w:rPr>
        <w:t>-</w:t>
      </w:r>
      <w:r w:rsidR="00455D4C" w:rsidRPr="00FD7940">
        <w:rPr>
          <w:noProof/>
        </w:rPr>
        <w:t>R</w:t>
      </w:r>
      <w:r w:rsidR="00455D4C" w:rsidRPr="00FD7940">
        <w:rPr>
          <w:noProof/>
        </w:rPr>
        <w:t>图</w:t>
      </w:r>
      <w:r w:rsidR="00591B07" w:rsidRPr="00FD7940">
        <w:rPr>
          <w:noProof/>
        </w:rPr>
        <w:t>和</w:t>
      </w:r>
      <w:r w:rsidR="00455D4C" w:rsidRPr="00FD7940">
        <w:rPr>
          <w:noProof/>
        </w:rPr>
        <w:t>库表结构对数据库进行介绍</w:t>
      </w:r>
      <w:r w:rsidR="00CB08F0" w:rsidRPr="00FD7940">
        <w:rPr>
          <w:noProof/>
        </w:rPr>
        <w:t>。</w:t>
      </w:r>
    </w:p>
    <w:p w14:paraId="2AFF3E83" w14:textId="77777777" w:rsidR="00924C12" w:rsidRPr="00FD7940" w:rsidRDefault="00924C12" w:rsidP="00924C12">
      <w:pPr>
        <w:pStyle w:val="3"/>
        <w:rPr>
          <w:noProof/>
        </w:rPr>
      </w:pPr>
      <w:bookmarkStart w:id="67" w:name="_Toc35438330"/>
      <w:bookmarkStart w:id="68" w:name="_Toc105672537"/>
      <w:r w:rsidRPr="00FD7940">
        <w:rPr>
          <w:noProof/>
        </w:rPr>
        <w:t xml:space="preserve">4.3.1  </w:t>
      </w:r>
      <w:bookmarkEnd w:id="67"/>
      <w:r w:rsidRPr="00FD7940">
        <w:rPr>
          <w:noProof/>
        </w:rPr>
        <w:t>概念结构设计</w:t>
      </w:r>
      <w:bookmarkEnd w:id="68"/>
    </w:p>
    <w:p w14:paraId="370B98D2" w14:textId="76FA27C5" w:rsidR="00101D8E" w:rsidRPr="00FD7940" w:rsidRDefault="00F427A2" w:rsidP="00924C12">
      <w:pPr>
        <w:pStyle w:val="a0"/>
        <w:ind w:firstLine="480"/>
        <w:rPr>
          <w:noProof/>
          <w:lang w:bidi="ar"/>
        </w:rPr>
      </w:pPr>
      <w:r w:rsidRPr="00FD7940">
        <w:rPr>
          <w:noProof/>
        </w:rPr>
        <w:t>根据需求分析，</w:t>
      </w:r>
      <w:r w:rsidR="007540F0">
        <w:rPr>
          <w:rFonts w:hint="eastAsia"/>
          <w:noProof/>
        </w:rPr>
        <w:t>疫情封控管理</w:t>
      </w:r>
      <w:r w:rsidRPr="00FD7940">
        <w:rPr>
          <w:noProof/>
        </w:rPr>
        <w:t>系统设计到</w:t>
      </w:r>
      <w:r w:rsidR="007540F0">
        <w:rPr>
          <w:rFonts w:hint="eastAsia"/>
          <w:noProof/>
        </w:rPr>
        <w:t>以</w:t>
      </w:r>
      <w:r w:rsidRPr="00FD7940">
        <w:rPr>
          <w:noProof/>
        </w:rPr>
        <w:t>下实体：</w:t>
      </w:r>
      <w:r w:rsidR="00CC4A78">
        <w:rPr>
          <w:rFonts w:hint="eastAsia"/>
          <w:noProof/>
        </w:rPr>
        <w:t>打卡记录</w:t>
      </w:r>
      <w:r w:rsidRPr="00FD7940">
        <w:rPr>
          <w:noProof/>
        </w:rPr>
        <w:t>实体、</w:t>
      </w:r>
      <w:r w:rsidR="00CC4A78">
        <w:rPr>
          <w:rFonts w:hint="eastAsia"/>
          <w:noProof/>
        </w:rPr>
        <w:t>嫌疑</w:t>
      </w:r>
      <w:r w:rsidR="00CC4A78">
        <w:rPr>
          <w:rFonts w:hint="eastAsia"/>
          <w:noProof/>
        </w:rPr>
        <w:t>/</w:t>
      </w:r>
      <w:r w:rsidR="00CC4A78">
        <w:rPr>
          <w:rFonts w:hint="eastAsia"/>
          <w:noProof/>
        </w:rPr>
        <w:t>确诊人员登记</w:t>
      </w:r>
      <w:r w:rsidRPr="00FD7940">
        <w:rPr>
          <w:noProof/>
        </w:rPr>
        <w:t>实体、</w:t>
      </w:r>
      <w:r w:rsidR="00CC4A78">
        <w:rPr>
          <w:rFonts w:hint="eastAsia"/>
          <w:noProof/>
        </w:rPr>
        <w:t>隔离人员登记</w:t>
      </w:r>
      <w:r w:rsidR="00114302" w:rsidRPr="00FD7940">
        <w:rPr>
          <w:noProof/>
        </w:rPr>
        <w:t>实体、</w:t>
      </w:r>
      <w:r w:rsidR="00CC4A78">
        <w:rPr>
          <w:rFonts w:hint="eastAsia"/>
          <w:noProof/>
        </w:rPr>
        <w:t>防疫物资管理</w:t>
      </w:r>
      <w:r w:rsidR="00114302" w:rsidRPr="00FD7940">
        <w:rPr>
          <w:noProof/>
        </w:rPr>
        <w:t>实体、</w:t>
      </w:r>
      <w:r w:rsidR="00CC4A78">
        <w:rPr>
          <w:rFonts w:hint="eastAsia"/>
          <w:noProof/>
        </w:rPr>
        <w:t>登录注册</w:t>
      </w:r>
      <w:r w:rsidR="00114302" w:rsidRPr="00FD7940">
        <w:rPr>
          <w:noProof/>
        </w:rPr>
        <w:t>实体、</w:t>
      </w:r>
      <w:r w:rsidR="00CC4A78">
        <w:rPr>
          <w:rFonts w:hint="eastAsia"/>
          <w:noProof/>
        </w:rPr>
        <w:t>编码信息</w:t>
      </w:r>
      <w:r w:rsidR="00114302" w:rsidRPr="00FD7940">
        <w:rPr>
          <w:noProof/>
        </w:rPr>
        <w:t>实体</w:t>
      </w:r>
      <w:r w:rsidR="00CC4A78">
        <w:rPr>
          <w:rFonts w:hint="eastAsia"/>
          <w:noProof/>
        </w:rPr>
        <w:t>。</w:t>
      </w:r>
    </w:p>
    <w:p w14:paraId="118F69FC" w14:textId="281940E0" w:rsidR="00FF5262" w:rsidRPr="008F4DB0" w:rsidRDefault="00FF5262" w:rsidP="000974FF">
      <w:pPr>
        <w:pStyle w:val="HTML"/>
        <w:shd w:val="clear" w:color="auto" w:fill="FFFFFF"/>
        <w:spacing w:line="400" w:lineRule="exact"/>
        <w:ind w:firstLine="482"/>
      </w:pPr>
      <w:r w:rsidRPr="00FD7940">
        <w:rPr>
          <w:noProof/>
        </w:rPr>
        <w:t>（1）</w:t>
      </w:r>
      <w:r w:rsidR="00EB5BF0">
        <w:rPr>
          <w:rFonts w:hint="eastAsia"/>
        </w:rPr>
        <w:t>打卡记录信息表</w:t>
      </w:r>
      <w:proofErr w:type="spellStart"/>
      <w:r w:rsidR="00EB5BF0" w:rsidRPr="00043E10">
        <w:t>emp_health</w:t>
      </w:r>
      <w:proofErr w:type="spellEnd"/>
      <w:r w:rsidRPr="00FD7940">
        <w:rPr>
          <w:rStyle w:val="Char"/>
          <w:noProof/>
        </w:rPr>
        <w:t>，该表可</w:t>
      </w:r>
      <w:r w:rsidR="005538D5" w:rsidRPr="00FD7940">
        <w:rPr>
          <w:rStyle w:val="Char"/>
          <w:noProof/>
        </w:rPr>
        <w:t>储</w:t>
      </w:r>
      <w:r w:rsidR="00591B07" w:rsidRPr="00FD7940">
        <w:rPr>
          <w:rStyle w:val="Char"/>
          <w:noProof/>
        </w:rPr>
        <w:t>存</w:t>
      </w:r>
      <w:r w:rsidR="0021544C">
        <w:rPr>
          <w:rStyle w:val="Char"/>
          <w:rFonts w:hint="eastAsia"/>
          <w:noProof/>
        </w:rPr>
        <w:t>打卡人员</w:t>
      </w:r>
      <w:r w:rsidRPr="00FD7940">
        <w:rPr>
          <w:rStyle w:val="Char"/>
          <w:noProof/>
        </w:rPr>
        <w:t>的基本信息，</w:t>
      </w:r>
      <w:r w:rsidR="0021544C">
        <w:rPr>
          <w:rFonts w:hint="eastAsia"/>
        </w:rPr>
        <w:t>打卡记录</w:t>
      </w:r>
      <w:r w:rsidRPr="00FD7940">
        <w:rPr>
          <w:rStyle w:val="Char"/>
          <w:noProof/>
        </w:rPr>
        <w:t>的基本信息包括</w:t>
      </w:r>
      <w:r w:rsidR="0021544C">
        <w:rPr>
          <w:rStyle w:val="Char"/>
          <w:rFonts w:hint="eastAsia"/>
          <w:noProof/>
        </w:rPr>
        <w:t>：</w:t>
      </w:r>
      <w:r w:rsidR="0021544C" w:rsidRPr="008F4DB0">
        <w:rPr>
          <w:rFonts w:hint="eastAsia"/>
        </w:rPr>
        <w:t>编号</w:t>
      </w:r>
      <w:r w:rsidR="0021544C" w:rsidRPr="008F4DB0">
        <w:t>id</w:t>
      </w:r>
      <w:r w:rsidR="0021544C" w:rsidRPr="008F4DB0">
        <w:rPr>
          <w:rFonts w:hint="eastAsia"/>
        </w:rPr>
        <w:t>，名称</w:t>
      </w:r>
      <w:r w:rsidR="0021544C" w:rsidRPr="008F4DB0">
        <w:t>name</w:t>
      </w:r>
      <w:r w:rsidR="0021544C" w:rsidRPr="008F4DB0">
        <w:rPr>
          <w:rFonts w:hint="eastAsia"/>
        </w:rPr>
        <w:t>，性别</w:t>
      </w:r>
      <w:r w:rsidR="0021544C" w:rsidRPr="008F4DB0">
        <w:t>sex</w:t>
      </w:r>
      <w:r w:rsidR="0021544C" w:rsidRPr="008F4DB0">
        <w:rPr>
          <w:rFonts w:hint="eastAsia"/>
        </w:rPr>
        <w:t>，电话号码</w:t>
      </w:r>
      <w:proofErr w:type="spellStart"/>
      <w:r w:rsidR="0021544C" w:rsidRPr="008F4DB0">
        <w:t>phonenum</w:t>
      </w:r>
      <w:proofErr w:type="spellEnd"/>
      <w:r w:rsidR="0021544C" w:rsidRPr="008F4DB0">
        <w:rPr>
          <w:rFonts w:hint="eastAsia"/>
        </w:rPr>
        <w:t>，体温</w:t>
      </w:r>
      <w:r w:rsidR="0021544C" w:rsidRPr="008F4DB0">
        <w:t>temp</w:t>
      </w:r>
      <w:r w:rsidR="0021544C" w:rsidRPr="008F4DB0">
        <w:rPr>
          <w:rFonts w:hint="eastAsia"/>
        </w:rPr>
        <w:t>，是否经过高风险地区</w:t>
      </w:r>
      <w:r w:rsidR="0021544C" w:rsidRPr="008F4DB0">
        <w:t>risk</w:t>
      </w:r>
      <w:r w:rsidR="0021544C" w:rsidRPr="008F4DB0">
        <w:rPr>
          <w:rFonts w:hint="eastAsia"/>
        </w:rPr>
        <w:t>，健康状况</w:t>
      </w:r>
      <w:r w:rsidR="0021544C" w:rsidRPr="008F4DB0">
        <w:t>health</w:t>
      </w:r>
      <w:r w:rsidR="0021544C" w:rsidRPr="008F4DB0">
        <w:rPr>
          <w:rFonts w:hint="eastAsia"/>
        </w:rPr>
        <w:t>，备注</w:t>
      </w:r>
      <w:r w:rsidR="0021544C" w:rsidRPr="008F4DB0">
        <w:t>content</w:t>
      </w:r>
      <w:r w:rsidR="0021544C" w:rsidRPr="008F4DB0">
        <w:rPr>
          <w:rFonts w:hint="eastAsia"/>
        </w:rPr>
        <w:t>，打卡时间</w:t>
      </w:r>
      <w:proofErr w:type="spellStart"/>
      <w:r w:rsidR="0021544C" w:rsidRPr="008F4DB0">
        <w:t>createTime</w:t>
      </w:r>
      <w:proofErr w:type="spellEnd"/>
      <w:r w:rsidR="0021544C" w:rsidRPr="008F4DB0">
        <w:rPr>
          <w:rFonts w:hint="eastAsia"/>
        </w:rPr>
        <w:t>，所属部门</w:t>
      </w:r>
      <w:r w:rsidR="0021544C" w:rsidRPr="008F4DB0">
        <w:t>depart</w:t>
      </w:r>
      <w:r w:rsidR="0021544C" w:rsidRPr="008F4DB0">
        <w:rPr>
          <w:rFonts w:hint="eastAsia"/>
        </w:rPr>
        <w:t>。</w:t>
      </w:r>
    </w:p>
    <w:p w14:paraId="2B64FC4E" w14:textId="6B5E9F7C" w:rsidR="00FF5262" w:rsidRPr="00FD7940" w:rsidRDefault="0021544C" w:rsidP="00924C12">
      <w:pPr>
        <w:pStyle w:val="a0"/>
        <w:ind w:firstLine="480"/>
        <w:rPr>
          <w:noProof/>
        </w:rPr>
      </w:pPr>
      <w:r>
        <w:rPr>
          <w:rFonts w:hint="eastAsia"/>
        </w:rPr>
        <w:t>打卡记录信息表</w:t>
      </w:r>
      <w:proofErr w:type="spellStart"/>
      <w:r w:rsidRPr="00043E10">
        <w:t>emp_health</w:t>
      </w:r>
      <w:proofErr w:type="spellEnd"/>
      <w:r w:rsidR="009351B2" w:rsidRPr="00FD7940">
        <w:rPr>
          <w:noProof/>
        </w:rPr>
        <w:t>的实体属性图如图</w:t>
      </w:r>
      <w:r w:rsidR="009351B2" w:rsidRPr="00FD7940">
        <w:rPr>
          <w:noProof/>
        </w:rPr>
        <w:t>4-</w:t>
      </w:r>
      <w:r w:rsidR="00D73868" w:rsidRPr="00FD7940">
        <w:rPr>
          <w:noProof/>
        </w:rPr>
        <w:t>1</w:t>
      </w:r>
      <w:r w:rsidR="005F64D8" w:rsidRPr="00FD7940">
        <w:rPr>
          <w:noProof/>
        </w:rPr>
        <w:t>5</w:t>
      </w:r>
      <w:r w:rsidR="009351B2" w:rsidRPr="00FD7940">
        <w:rPr>
          <w:noProof/>
        </w:rPr>
        <w:t>所示。</w:t>
      </w:r>
    </w:p>
    <w:p w14:paraId="675DF3E5" w14:textId="41EBF87D" w:rsidR="009351B2" w:rsidRPr="00FD7940" w:rsidRDefault="0021544C" w:rsidP="00137A5A">
      <w:pPr>
        <w:pStyle w:val="a0"/>
        <w:spacing w:line="240" w:lineRule="auto"/>
        <w:ind w:firstLineChars="0" w:firstLine="0"/>
        <w:jc w:val="center"/>
        <w:rPr>
          <w:noProof/>
        </w:rPr>
      </w:pPr>
      <w:r>
        <w:fldChar w:fldCharType="begin"/>
      </w:r>
      <w:r>
        <w:instrText xml:space="preserve"> INCLUDEPICTURE "C:\\Users\\31329\\Documents\\Tencent Files\\3132935841\\Image\\Group2\\]Z\\AY\\]ZAY1{J~EA9U$1CJ_DTL$HQ.png" \* MERGEFORMATINET </w:instrText>
      </w:r>
      <w:r>
        <w:fldChar w:fldCharType="separate"/>
      </w:r>
      <w:r w:rsidR="00B05C4F">
        <w:fldChar w:fldCharType="begin"/>
      </w:r>
      <w:r w:rsidR="00B05C4F">
        <w:instrText xml:space="preserve"> INCLUDEPICTURE  "C:\\Users\\31329\\Documents\\Tencent Files\\3132935841\\Image\\Group2\\]Z\\AY\\]ZAY1{J~EA9U$1CJ_DTL$HQ.png" \* MERGEFORMATINET </w:instrText>
      </w:r>
      <w:r w:rsidR="00B05C4F">
        <w:fldChar w:fldCharType="separate"/>
      </w:r>
      <w:r w:rsidR="00D25476">
        <w:fldChar w:fldCharType="begin"/>
      </w:r>
      <w:r w:rsidR="00D25476">
        <w:instrText xml:space="preserve"> INCLUDEPICTURE  "C:\\Users\\31329\\Documents\\Tencent Files\\3132935841\\Image\\Group2\\]Z\\AY\\]ZAY1{J~EA9U$1CJ_DTL$HQ.png" \* MERGEFORMATINET </w:instrText>
      </w:r>
      <w:r w:rsidR="00D25476">
        <w:fldChar w:fldCharType="separate"/>
      </w:r>
      <w:r w:rsidR="002D5204">
        <w:fldChar w:fldCharType="begin"/>
      </w:r>
      <w:r w:rsidR="002D5204">
        <w:instrText xml:space="preserve"> INCLUDEPICTURE  "C:\\Users\\31329\\Documents\\Tencent Files\\3132935841\\Image\\Group2\\]Z\\AY\\]ZAY1{J~EA9U$1CJ_DTL$HQ.png" \* MERGEFORMATINET </w:instrText>
      </w:r>
      <w:r w:rsidR="002D5204">
        <w:fldChar w:fldCharType="separate"/>
      </w:r>
      <w:r w:rsidR="00264D11">
        <w:fldChar w:fldCharType="begin"/>
      </w:r>
      <w:r w:rsidR="00264D11">
        <w:instrText xml:space="preserve"> INCLUDEPICTURE  "C:\\Users\\31329\\Documents\\Tencent Files\\3132935841\\Image\\Group2\\]Z\\AY\\]ZAY1{J~EA9U$1CJ_DTL$HQ.png" \* MERGEFORMATINET </w:instrText>
      </w:r>
      <w:r w:rsidR="00264D11">
        <w:fldChar w:fldCharType="separate"/>
      </w:r>
      <w:r w:rsidR="001D0D5A">
        <w:fldChar w:fldCharType="begin"/>
      </w:r>
      <w:r w:rsidR="001D0D5A">
        <w:instrText xml:space="preserve"> INCLUDEPICTURE  "C:\\Users\\31329\\Documents\\Tencent Files\\3132935841\\Image\\Group2\\]Z\\AY\\]ZAY1{J~EA9U$1CJ_DTL$HQ.png" \* MERGEFORMATINET </w:instrText>
      </w:r>
      <w:r w:rsidR="001D0D5A">
        <w:fldChar w:fldCharType="separate"/>
      </w:r>
      <w:r w:rsidR="0096248D">
        <w:fldChar w:fldCharType="begin"/>
      </w:r>
      <w:r w:rsidR="0096248D">
        <w:instrText xml:space="preserve"> INCLUDEPICTURE  "C:\\Users\\31329\\Documents\\Tencent Files\\3132935841\\Image\\Group2\\]Z\\AY\\]ZAY1{J~EA9U$1CJ_DTL$HQ.png" \* MERGEFORMATINET </w:instrText>
      </w:r>
      <w:r w:rsidR="0096248D">
        <w:fldChar w:fldCharType="separate"/>
      </w:r>
      <w:r w:rsidR="004C19C0">
        <w:fldChar w:fldCharType="begin"/>
      </w:r>
      <w:r w:rsidR="004C19C0">
        <w:instrText xml:space="preserve"> INCLUDEPICTURE  "C:\\Users\\31329\\Documents\\Tencent Files\\3132935841\\Image\\Group2\\]Z\\AY\\]ZAY1{J~EA9U$1CJ_DTL$HQ.png" \* MERGEFORMATINET </w:instrText>
      </w:r>
      <w:r w:rsidR="004C19C0">
        <w:fldChar w:fldCharType="separate"/>
      </w:r>
      <w:r w:rsidR="0041662E">
        <w:fldChar w:fldCharType="begin"/>
      </w:r>
      <w:r w:rsidR="0041662E">
        <w:instrText xml:space="preserve"> INCLUDEPICTURE  "C:\\Users\\31329\\Documents\\Tencent Files\\3132935841\\Image\\Group2\\]Z\\AY\\]ZAY1{J~EA9U$1CJ_DTL$HQ.png"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Files\\3132935841\\Image\\Group2\\]Z\\AY\\]ZAY1{J~EA9U$1CJ_DTL$HQ.png" \* MERGEFORMATINET</w:instrText>
      </w:r>
      <w:r w:rsidR="0044536A">
        <w:instrText xml:space="preserve"> </w:instrText>
      </w:r>
      <w:r w:rsidR="0044536A">
        <w:fldChar w:fldCharType="separate"/>
      </w:r>
      <w:r w:rsidR="00FE443C">
        <w:pict w14:anchorId="0329F7B7">
          <v:shape id="_x0000_i1027" type="#_x0000_t75" alt="" style="width:512.4pt;height:271.2pt">
            <v:imagedata r:id="rId53" r:href="rId54"/>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4AD5D130" w14:textId="25F62033" w:rsidR="009351B2" w:rsidRPr="00FD7940" w:rsidRDefault="009351B2" w:rsidP="009351B2">
      <w:pPr>
        <w:pStyle w:val="a6"/>
        <w:rPr>
          <w:noProof/>
        </w:rPr>
      </w:pPr>
      <w:r w:rsidRPr="00FD7940">
        <w:rPr>
          <w:noProof/>
        </w:rPr>
        <w:t>图</w:t>
      </w:r>
      <w:r w:rsidRPr="00FD7940">
        <w:rPr>
          <w:noProof/>
        </w:rPr>
        <w:t>4-</w:t>
      </w:r>
      <w:r w:rsidR="00D73868" w:rsidRPr="00FD7940">
        <w:rPr>
          <w:noProof/>
        </w:rPr>
        <w:t>1</w:t>
      </w:r>
      <w:r w:rsidR="005F64D8" w:rsidRPr="00FD7940">
        <w:rPr>
          <w:noProof/>
        </w:rPr>
        <w:t>5</w:t>
      </w:r>
      <w:r w:rsidRPr="00FD7940">
        <w:rPr>
          <w:noProof/>
        </w:rPr>
        <w:t xml:space="preserve">  </w:t>
      </w:r>
      <w:r w:rsidR="00EB5BF0">
        <w:rPr>
          <w:rFonts w:hint="eastAsia"/>
          <w:noProof/>
        </w:rPr>
        <w:t>打卡记录</w:t>
      </w:r>
      <w:r w:rsidRPr="00FD7940">
        <w:rPr>
          <w:noProof/>
        </w:rPr>
        <w:t>信息实体属性图</w:t>
      </w:r>
    </w:p>
    <w:p w14:paraId="64C13360" w14:textId="662850A3" w:rsidR="009351B2" w:rsidRPr="00FD7940" w:rsidRDefault="009351B2" w:rsidP="009351B2">
      <w:pPr>
        <w:pStyle w:val="a0"/>
        <w:ind w:firstLine="480"/>
        <w:rPr>
          <w:noProof/>
        </w:rPr>
      </w:pPr>
      <w:r w:rsidRPr="00FD7940">
        <w:rPr>
          <w:noProof/>
        </w:rPr>
        <w:t>（</w:t>
      </w:r>
      <w:r w:rsidR="00392998" w:rsidRPr="00FD7940">
        <w:rPr>
          <w:noProof/>
        </w:rPr>
        <w:t>2</w:t>
      </w:r>
      <w:r w:rsidRPr="00FD7940">
        <w:rPr>
          <w:noProof/>
        </w:rPr>
        <w:t>）</w:t>
      </w:r>
      <w:r w:rsidR="0021544C">
        <w:rPr>
          <w:rFonts w:hint="eastAsia"/>
        </w:rPr>
        <w:t>疑似</w:t>
      </w:r>
      <w:r w:rsidR="0021544C">
        <w:rPr>
          <w:rFonts w:hint="eastAsia"/>
        </w:rPr>
        <w:t>/</w:t>
      </w:r>
      <w:r w:rsidR="0021544C">
        <w:rPr>
          <w:rFonts w:hint="eastAsia"/>
        </w:rPr>
        <w:t>确诊人员登记信息表</w:t>
      </w:r>
      <w:proofErr w:type="spellStart"/>
      <w:r w:rsidR="0021544C" w:rsidRPr="00043E10">
        <w:t>emp_iden</w:t>
      </w:r>
      <w:proofErr w:type="spellEnd"/>
      <w:r w:rsidRPr="00FD7940">
        <w:rPr>
          <w:noProof/>
        </w:rPr>
        <w:t>，该表可以存储</w:t>
      </w:r>
      <w:r w:rsidR="0021544C">
        <w:rPr>
          <w:rFonts w:hint="eastAsia"/>
        </w:rPr>
        <w:t>疑似</w:t>
      </w:r>
      <w:r w:rsidR="0021544C">
        <w:rPr>
          <w:rFonts w:hint="eastAsia"/>
        </w:rPr>
        <w:t>/</w:t>
      </w:r>
      <w:r w:rsidR="0021544C">
        <w:rPr>
          <w:rFonts w:hint="eastAsia"/>
        </w:rPr>
        <w:t>确诊人员</w:t>
      </w:r>
      <w:r w:rsidRPr="00FD7940">
        <w:rPr>
          <w:noProof/>
        </w:rPr>
        <w:t>的基本信息，</w:t>
      </w:r>
      <w:r w:rsidR="0021544C">
        <w:rPr>
          <w:rFonts w:hint="eastAsia"/>
        </w:rPr>
        <w:t>疑似</w:t>
      </w:r>
      <w:r w:rsidR="0021544C">
        <w:rPr>
          <w:rFonts w:hint="eastAsia"/>
        </w:rPr>
        <w:t>/</w:t>
      </w:r>
      <w:r w:rsidR="0021544C">
        <w:rPr>
          <w:rFonts w:hint="eastAsia"/>
        </w:rPr>
        <w:t>确诊人员的</w:t>
      </w:r>
      <w:r w:rsidRPr="00FD7940">
        <w:rPr>
          <w:noProof/>
        </w:rPr>
        <w:t>基</w:t>
      </w:r>
      <w:r w:rsidRPr="008F4DB0">
        <w:rPr>
          <w:noProof/>
        </w:rPr>
        <w:t>本信息包括</w:t>
      </w:r>
      <w:r w:rsidR="0021544C">
        <w:rPr>
          <w:rFonts w:hint="eastAsia"/>
          <w:noProof/>
        </w:rPr>
        <w:t>：</w:t>
      </w:r>
      <w:r w:rsidR="008F4DB0" w:rsidRPr="008F4DB0">
        <w:rPr>
          <w:rFonts w:hint="eastAsia"/>
          <w:noProof/>
        </w:rPr>
        <w:t>编号</w:t>
      </w:r>
      <w:r w:rsidR="008F4DB0" w:rsidRPr="008F4DB0">
        <w:rPr>
          <w:noProof/>
        </w:rPr>
        <w:t>id</w:t>
      </w:r>
      <w:r w:rsidR="008F4DB0" w:rsidRPr="008F4DB0">
        <w:rPr>
          <w:rFonts w:hint="eastAsia"/>
          <w:noProof/>
        </w:rPr>
        <w:t>，名称</w:t>
      </w:r>
      <w:r w:rsidR="008F4DB0" w:rsidRPr="008F4DB0">
        <w:rPr>
          <w:noProof/>
        </w:rPr>
        <w:t>name</w:t>
      </w:r>
      <w:r w:rsidR="008F4DB0" w:rsidRPr="008F4DB0">
        <w:rPr>
          <w:rFonts w:hint="eastAsia"/>
          <w:noProof/>
        </w:rPr>
        <w:t>，性别</w:t>
      </w:r>
      <w:r w:rsidR="008F4DB0" w:rsidRPr="008F4DB0">
        <w:rPr>
          <w:noProof/>
        </w:rPr>
        <w:t>sex</w:t>
      </w:r>
      <w:r w:rsidR="008F4DB0" w:rsidRPr="008F4DB0">
        <w:rPr>
          <w:rFonts w:hint="eastAsia"/>
          <w:noProof/>
        </w:rPr>
        <w:t>，身份证号码</w:t>
      </w:r>
      <w:r w:rsidR="008F4DB0" w:rsidRPr="008F4DB0">
        <w:rPr>
          <w:noProof/>
        </w:rPr>
        <w:t>idcard</w:t>
      </w:r>
      <w:r w:rsidR="008F4DB0" w:rsidRPr="008F4DB0">
        <w:rPr>
          <w:rFonts w:hint="eastAsia"/>
          <w:noProof/>
        </w:rPr>
        <w:t>，就诊日期</w:t>
      </w:r>
      <w:r w:rsidR="008F4DB0" w:rsidRPr="008F4DB0">
        <w:rPr>
          <w:noProof/>
        </w:rPr>
        <w:t>idate</w:t>
      </w:r>
      <w:r w:rsidR="008F4DB0" w:rsidRPr="008F4DB0">
        <w:rPr>
          <w:rFonts w:hint="eastAsia"/>
          <w:noProof/>
        </w:rPr>
        <w:t>，就诊医院</w:t>
      </w:r>
      <w:r w:rsidR="008F4DB0" w:rsidRPr="008F4DB0">
        <w:rPr>
          <w:noProof/>
        </w:rPr>
        <w:t>place</w:t>
      </w:r>
      <w:r w:rsidR="008F4DB0" w:rsidRPr="008F4DB0">
        <w:rPr>
          <w:rFonts w:hint="eastAsia"/>
          <w:noProof/>
        </w:rPr>
        <w:t>，手机号码</w:t>
      </w:r>
      <w:r w:rsidR="008F4DB0" w:rsidRPr="008F4DB0">
        <w:rPr>
          <w:noProof/>
        </w:rPr>
        <w:t>phonenum</w:t>
      </w:r>
      <w:r w:rsidR="008F4DB0" w:rsidRPr="008F4DB0">
        <w:rPr>
          <w:rFonts w:hint="eastAsia"/>
          <w:noProof/>
        </w:rPr>
        <w:t>，登记时间</w:t>
      </w:r>
      <w:r w:rsidR="008F4DB0" w:rsidRPr="008F4DB0">
        <w:rPr>
          <w:noProof/>
        </w:rPr>
        <w:t>register</w:t>
      </w:r>
      <w:r w:rsidR="008F4DB0" w:rsidRPr="008F4DB0">
        <w:rPr>
          <w:rFonts w:hint="eastAsia"/>
          <w:noProof/>
        </w:rPr>
        <w:t>，病历</w:t>
      </w:r>
      <w:r w:rsidR="008F4DB0" w:rsidRPr="008F4DB0">
        <w:rPr>
          <w:noProof/>
        </w:rPr>
        <w:t>status</w:t>
      </w:r>
      <w:r w:rsidR="008F4DB0" w:rsidRPr="008F4DB0">
        <w:rPr>
          <w:rFonts w:hint="eastAsia"/>
          <w:noProof/>
        </w:rPr>
        <w:t>，所属部门</w:t>
      </w:r>
      <w:r w:rsidR="008F4DB0" w:rsidRPr="008F4DB0">
        <w:rPr>
          <w:noProof/>
        </w:rPr>
        <w:t>depart</w:t>
      </w:r>
      <w:r w:rsidR="008F4DB0" w:rsidRPr="008F4DB0">
        <w:rPr>
          <w:rFonts w:hint="eastAsia"/>
          <w:noProof/>
        </w:rPr>
        <w:t>。</w:t>
      </w:r>
    </w:p>
    <w:p w14:paraId="62DCD82B" w14:textId="3103244E" w:rsidR="009351B2" w:rsidRPr="00FD7940" w:rsidRDefault="008F4DB0" w:rsidP="009351B2">
      <w:pPr>
        <w:pStyle w:val="a0"/>
        <w:ind w:firstLine="480"/>
        <w:rPr>
          <w:noProof/>
        </w:rPr>
      </w:pPr>
      <w:r>
        <w:rPr>
          <w:rFonts w:hint="eastAsia"/>
        </w:rPr>
        <w:t>疑似</w:t>
      </w:r>
      <w:r>
        <w:rPr>
          <w:rFonts w:hint="eastAsia"/>
        </w:rPr>
        <w:t>/</w:t>
      </w:r>
      <w:r>
        <w:rPr>
          <w:rFonts w:hint="eastAsia"/>
        </w:rPr>
        <w:t>确诊人员登记信息表</w:t>
      </w:r>
      <w:proofErr w:type="spellStart"/>
      <w:r w:rsidRPr="00043E10">
        <w:t>emp_iden</w:t>
      </w:r>
      <w:proofErr w:type="spellEnd"/>
      <w:r w:rsidR="009351B2" w:rsidRPr="00FD7940">
        <w:rPr>
          <w:noProof/>
        </w:rPr>
        <w:t>的实体属性图如图</w:t>
      </w:r>
      <w:r w:rsidR="009351B2" w:rsidRPr="00FD7940">
        <w:rPr>
          <w:noProof/>
        </w:rPr>
        <w:t>4-</w:t>
      </w:r>
      <w:r w:rsidR="00D73868" w:rsidRPr="00FD7940">
        <w:rPr>
          <w:noProof/>
        </w:rPr>
        <w:t>1</w:t>
      </w:r>
      <w:r w:rsidR="005F64D8" w:rsidRPr="00FD7940">
        <w:rPr>
          <w:noProof/>
        </w:rPr>
        <w:t>6</w:t>
      </w:r>
      <w:r w:rsidR="009351B2" w:rsidRPr="00FD7940">
        <w:rPr>
          <w:noProof/>
        </w:rPr>
        <w:t>所示。</w:t>
      </w:r>
    </w:p>
    <w:p w14:paraId="4D5DD1D9" w14:textId="10909DAD" w:rsidR="009351B2" w:rsidRPr="00FD7940" w:rsidRDefault="008F4DB0" w:rsidP="00137A5A">
      <w:pPr>
        <w:pStyle w:val="a0"/>
        <w:spacing w:line="240" w:lineRule="auto"/>
        <w:ind w:firstLineChars="0" w:firstLine="0"/>
        <w:jc w:val="center"/>
        <w:rPr>
          <w:noProof/>
        </w:rPr>
      </w:pPr>
      <w:r>
        <w:lastRenderedPageBreak/>
        <w:fldChar w:fldCharType="begin"/>
      </w:r>
      <w:r>
        <w:instrText xml:space="preserve"> INCLUDEPICTURE "C:\\Users\\31329\\Documents\\Tencent Files\\3132935841\\Image\\Group2\\CD\\U0\\CDU0A42NE_AE9AF(XC98](J.png" \* MERGEFORMATINET </w:instrText>
      </w:r>
      <w:r>
        <w:fldChar w:fldCharType="separate"/>
      </w:r>
      <w:r w:rsidR="00B05C4F">
        <w:fldChar w:fldCharType="begin"/>
      </w:r>
      <w:r w:rsidR="00B05C4F">
        <w:instrText xml:space="preserve"> INCLUDEPICTURE  "C:\\Users\\31329\\Documents\\Tencent Files\\3132935841\\Image\\Group2\\CD\\U0\\CDU0A42NE_AE9AF(XC98](J.png" \* MERGEFORMATINET </w:instrText>
      </w:r>
      <w:r w:rsidR="00B05C4F">
        <w:fldChar w:fldCharType="separate"/>
      </w:r>
      <w:r w:rsidR="00D25476">
        <w:fldChar w:fldCharType="begin"/>
      </w:r>
      <w:r w:rsidR="00D25476">
        <w:instrText xml:space="preserve"> INCLUDEPICTURE  "C:\\Users\\31329\\Documents\\Tencent Files\\3132935841\\Image\\Group2\\CD\\U0\\CDU0A42NE_AE9AF(XC98](J.png" \* MERGEFORMATINET </w:instrText>
      </w:r>
      <w:r w:rsidR="00D25476">
        <w:fldChar w:fldCharType="separate"/>
      </w:r>
      <w:r w:rsidR="002D5204">
        <w:fldChar w:fldCharType="begin"/>
      </w:r>
      <w:r w:rsidR="002D5204">
        <w:instrText xml:space="preserve"> INCLUDEPICTURE  "C:\\Users\\31329\\Documents\\Tencent Files\\3132935841\\Image\\Group2\\CD\\U0\\CDU0A42NE_AE9AF(XC98](J.png" \* MERGEFORMATINET </w:instrText>
      </w:r>
      <w:r w:rsidR="002D5204">
        <w:fldChar w:fldCharType="separate"/>
      </w:r>
      <w:r w:rsidR="00264D11">
        <w:fldChar w:fldCharType="begin"/>
      </w:r>
      <w:r w:rsidR="00264D11">
        <w:instrText xml:space="preserve"> INCLUDEPICTURE  "C:\\Users\\31329\\Documents\\Tencent Files\\3132935841\\Image\\Group2\\CD\\U0\\CDU0A42NE_AE9AF(XC98](J.png" \* MERGEFORMATINET </w:instrText>
      </w:r>
      <w:r w:rsidR="00264D11">
        <w:fldChar w:fldCharType="separate"/>
      </w:r>
      <w:r w:rsidR="001D0D5A">
        <w:fldChar w:fldCharType="begin"/>
      </w:r>
      <w:r w:rsidR="001D0D5A">
        <w:instrText xml:space="preserve"> INCLUDEPICTURE  "C:\\Users\\31329\\Documents\\Tencent Files\\3132935841\\Image\\Group2\\CD\\U0\\CDU0A42NE_AE9AF(XC98](J.png" \* MERGEFORMATINET </w:instrText>
      </w:r>
      <w:r w:rsidR="001D0D5A">
        <w:fldChar w:fldCharType="separate"/>
      </w:r>
      <w:r w:rsidR="0096248D">
        <w:fldChar w:fldCharType="begin"/>
      </w:r>
      <w:r w:rsidR="0096248D">
        <w:instrText xml:space="preserve"> INCLUDEPICTURE  "C:\\Users\\31329\\Documents\\Tencent Files\\3132935841\\Image\\Group2\\CD\\U0\\CDU0A42NE_AE9AF(XC98](J.png" \* MERGEFORMATINET </w:instrText>
      </w:r>
      <w:r w:rsidR="0096248D">
        <w:fldChar w:fldCharType="separate"/>
      </w:r>
      <w:r w:rsidR="004C19C0">
        <w:fldChar w:fldCharType="begin"/>
      </w:r>
      <w:r w:rsidR="004C19C0">
        <w:instrText xml:space="preserve"> INCLUDEPICTURE  "C:\\Users\\31329\\Documents\\Tencent Files\\3132935841\\Image\\Group2\\CD\\U0\\CDU0A42NE_AE9AF(XC98](J.png" \* MERGEFORMATINET </w:instrText>
      </w:r>
      <w:r w:rsidR="004C19C0">
        <w:fldChar w:fldCharType="separate"/>
      </w:r>
      <w:r w:rsidR="0041662E">
        <w:fldChar w:fldCharType="begin"/>
      </w:r>
      <w:r w:rsidR="0041662E">
        <w:instrText xml:space="preserve"> INCLUDEPICTURE  "C:\\Users\\31329\\Documents\\Tencent Files\\3132935841\\Image\\Group2\\CD\\U0\\CDU0A42NE_AE9AF(XC98](J.png"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Files\\3132935841\\Image\\Group2\\CD\\U0\\CDU0A42NE_AE9AF(XC98](J.png" \* MERGEFORMATINET</w:instrText>
      </w:r>
      <w:r w:rsidR="0044536A">
        <w:instrText xml:space="preserve"> </w:instrText>
      </w:r>
      <w:r w:rsidR="0044536A">
        <w:fldChar w:fldCharType="separate"/>
      </w:r>
      <w:r w:rsidR="00FE443C">
        <w:pict w14:anchorId="2451180E">
          <v:shape id="_x0000_i1028" type="#_x0000_t75" alt="" style="width:473.4pt;height:273pt">
            <v:imagedata r:id="rId55" r:href="rId56"/>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259A8D88" w14:textId="07860759" w:rsidR="009351B2" w:rsidRPr="00FD7940" w:rsidRDefault="009351B2" w:rsidP="004E1E9D">
      <w:pPr>
        <w:pStyle w:val="a6"/>
        <w:rPr>
          <w:noProof/>
          <w:lang w:bidi="ar"/>
        </w:rPr>
      </w:pPr>
      <w:r w:rsidRPr="00FD7940">
        <w:rPr>
          <w:noProof/>
        </w:rPr>
        <w:t>图</w:t>
      </w:r>
      <w:r w:rsidRPr="00FD7940">
        <w:rPr>
          <w:noProof/>
        </w:rPr>
        <w:t>4-</w:t>
      </w:r>
      <w:r w:rsidR="00D73868" w:rsidRPr="00FD7940">
        <w:rPr>
          <w:noProof/>
        </w:rPr>
        <w:t>1</w:t>
      </w:r>
      <w:r w:rsidR="005F64D8" w:rsidRPr="00FD7940">
        <w:rPr>
          <w:noProof/>
        </w:rPr>
        <w:t>6</w:t>
      </w:r>
      <w:r w:rsidRPr="00FD7940">
        <w:rPr>
          <w:noProof/>
        </w:rPr>
        <w:t xml:space="preserve">  </w:t>
      </w:r>
      <w:r w:rsidR="008F4DB0">
        <w:rPr>
          <w:rFonts w:hint="eastAsia"/>
        </w:rPr>
        <w:t>疑似</w:t>
      </w:r>
      <w:r w:rsidR="008F4DB0">
        <w:rPr>
          <w:rFonts w:hint="eastAsia"/>
        </w:rPr>
        <w:t>/</w:t>
      </w:r>
      <w:r w:rsidR="008F4DB0">
        <w:rPr>
          <w:rFonts w:hint="eastAsia"/>
        </w:rPr>
        <w:t>确诊人员登记</w:t>
      </w:r>
      <w:r w:rsidRPr="00FD7940">
        <w:rPr>
          <w:noProof/>
        </w:rPr>
        <w:t>信息实体属性图</w:t>
      </w:r>
    </w:p>
    <w:p w14:paraId="353463D6" w14:textId="2A9D1301" w:rsidR="009351B2" w:rsidRPr="00FD7940" w:rsidRDefault="009351B2" w:rsidP="009351B2">
      <w:pPr>
        <w:pStyle w:val="a0"/>
        <w:ind w:firstLine="480"/>
        <w:rPr>
          <w:noProof/>
        </w:rPr>
      </w:pPr>
      <w:r w:rsidRPr="00FD7940">
        <w:rPr>
          <w:noProof/>
        </w:rPr>
        <w:t>（</w:t>
      </w:r>
      <w:r w:rsidR="004931FE" w:rsidRPr="00FD7940">
        <w:rPr>
          <w:noProof/>
        </w:rPr>
        <w:t>3</w:t>
      </w:r>
      <w:r w:rsidRPr="00FD7940">
        <w:rPr>
          <w:noProof/>
        </w:rPr>
        <w:t>）</w:t>
      </w:r>
      <w:r w:rsidR="008F4DB0">
        <w:rPr>
          <w:rFonts w:hint="eastAsia"/>
        </w:rPr>
        <w:t>隔离人员登记信息表</w:t>
      </w:r>
      <w:proofErr w:type="spellStart"/>
      <w:r w:rsidR="008F4DB0" w:rsidRPr="00043E10">
        <w:t>emp_is</w:t>
      </w:r>
      <w:proofErr w:type="spellEnd"/>
      <w:r w:rsidRPr="00FD7940">
        <w:rPr>
          <w:noProof/>
        </w:rPr>
        <w:t>，该表可以存储</w:t>
      </w:r>
      <w:r w:rsidR="008F4DB0">
        <w:rPr>
          <w:rFonts w:hint="eastAsia"/>
        </w:rPr>
        <w:t>隔离人员</w:t>
      </w:r>
      <w:r w:rsidRPr="00FD7940">
        <w:rPr>
          <w:noProof/>
        </w:rPr>
        <w:t>的基本信息</w:t>
      </w:r>
      <w:r w:rsidR="008F4DB0">
        <w:rPr>
          <w:rFonts w:hint="eastAsia"/>
          <w:noProof/>
        </w:rPr>
        <w:t>,</w:t>
      </w:r>
      <w:r w:rsidR="008F4DB0" w:rsidRPr="008F4DB0">
        <w:rPr>
          <w:rFonts w:hint="eastAsia"/>
        </w:rPr>
        <w:t xml:space="preserve"> </w:t>
      </w:r>
      <w:r w:rsidR="008F4DB0">
        <w:rPr>
          <w:rFonts w:hint="eastAsia"/>
        </w:rPr>
        <w:t>隔离人员</w:t>
      </w:r>
      <w:r w:rsidRPr="00FD7940">
        <w:rPr>
          <w:noProof/>
        </w:rPr>
        <w:t>的基本信息包括</w:t>
      </w:r>
      <w:r w:rsidR="008F4DB0">
        <w:rPr>
          <w:rFonts w:hint="eastAsia"/>
          <w:noProof/>
        </w:rPr>
        <w:t>：</w:t>
      </w:r>
      <w:r w:rsidR="00CA1BE4" w:rsidRPr="00CA1BE4">
        <w:rPr>
          <w:rFonts w:hint="eastAsia"/>
          <w:noProof/>
        </w:rPr>
        <w:t>编号</w:t>
      </w:r>
      <w:r w:rsidR="00CA1BE4" w:rsidRPr="00CA1BE4">
        <w:rPr>
          <w:noProof/>
        </w:rPr>
        <w:t>id</w:t>
      </w:r>
      <w:r w:rsidR="00CA1BE4" w:rsidRPr="00CA1BE4">
        <w:rPr>
          <w:rFonts w:hint="eastAsia"/>
          <w:noProof/>
        </w:rPr>
        <w:t>，名称</w:t>
      </w:r>
      <w:r w:rsidR="00CA1BE4" w:rsidRPr="00CA1BE4">
        <w:rPr>
          <w:noProof/>
        </w:rPr>
        <w:t>name</w:t>
      </w:r>
      <w:r w:rsidR="00CA1BE4" w:rsidRPr="00CA1BE4">
        <w:rPr>
          <w:rFonts w:hint="eastAsia"/>
          <w:noProof/>
        </w:rPr>
        <w:t>，性别</w:t>
      </w:r>
      <w:r w:rsidR="00CA1BE4" w:rsidRPr="00CA1BE4">
        <w:rPr>
          <w:noProof/>
        </w:rPr>
        <w:t>sex</w:t>
      </w:r>
      <w:r w:rsidR="00CA1BE4" w:rsidRPr="00CA1BE4">
        <w:rPr>
          <w:rFonts w:hint="eastAsia"/>
          <w:noProof/>
        </w:rPr>
        <w:t>，手机号码</w:t>
      </w:r>
      <w:r w:rsidR="00CA1BE4" w:rsidRPr="00CA1BE4">
        <w:rPr>
          <w:noProof/>
        </w:rPr>
        <w:t>phone</w:t>
      </w:r>
      <w:r w:rsidR="00CA1BE4" w:rsidRPr="00CA1BE4">
        <w:rPr>
          <w:rFonts w:hint="eastAsia"/>
          <w:noProof/>
        </w:rPr>
        <w:t>，体温</w:t>
      </w:r>
      <w:r w:rsidR="00CA1BE4" w:rsidRPr="00CA1BE4">
        <w:rPr>
          <w:noProof/>
        </w:rPr>
        <w:t>temp</w:t>
      </w:r>
      <w:r w:rsidR="00CA1BE4" w:rsidRPr="00CA1BE4">
        <w:rPr>
          <w:rFonts w:hint="eastAsia"/>
          <w:noProof/>
        </w:rPr>
        <w:t>，隔离方式</w:t>
      </w:r>
      <w:r w:rsidR="00CA1BE4" w:rsidRPr="00CA1BE4">
        <w:rPr>
          <w:noProof/>
        </w:rPr>
        <w:t>type</w:t>
      </w:r>
      <w:r w:rsidR="00CA1BE4" w:rsidRPr="00CA1BE4">
        <w:rPr>
          <w:rFonts w:hint="eastAsia"/>
          <w:noProof/>
        </w:rPr>
        <w:t>，隔离地点</w:t>
      </w:r>
      <w:r w:rsidR="00CA1BE4" w:rsidRPr="00CA1BE4">
        <w:rPr>
          <w:noProof/>
        </w:rPr>
        <w:t>place</w:t>
      </w:r>
      <w:r w:rsidR="00CA1BE4" w:rsidRPr="00CA1BE4">
        <w:rPr>
          <w:rFonts w:hint="eastAsia"/>
          <w:noProof/>
        </w:rPr>
        <w:t>，开始隔离时间</w:t>
      </w:r>
      <w:r w:rsidR="00CA1BE4" w:rsidRPr="00CA1BE4">
        <w:rPr>
          <w:noProof/>
        </w:rPr>
        <w:t>begin</w:t>
      </w:r>
      <w:r w:rsidR="00CA1BE4" w:rsidRPr="00CA1BE4">
        <w:rPr>
          <w:rFonts w:hint="eastAsia"/>
          <w:noProof/>
        </w:rPr>
        <w:t>，结束隔离时间</w:t>
      </w:r>
      <w:r w:rsidR="00CA1BE4" w:rsidRPr="00CA1BE4">
        <w:rPr>
          <w:noProof/>
        </w:rPr>
        <w:t>end</w:t>
      </w:r>
      <w:r w:rsidR="00CA1BE4" w:rsidRPr="00CA1BE4">
        <w:rPr>
          <w:rFonts w:hint="eastAsia"/>
          <w:noProof/>
        </w:rPr>
        <w:t>，出发地</w:t>
      </w:r>
      <w:r w:rsidR="00CA1BE4" w:rsidRPr="00CA1BE4">
        <w:rPr>
          <w:noProof/>
        </w:rPr>
        <w:t>leaved</w:t>
      </w:r>
      <w:r w:rsidR="00CA1BE4" w:rsidRPr="00CA1BE4">
        <w:rPr>
          <w:rFonts w:hint="eastAsia"/>
          <w:noProof/>
        </w:rPr>
        <w:t>，途径地</w:t>
      </w:r>
      <w:r w:rsidR="00CA1BE4" w:rsidRPr="00CA1BE4">
        <w:rPr>
          <w:noProof/>
        </w:rPr>
        <w:t>arrived</w:t>
      </w:r>
      <w:r w:rsidR="00CA1BE4" w:rsidRPr="00CA1BE4">
        <w:rPr>
          <w:rFonts w:hint="eastAsia"/>
          <w:noProof/>
        </w:rPr>
        <w:t>，备注</w:t>
      </w:r>
      <w:r w:rsidR="00CA1BE4" w:rsidRPr="00CA1BE4">
        <w:rPr>
          <w:noProof/>
        </w:rPr>
        <w:t>content</w:t>
      </w:r>
      <w:r w:rsidR="00CA1BE4" w:rsidRPr="00CA1BE4">
        <w:rPr>
          <w:rFonts w:hint="eastAsia"/>
          <w:noProof/>
        </w:rPr>
        <w:t>，所属部门</w:t>
      </w:r>
      <w:r w:rsidR="00CA1BE4" w:rsidRPr="00CA1BE4">
        <w:rPr>
          <w:noProof/>
        </w:rPr>
        <w:t>depart</w:t>
      </w:r>
      <w:r w:rsidR="00CA1BE4" w:rsidRPr="00CA1BE4">
        <w:rPr>
          <w:rFonts w:hint="eastAsia"/>
          <w:noProof/>
        </w:rPr>
        <w:t>。</w:t>
      </w:r>
    </w:p>
    <w:p w14:paraId="35E6E2E2" w14:textId="49BDD11F" w:rsidR="009351B2" w:rsidRPr="00FD7940" w:rsidRDefault="00CA1BE4" w:rsidP="009351B2">
      <w:pPr>
        <w:pStyle w:val="a0"/>
        <w:ind w:firstLine="480"/>
        <w:rPr>
          <w:noProof/>
        </w:rPr>
      </w:pPr>
      <w:r>
        <w:rPr>
          <w:rFonts w:hint="eastAsia"/>
        </w:rPr>
        <w:t>隔离人员登记信息表</w:t>
      </w:r>
      <w:proofErr w:type="spellStart"/>
      <w:r w:rsidRPr="00043E10">
        <w:t>emp_is</w:t>
      </w:r>
      <w:proofErr w:type="spellEnd"/>
      <w:r w:rsidR="009351B2" w:rsidRPr="00FD7940">
        <w:rPr>
          <w:noProof/>
        </w:rPr>
        <w:t>的实体属性图如图</w:t>
      </w:r>
      <w:r w:rsidR="009351B2" w:rsidRPr="00FD7940">
        <w:rPr>
          <w:noProof/>
        </w:rPr>
        <w:t>4-</w:t>
      </w:r>
      <w:r w:rsidR="00D73868" w:rsidRPr="00FD7940">
        <w:rPr>
          <w:noProof/>
        </w:rPr>
        <w:t>1</w:t>
      </w:r>
      <w:r w:rsidR="00757B65" w:rsidRPr="00FD7940">
        <w:rPr>
          <w:noProof/>
        </w:rPr>
        <w:t>7</w:t>
      </w:r>
      <w:r w:rsidR="009351B2" w:rsidRPr="00FD7940">
        <w:rPr>
          <w:noProof/>
        </w:rPr>
        <w:t>所示。</w:t>
      </w:r>
    </w:p>
    <w:p w14:paraId="759ABF48" w14:textId="6A72BF3B" w:rsidR="009351B2" w:rsidRPr="00FD7940" w:rsidRDefault="00CA1BE4" w:rsidP="00137A5A">
      <w:pPr>
        <w:pStyle w:val="a0"/>
        <w:spacing w:line="240" w:lineRule="auto"/>
        <w:ind w:firstLineChars="0" w:firstLine="0"/>
        <w:jc w:val="center"/>
        <w:rPr>
          <w:noProof/>
        </w:rPr>
      </w:pPr>
      <w:r>
        <w:fldChar w:fldCharType="begin"/>
      </w:r>
      <w:r>
        <w:instrText xml:space="preserve"> INCLUDEPICTURE "C:\\Users\\31329\\Documents\\Tencent Files\\3132935841\\Image\\Group2\\CU\\P3\\CUP3}I`3)~JDG(YW[8I5K{G.png" \* MERGEFORMATINET </w:instrText>
      </w:r>
      <w:r>
        <w:fldChar w:fldCharType="separate"/>
      </w:r>
      <w:r w:rsidR="00B05C4F">
        <w:fldChar w:fldCharType="begin"/>
      </w:r>
      <w:r w:rsidR="00B05C4F">
        <w:instrText xml:space="preserve"> INCLUDEPICTURE  "C:\\Users\\31329\\Documents\\Tencent Files\\3132935841\\Image\\Group2\\CU\\P3\\CUP3}I`3)~JDG(YW[8I5K{G.png" \* MERGEFORMATINET </w:instrText>
      </w:r>
      <w:r w:rsidR="00B05C4F">
        <w:fldChar w:fldCharType="separate"/>
      </w:r>
      <w:r w:rsidR="00D25476">
        <w:fldChar w:fldCharType="begin"/>
      </w:r>
      <w:r w:rsidR="00D25476">
        <w:instrText xml:space="preserve"> INCLUDEPICTURE  "C:\\Users\\31329\\Documents\\Tencent Files\\3132935841\\Image\\Group2\\CU\\P3\\CUP3}I`3)~JDG(YW[8I5K{G.png" \* MERGEFORMATINET </w:instrText>
      </w:r>
      <w:r w:rsidR="00D25476">
        <w:fldChar w:fldCharType="separate"/>
      </w:r>
      <w:r w:rsidR="002D5204">
        <w:fldChar w:fldCharType="begin"/>
      </w:r>
      <w:r w:rsidR="002D5204">
        <w:instrText xml:space="preserve"> INCLUDEPICTURE  "C:\\Users\\31329\\Documents\\Tencent Files\\3132935841\\Image\\Group2\\CU\\P3\\CUP3}I`3)~JDG(YW[8I5K{G.png" \* MERGEFORMATINET </w:instrText>
      </w:r>
      <w:r w:rsidR="002D5204">
        <w:fldChar w:fldCharType="separate"/>
      </w:r>
      <w:r w:rsidR="00264D11">
        <w:fldChar w:fldCharType="begin"/>
      </w:r>
      <w:r w:rsidR="00264D11">
        <w:instrText xml:space="preserve"> INCLUDEPICTURE  "C:\\Users\\31329\\Documents\\Tencent Files\\3132935841\\Image\\Group2\\CU\\P3\\CUP3}I`3)~JDG(YW[8I5K{G.png" \* MERGEFORMATINET </w:instrText>
      </w:r>
      <w:r w:rsidR="00264D11">
        <w:fldChar w:fldCharType="separate"/>
      </w:r>
      <w:r w:rsidR="001D0D5A">
        <w:fldChar w:fldCharType="begin"/>
      </w:r>
      <w:r w:rsidR="001D0D5A">
        <w:instrText xml:space="preserve"> INCLUDEPICTURE  "C:\\Users\\31329\\Documents\\Tencent Files\\3132935841\\Image\\Group2\\CU\\P3\\CUP3}I`3)~JDG(YW[8I5K{G.png" \* MERGEFORMATINET </w:instrText>
      </w:r>
      <w:r w:rsidR="001D0D5A">
        <w:fldChar w:fldCharType="separate"/>
      </w:r>
      <w:r w:rsidR="0096248D">
        <w:fldChar w:fldCharType="begin"/>
      </w:r>
      <w:r w:rsidR="0096248D">
        <w:instrText xml:space="preserve"> INCLUDEPICTURE  "C:\\Users\\31329\\Documents\\Tencent Files\\3132935841\\Image\\Group2\\CU\\P3\\CUP3}I`3)~JDG(YW[8I5K{G.png" \* MERGEFORMATINET </w:instrText>
      </w:r>
      <w:r w:rsidR="0096248D">
        <w:fldChar w:fldCharType="separate"/>
      </w:r>
      <w:r w:rsidR="004C19C0">
        <w:fldChar w:fldCharType="begin"/>
      </w:r>
      <w:r w:rsidR="004C19C0">
        <w:instrText xml:space="preserve"> INCLUDEPICTURE  "C:\\Users\\31329\\Documents\\Tencent Files\\3132935841\\Image\\Group2\\CU\\P3\\CUP3}I`3)~JDG(YW[8I5K{G.png" \* MERGEFORMATINET </w:instrText>
      </w:r>
      <w:r w:rsidR="004C19C0">
        <w:fldChar w:fldCharType="separate"/>
      </w:r>
      <w:r w:rsidR="0041662E">
        <w:fldChar w:fldCharType="begin"/>
      </w:r>
      <w:r w:rsidR="0041662E">
        <w:instrText xml:space="preserve"> INCLUDEPICTURE  "C:\\Users\\31329\\Documents\\Tencent Files\\3132935841\\Image\\Group2\\CU\\P3\\CUP3}I`3)~JDG(YW[8I5K{G.png"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Files\\3132935841\\Image\\Group2\\CU\\P3\\CUP3}I`3)~JDG(YW[8I5K{G.png" \* MERGEFORMATINET</w:instrText>
      </w:r>
      <w:r w:rsidR="0044536A">
        <w:instrText xml:space="preserve"> </w:instrText>
      </w:r>
      <w:r w:rsidR="0044536A">
        <w:fldChar w:fldCharType="separate"/>
      </w:r>
      <w:r w:rsidR="00FE443C">
        <w:pict w14:anchorId="2A673E19">
          <v:shape id="_x0000_i1029" type="#_x0000_t75" alt="" style="width:474.6pt;height:262.8pt">
            <v:imagedata r:id="rId57" r:href="rId58"/>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0EB45166" w14:textId="2E7497E4" w:rsidR="009351B2" w:rsidRPr="00FD7940" w:rsidRDefault="009351B2" w:rsidP="004E1E9D">
      <w:pPr>
        <w:pStyle w:val="a6"/>
        <w:rPr>
          <w:noProof/>
          <w:lang w:bidi="ar"/>
        </w:rPr>
      </w:pPr>
      <w:r w:rsidRPr="00FD7940">
        <w:rPr>
          <w:noProof/>
        </w:rPr>
        <w:t>图</w:t>
      </w:r>
      <w:r w:rsidRPr="00FD7940">
        <w:rPr>
          <w:noProof/>
        </w:rPr>
        <w:t>4-</w:t>
      </w:r>
      <w:r w:rsidR="00D73868" w:rsidRPr="00FD7940">
        <w:rPr>
          <w:noProof/>
        </w:rPr>
        <w:t>1</w:t>
      </w:r>
      <w:r w:rsidR="00757B65" w:rsidRPr="00FD7940">
        <w:rPr>
          <w:noProof/>
        </w:rPr>
        <w:t xml:space="preserve">7 </w:t>
      </w:r>
      <w:r w:rsidRPr="00FD7940">
        <w:rPr>
          <w:noProof/>
        </w:rPr>
        <w:t xml:space="preserve"> </w:t>
      </w:r>
      <w:r w:rsidR="00CA1BE4">
        <w:rPr>
          <w:rFonts w:hint="eastAsia"/>
        </w:rPr>
        <w:t>隔离人员登记</w:t>
      </w:r>
      <w:r w:rsidRPr="00FD7940">
        <w:rPr>
          <w:noProof/>
        </w:rPr>
        <w:t>信息实体属性图</w:t>
      </w:r>
    </w:p>
    <w:p w14:paraId="4025BFEB" w14:textId="77777777" w:rsidR="00CA1BE4" w:rsidRDefault="009351B2" w:rsidP="009351B2">
      <w:pPr>
        <w:pStyle w:val="a0"/>
        <w:ind w:firstLine="480"/>
        <w:rPr>
          <w:noProof/>
        </w:rPr>
      </w:pPr>
      <w:r w:rsidRPr="00FD7940">
        <w:rPr>
          <w:noProof/>
        </w:rPr>
        <w:lastRenderedPageBreak/>
        <w:t>（</w:t>
      </w:r>
      <w:r w:rsidR="004931FE" w:rsidRPr="00FD7940">
        <w:rPr>
          <w:noProof/>
        </w:rPr>
        <w:t>4</w:t>
      </w:r>
      <w:r w:rsidRPr="00FD7940">
        <w:rPr>
          <w:noProof/>
        </w:rPr>
        <w:t>）</w:t>
      </w:r>
      <w:r w:rsidR="00CA1BE4">
        <w:rPr>
          <w:rFonts w:hint="eastAsia"/>
        </w:rPr>
        <w:t>防疫物资管理信息表</w:t>
      </w:r>
      <w:proofErr w:type="spellStart"/>
      <w:r w:rsidR="00CA1BE4" w:rsidRPr="00043E10">
        <w:t>material_manage</w:t>
      </w:r>
      <w:proofErr w:type="spellEnd"/>
      <w:r w:rsidRPr="00FD7940">
        <w:rPr>
          <w:noProof/>
        </w:rPr>
        <w:t>，该表可以存储</w:t>
      </w:r>
      <w:r w:rsidR="00CA1BE4">
        <w:rPr>
          <w:rFonts w:hint="eastAsia"/>
        </w:rPr>
        <w:t>防疫物资</w:t>
      </w:r>
      <w:r w:rsidRPr="00FD7940">
        <w:rPr>
          <w:noProof/>
        </w:rPr>
        <w:t>的基本信息，</w:t>
      </w:r>
      <w:r w:rsidR="00CA1BE4">
        <w:rPr>
          <w:rFonts w:hint="eastAsia"/>
        </w:rPr>
        <w:t>防疫物资</w:t>
      </w:r>
      <w:r w:rsidRPr="00FD7940">
        <w:rPr>
          <w:noProof/>
        </w:rPr>
        <w:t>的基本信息包括</w:t>
      </w:r>
      <w:r w:rsidR="00CA1BE4">
        <w:rPr>
          <w:rFonts w:hint="eastAsia"/>
          <w:noProof/>
        </w:rPr>
        <w:t>：</w:t>
      </w:r>
      <w:r w:rsidR="00CA1BE4" w:rsidRPr="00CA1BE4">
        <w:rPr>
          <w:rFonts w:hint="eastAsia"/>
          <w:noProof/>
        </w:rPr>
        <w:t>物资编号</w:t>
      </w:r>
      <w:r w:rsidR="00CA1BE4" w:rsidRPr="00CA1BE4">
        <w:rPr>
          <w:noProof/>
        </w:rPr>
        <w:t>id</w:t>
      </w:r>
      <w:r w:rsidR="00CA1BE4" w:rsidRPr="00CA1BE4">
        <w:rPr>
          <w:rFonts w:hint="eastAsia"/>
          <w:noProof/>
        </w:rPr>
        <w:t>，名称</w:t>
      </w:r>
      <w:r w:rsidR="00CA1BE4" w:rsidRPr="00CA1BE4">
        <w:rPr>
          <w:noProof/>
        </w:rPr>
        <w:t>name</w:t>
      </w:r>
      <w:r w:rsidR="00CA1BE4" w:rsidRPr="00CA1BE4">
        <w:rPr>
          <w:rFonts w:hint="eastAsia"/>
          <w:noProof/>
        </w:rPr>
        <w:t>，数量</w:t>
      </w:r>
      <w:r w:rsidR="00CA1BE4" w:rsidRPr="00CA1BE4">
        <w:rPr>
          <w:noProof/>
        </w:rPr>
        <w:t>count</w:t>
      </w:r>
      <w:r w:rsidR="00CA1BE4" w:rsidRPr="00CA1BE4">
        <w:rPr>
          <w:rFonts w:hint="eastAsia"/>
          <w:noProof/>
        </w:rPr>
        <w:t>，计量单位</w:t>
      </w:r>
      <w:r w:rsidR="00CA1BE4" w:rsidRPr="00CA1BE4">
        <w:rPr>
          <w:noProof/>
        </w:rPr>
        <w:t>type</w:t>
      </w:r>
      <w:r w:rsidR="00CA1BE4" w:rsidRPr="00CA1BE4">
        <w:rPr>
          <w:rFonts w:hint="eastAsia"/>
          <w:noProof/>
        </w:rPr>
        <w:t>，是否为重点物资</w:t>
      </w:r>
      <w:r w:rsidR="00CA1BE4" w:rsidRPr="00CA1BE4">
        <w:rPr>
          <w:noProof/>
        </w:rPr>
        <w:t>isImp</w:t>
      </w:r>
      <w:r w:rsidR="00CA1BE4" w:rsidRPr="00CA1BE4">
        <w:rPr>
          <w:rFonts w:hint="eastAsia"/>
          <w:noProof/>
        </w:rPr>
        <w:t>，负责人</w:t>
      </w:r>
      <w:r w:rsidR="00CA1BE4" w:rsidRPr="00CA1BE4">
        <w:rPr>
          <w:noProof/>
        </w:rPr>
        <w:t>charge</w:t>
      </w:r>
      <w:r w:rsidR="00CA1BE4" w:rsidRPr="00CA1BE4">
        <w:rPr>
          <w:rFonts w:hint="eastAsia"/>
          <w:noProof/>
        </w:rPr>
        <w:t>，负责人电话</w:t>
      </w:r>
      <w:r w:rsidR="00CA1BE4" w:rsidRPr="00CA1BE4">
        <w:rPr>
          <w:noProof/>
        </w:rPr>
        <w:t>cnum</w:t>
      </w:r>
      <w:r w:rsidR="00CA1BE4" w:rsidRPr="00CA1BE4">
        <w:rPr>
          <w:rFonts w:hint="eastAsia"/>
          <w:noProof/>
        </w:rPr>
        <w:t>，更新时间</w:t>
      </w:r>
      <w:r w:rsidR="00CA1BE4" w:rsidRPr="00CA1BE4">
        <w:rPr>
          <w:noProof/>
        </w:rPr>
        <w:t>updateTime</w:t>
      </w:r>
      <w:r w:rsidR="00CA1BE4" w:rsidRPr="00CA1BE4">
        <w:rPr>
          <w:rFonts w:hint="eastAsia"/>
          <w:noProof/>
        </w:rPr>
        <w:t>。</w:t>
      </w:r>
    </w:p>
    <w:p w14:paraId="38A69A77" w14:textId="472102CF" w:rsidR="009351B2" w:rsidRPr="00FD7940" w:rsidRDefault="00CA1BE4" w:rsidP="009351B2">
      <w:pPr>
        <w:pStyle w:val="a0"/>
        <w:ind w:firstLine="480"/>
        <w:rPr>
          <w:noProof/>
        </w:rPr>
      </w:pPr>
      <w:r>
        <w:rPr>
          <w:rFonts w:hint="eastAsia"/>
        </w:rPr>
        <w:t>防疫物资管理信息表</w:t>
      </w:r>
      <w:proofErr w:type="spellStart"/>
      <w:r w:rsidRPr="00043E10">
        <w:t>material_manage</w:t>
      </w:r>
      <w:proofErr w:type="spellEnd"/>
      <w:r w:rsidR="009351B2" w:rsidRPr="00FD7940">
        <w:rPr>
          <w:noProof/>
        </w:rPr>
        <w:t>的实体属性图如图</w:t>
      </w:r>
      <w:r w:rsidR="009351B2" w:rsidRPr="00FD7940">
        <w:rPr>
          <w:noProof/>
        </w:rPr>
        <w:t>4-</w:t>
      </w:r>
      <w:r w:rsidR="00757B65" w:rsidRPr="00FD7940">
        <w:rPr>
          <w:noProof/>
        </w:rPr>
        <w:t>18</w:t>
      </w:r>
      <w:r w:rsidR="009351B2" w:rsidRPr="00FD7940">
        <w:rPr>
          <w:noProof/>
        </w:rPr>
        <w:t>所示。</w:t>
      </w:r>
    </w:p>
    <w:p w14:paraId="6A80899D" w14:textId="7C41F439" w:rsidR="009351B2" w:rsidRPr="00FD7940" w:rsidRDefault="00CA1BE4" w:rsidP="00137A5A">
      <w:pPr>
        <w:pStyle w:val="a0"/>
        <w:spacing w:line="240" w:lineRule="auto"/>
        <w:ind w:firstLineChars="0" w:firstLine="0"/>
        <w:jc w:val="center"/>
        <w:rPr>
          <w:noProof/>
        </w:rPr>
      </w:pPr>
      <w:r>
        <w:fldChar w:fldCharType="begin"/>
      </w:r>
      <w:r>
        <w:instrText xml:space="preserve"> INCLUDEPICTURE "C:\\Users\\31329\\Documents\\Tencent Files\\3132935841\\Image\\Group2\\UA\\P%\\UAP%]PRS9%9AS6RGE%Y{O_J.png" \* MERGEFORMATINET </w:instrText>
      </w:r>
      <w:r>
        <w:fldChar w:fldCharType="separate"/>
      </w:r>
      <w:r w:rsidR="00B05C4F">
        <w:fldChar w:fldCharType="begin"/>
      </w:r>
      <w:r w:rsidR="00B05C4F">
        <w:instrText xml:space="preserve"> INCLUDEPICTURE  "C:\\Users\\31329\\Documents\\Tencent Files\\3132935841\\Image\\Group2\\UA\\P%\\UAP%]PRS9%9AS6RGE%Y{O_J.png" \* MERGEFORMATINET </w:instrText>
      </w:r>
      <w:r w:rsidR="00B05C4F">
        <w:fldChar w:fldCharType="separate"/>
      </w:r>
      <w:r w:rsidR="00D25476">
        <w:fldChar w:fldCharType="begin"/>
      </w:r>
      <w:r w:rsidR="00D25476">
        <w:instrText xml:space="preserve"> INCLUDEPICTURE  "C:\\Users\\31329\\Documents\\Tencent Files\\3132935841\\Image\\Group2\\UA\\P%\\UAP%]PRS9%9AS6RGE%Y{O_J.png" \* MERGEFORMATINET </w:instrText>
      </w:r>
      <w:r w:rsidR="00D25476">
        <w:fldChar w:fldCharType="separate"/>
      </w:r>
      <w:r w:rsidR="002D5204">
        <w:fldChar w:fldCharType="begin"/>
      </w:r>
      <w:r w:rsidR="002D5204">
        <w:instrText xml:space="preserve"> INCLUDEPICTURE  "C:\\Users\\31329\\Documents\\Tencent Files\\3132935841\\Image\\Group2\\UA\\P%\\UAP%]PRS9%9AS6RGE%Y{O_J.png" \* MERGEFORMATINET </w:instrText>
      </w:r>
      <w:r w:rsidR="002D5204">
        <w:fldChar w:fldCharType="separate"/>
      </w:r>
      <w:r w:rsidR="00264D11">
        <w:fldChar w:fldCharType="begin"/>
      </w:r>
      <w:r w:rsidR="00264D11">
        <w:instrText xml:space="preserve"> INCLUDEPICTURE  "C:\\Users\\31329\\Documents\\Tencent Files\\3132935841\\Image\\Group2\\UA\\P%\\UAP%]PRS9%9AS6RGE%Y{O_J.png" \* MERGEFORMATINET </w:instrText>
      </w:r>
      <w:r w:rsidR="00264D11">
        <w:fldChar w:fldCharType="separate"/>
      </w:r>
      <w:r w:rsidR="001D0D5A">
        <w:fldChar w:fldCharType="begin"/>
      </w:r>
      <w:r w:rsidR="001D0D5A">
        <w:instrText xml:space="preserve"> INCLUDEPICTURE  "C:\\Users\\31329\\Documents\\Tencent Files\\3132935841\\Image\\Group2\\UA\\P%\\UAP%]PRS9%9AS6RGE%Y{O_J.png" \* MERGEFORMATINET </w:instrText>
      </w:r>
      <w:r w:rsidR="001D0D5A">
        <w:fldChar w:fldCharType="separate"/>
      </w:r>
      <w:r w:rsidR="0096248D">
        <w:fldChar w:fldCharType="begin"/>
      </w:r>
      <w:r w:rsidR="0096248D">
        <w:instrText xml:space="preserve"> INCLUDEPICTURE  "C:\\Users\\31329\\Documents\\Tencent Files\\3132935841\\Image\\Group2\\UA\\P%\\UAP%]PRS9%9AS6RGE%Y{O_J.png" \* MERGEFORMATINET </w:instrText>
      </w:r>
      <w:r w:rsidR="0096248D">
        <w:fldChar w:fldCharType="separate"/>
      </w:r>
      <w:r w:rsidR="004C19C0">
        <w:fldChar w:fldCharType="begin"/>
      </w:r>
      <w:r w:rsidR="004C19C0">
        <w:instrText xml:space="preserve"> INCLUDEPICTURE  "C:\\Users\\31329\\Documents\\Tencent Files\\3132935841\\Image\\Group2\\UA\\P%\\UAP%]PRS9%9AS6RGE%Y{O_J.png" \* MERGEFORMATINET </w:instrText>
      </w:r>
      <w:r w:rsidR="004C19C0">
        <w:fldChar w:fldCharType="separate"/>
      </w:r>
      <w:r w:rsidR="0041662E">
        <w:fldChar w:fldCharType="begin"/>
      </w:r>
      <w:r w:rsidR="0041662E">
        <w:instrText xml:space="preserve"> INCLUDEPICTURE  "C:\\Users\\31329\\Documents\\Tencent Files\\3132935841\\Image\\Group2\\UA\\P%\\UAP%]PRS9%9AS6RGE%Y{O_J.png"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Files\\3132935841\\Image\\Group2\\UA\\P%\\UAP%]PRS9%9AS6RGE%Y{O_J.png" \* MERGEFORMATINET</w:instrText>
      </w:r>
      <w:r w:rsidR="0044536A">
        <w:instrText xml:space="preserve"> </w:instrText>
      </w:r>
      <w:r w:rsidR="0044536A">
        <w:fldChar w:fldCharType="separate"/>
      </w:r>
      <w:r w:rsidR="00FE443C">
        <w:pict w14:anchorId="5D4929AA">
          <v:shape id="_x0000_i1030" type="#_x0000_t75" alt="" style="width:489.6pt;height:256.8pt">
            <v:imagedata r:id="rId59" r:href="rId60"/>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499458E2" w14:textId="5CEF6D4B" w:rsidR="009351B2" w:rsidRPr="00FD7940" w:rsidRDefault="009351B2" w:rsidP="00CB56DE">
      <w:pPr>
        <w:pStyle w:val="a6"/>
        <w:rPr>
          <w:noProof/>
          <w:lang w:bidi="ar"/>
        </w:rPr>
      </w:pPr>
      <w:r w:rsidRPr="00FD7940">
        <w:rPr>
          <w:noProof/>
        </w:rPr>
        <w:t>图</w:t>
      </w:r>
      <w:r w:rsidRPr="00FD7940">
        <w:rPr>
          <w:noProof/>
        </w:rPr>
        <w:t>4-</w:t>
      </w:r>
      <w:r w:rsidR="00757B65" w:rsidRPr="00FD7940">
        <w:rPr>
          <w:noProof/>
        </w:rPr>
        <w:t>18</w:t>
      </w:r>
      <w:r w:rsidRPr="00FD7940">
        <w:rPr>
          <w:noProof/>
        </w:rPr>
        <w:t xml:space="preserve">  </w:t>
      </w:r>
      <w:r w:rsidR="00CA1BE4">
        <w:rPr>
          <w:rFonts w:hint="eastAsia"/>
        </w:rPr>
        <w:t>防疫物资管理</w:t>
      </w:r>
      <w:r w:rsidRPr="00FD7940">
        <w:rPr>
          <w:noProof/>
        </w:rPr>
        <w:t>信息实体属性图</w:t>
      </w:r>
    </w:p>
    <w:p w14:paraId="495B3EDD" w14:textId="77777777" w:rsidR="00E65613" w:rsidRDefault="00BC784C" w:rsidP="00BC784C">
      <w:pPr>
        <w:pStyle w:val="a0"/>
        <w:ind w:firstLine="480"/>
        <w:rPr>
          <w:rFonts w:ascii="等线" w:eastAsia="等线" w:cs="等线"/>
          <w:color w:val="000000"/>
          <w:kern w:val="0"/>
          <w:sz w:val="22"/>
          <w:szCs w:val="22"/>
          <w:lang w:val="zh-CN"/>
        </w:rPr>
      </w:pPr>
      <w:r w:rsidRPr="00FD7940">
        <w:rPr>
          <w:noProof/>
        </w:rPr>
        <w:t>（</w:t>
      </w:r>
      <w:r w:rsidR="00CB56DE" w:rsidRPr="00FD7940">
        <w:rPr>
          <w:noProof/>
        </w:rPr>
        <w:t>5</w:t>
      </w:r>
      <w:r w:rsidRPr="00FD7940">
        <w:rPr>
          <w:noProof/>
        </w:rPr>
        <w:t>）</w:t>
      </w:r>
      <w:r w:rsidR="00CA1BE4">
        <w:rPr>
          <w:rFonts w:hint="eastAsia"/>
        </w:rPr>
        <w:t>管理员登录信息表</w:t>
      </w:r>
      <w:r w:rsidR="00CA1BE4" w:rsidRPr="00043E10">
        <w:t>user</w:t>
      </w:r>
      <w:r w:rsidRPr="00FD7940">
        <w:rPr>
          <w:noProof/>
        </w:rPr>
        <w:t>，该表可以存储</w:t>
      </w:r>
      <w:r w:rsidR="00CA1BE4">
        <w:rPr>
          <w:rFonts w:hint="eastAsia"/>
        </w:rPr>
        <w:t>管理员登录</w:t>
      </w:r>
      <w:r w:rsidR="00E65613">
        <w:rPr>
          <w:rFonts w:hint="eastAsia"/>
        </w:rPr>
        <w:t>的账号和密码</w:t>
      </w:r>
      <w:r w:rsidRPr="00FD7940">
        <w:rPr>
          <w:noProof/>
        </w:rPr>
        <w:t>的</w:t>
      </w:r>
      <w:r w:rsidR="003D023A" w:rsidRPr="00FD7940">
        <w:rPr>
          <w:noProof/>
        </w:rPr>
        <w:t>详细</w:t>
      </w:r>
      <w:r w:rsidRPr="00FD7940">
        <w:rPr>
          <w:noProof/>
        </w:rPr>
        <w:t>信息，</w:t>
      </w:r>
      <w:r w:rsidR="00E65613">
        <w:rPr>
          <w:rFonts w:hint="eastAsia"/>
        </w:rPr>
        <w:t>管理员登录</w:t>
      </w:r>
      <w:r w:rsidRPr="00FD7940">
        <w:rPr>
          <w:noProof/>
        </w:rPr>
        <w:t>的</w:t>
      </w:r>
      <w:r w:rsidR="003D023A" w:rsidRPr="00FD7940">
        <w:rPr>
          <w:noProof/>
        </w:rPr>
        <w:t>详细</w:t>
      </w:r>
      <w:r w:rsidRPr="00FD7940">
        <w:rPr>
          <w:noProof/>
        </w:rPr>
        <w:t>信息包括</w:t>
      </w:r>
      <w:r w:rsidR="00E65613">
        <w:rPr>
          <w:rFonts w:hint="eastAsia"/>
          <w:noProof/>
        </w:rPr>
        <w:t>：</w:t>
      </w:r>
      <w:r w:rsidR="00E65613" w:rsidRPr="00E65613">
        <w:rPr>
          <w:rFonts w:hint="eastAsia"/>
          <w:noProof/>
        </w:rPr>
        <w:t>编号</w:t>
      </w:r>
      <w:r w:rsidR="00E65613" w:rsidRPr="00E65613">
        <w:rPr>
          <w:noProof/>
        </w:rPr>
        <w:t>id</w:t>
      </w:r>
      <w:r w:rsidR="00E65613" w:rsidRPr="00E65613">
        <w:rPr>
          <w:rFonts w:hint="eastAsia"/>
          <w:noProof/>
        </w:rPr>
        <w:t>，用户名</w:t>
      </w:r>
      <w:r w:rsidR="00E65613" w:rsidRPr="00E65613">
        <w:rPr>
          <w:noProof/>
        </w:rPr>
        <w:t>username</w:t>
      </w:r>
      <w:r w:rsidR="00E65613" w:rsidRPr="00E65613">
        <w:rPr>
          <w:rFonts w:hint="eastAsia"/>
          <w:noProof/>
        </w:rPr>
        <w:t>，密码</w:t>
      </w:r>
      <w:r w:rsidR="00E65613" w:rsidRPr="00E65613">
        <w:rPr>
          <w:noProof/>
        </w:rPr>
        <w:t>password</w:t>
      </w:r>
      <w:r w:rsidR="00E65613" w:rsidRPr="00E65613">
        <w:rPr>
          <w:rFonts w:hint="eastAsia"/>
          <w:noProof/>
        </w:rPr>
        <w:t>，所属部门</w:t>
      </w:r>
      <w:r w:rsidR="00E65613" w:rsidRPr="00E65613">
        <w:rPr>
          <w:noProof/>
        </w:rPr>
        <w:t>depart</w:t>
      </w:r>
      <w:r w:rsidR="00E65613" w:rsidRPr="00E65613">
        <w:rPr>
          <w:rFonts w:hint="eastAsia"/>
          <w:noProof/>
        </w:rPr>
        <w:t>。</w:t>
      </w:r>
    </w:p>
    <w:p w14:paraId="6CF3B76A" w14:textId="1F6B5ACF" w:rsidR="00BC784C" w:rsidRPr="00FD7940" w:rsidRDefault="00E65613" w:rsidP="00BC784C">
      <w:pPr>
        <w:pStyle w:val="a0"/>
        <w:ind w:firstLine="480"/>
        <w:rPr>
          <w:noProof/>
        </w:rPr>
      </w:pPr>
      <w:r>
        <w:rPr>
          <w:rFonts w:hint="eastAsia"/>
        </w:rPr>
        <w:t>管理员登录信息表</w:t>
      </w:r>
      <w:r w:rsidRPr="00043E10">
        <w:t>user</w:t>
      </w:r>
      <w:r w:rsidR="00BC784C" w:rsidRPr="00FD7940">
        <w:rPr>
          <w:noProof/>
        </w:rPr>
        <w:t>的实体属性图如图</w:t>
      </w:r>
      <w:r w:rsidR="00BC784C" w:rsidRPr="00FD7940">
        <w:rPr>
          <w:noProof/>
        </w:rPr>
        <w:t>4-</w:t>
      </w:r>
      <w:r w:rsidR="00CB56DE" w:rsidRPr="00FD7940">
        <w:rPr>
          <w:noProof/>
        </w:rPr>
        <w:t>19</w:t>
      </w:r>
      <w:r w:rsidR="00BC784C" w:rsidRPr="00FD7940">
        <w:rPr>
          <w:noProof/>
        </w:rPr>
        <w:t>所示。</w:t>
      </w:r>
    </w:p>
    <w:p w14:paraId="5CD05877" w14:textId="2C6F0072" w:rsidR="00BC784C" w:rsidRPr="00FD7940" w:rsidRDefault="00E65613" w:rsidP="00BC784C">
      <w:pPr>
        <w:pStyle w:val="a0"/>
        <w:spacing w:line="240" w:lineRule="auto"/>
        <w:ind w:firstLineChars="0" w:firstLine="0"/>
        <w:jc w:val="center"/>
        <w:rPr>
          <w:noProof/>
        </w:rPr>
      </w:pPr>
      <w:r>
        <w:fldChar w:fldCharType="begin"/>
      </w:r>
      <w:r>
        <w:instrText xml:space="preserve"> INCLUDEPICTURE "C:\\Users\\31329\\Documents\\Tencent Files\\3132935841\\Image\\Group2\\}X\\4_\\}X4_2U{VZPR1AAJA58Y7C0I.png" \* MERGEFORMATINET </w:instrText>
      </w:r>
      <w:r>
        <w:fldChar w:fldCharType="separate"/>
      </w:r>
      <w:r w:rsidR="00B05C4F">
        <w:fldChar w:fldCharType="begin"/>
      </w:r>
      <w:r w:rsidR="00B05C4F">
        <w:instrText xml:space="preserve"> INCLUDEPICTURE  "C:\\Users\\31329\\Documents\\Tencent Files\\3132935841\\Image\\Group2\\}X\\4_\\}X4_2U{VZPR1AAJA58Y7C0I.png" \* MERGEFORMATINET </w:instrText>
      </w:r>
      <w:r w:rsidR="00B05C4F">
        <w:fldChar w:fldCharType="separate"/>
      </w:r>
      <w:r w:rsidR="00D25476">
        <w:fldChar w:fldCharType="begin"/>
      </w:r>
      <w:r w:rsidR="00D25476">
        <w:instrText xml:space="preserve"> INCLUDEPICTURE  "C:\\Users\\31329\\Documents\\Tencent Files\\3132935841\\Image\\Group2\\}X\\4_\\}X4_2U{VZPR1AAJA58Y7C0I.png" \* MERGEFORMATINET </w:instrText>
      </w:r>
      <w:r w:rsidR="00D25476">
        <w:fldChar w:fldCharType="separate"/>
      </w:r>
      <w:r w:rsidR="002D5204">
        <w:fldChar w:fldCharType="begin"/>
      </w:r>
      <w:r w:rsidR="002D5204">
        <w:instrText xml:space="preserve"> INCLUDEPICTURE  "C:\\Users\\31329\\Documents\\Tencent Files\\3132935841\\Image\\Group2\\}X\\4_\\}X4_2U{VZPR1AAJA58Y7C0I.png" \* MERGEFORMATINET </w:instrText>
      </w:r>
      <w:r w:rsidR="002D5204">
        <w:fldChar w:fldCharType="separate"/>
      </w:r>
      <w:r w:rsidR="00264D11">
        <w:fldChar w:fldCharType="begin"/>
      </w:r>
      <w:r w:rsidR="00264D11">
        <w:instrText xml:space="preserve"> INCLUDEPICTURE  "C:\\Users\\31329\\Documents\\Tencent Files\\3132935841\\Image\\Group2\\}X\\4_\\}X4_2U{VZPR1AAJA58Y7C0I.png" \* MERGEFORMATINET </w:instrText>
      </w:r>
      <w:r w:rsidR="00264D11">
        <w:fldChar w:fldCharType="separate"/>
      </w:r>
      <w:r w:rsidR="001D0D5A">
        <w:fldChar w:fldCharType="begin"/>
      </w:r>
      <w:r w:rsidR="001D0D5A">
        <w:instrText xml:space="preserve"> INCLUDEPICTURE  "C:\\Users\\31329\\Documents\\Tencent Files\\3132935841\\Image\\Group2\\}X\\4_\\}X4_2U{VZPR1AAJA58Y7C0I.png" \* MERGEFORMATINET </w:instrText>
      </w:r>
      <w:r w:rsidR="001D0D5A">
        <w:fldChar w:fldCharType="separate"/>
      </w:r>
      <w:r w:rsidR="0096248D">
        <w:fldChar w:fldCharType="begin"/>
      </w:r>
      <w:r w:rsidR="0096248D">
        <w:instrText xml:space="preserve"> INCLUDEPICTURE  "C:\\Users\\31329\\Documents\\Tencent Files\\3132935841\\Image\\Group2\\}X\\4_\\}X4_2U{VZPR1AAJA58Y7C0I.png" \* MERGEFORMATINET </w:instrText>
      </w:r>
      <w:r w:rsidR="0096248D">
        <w:fldChar w:fldCharType="separate"/>
      </w:r>
      <w:r w:rsidR="004C19C0">
        <w:fldChar w:fldCharType="begin"/>
      </w:r>
      <w:r w:rsidR="004C19C0">
        <w:instrText xml:space="preserve"> INCLUDEPICTURE  "C:\\Users\\31329\\Documents\\Tencent Files\\3132935841\\Image\\Group2\\}X\\4_\\}X4_2U{VZPR1AAJA58Y7C0I.png" \* MERGEFORMATINET </w:instrText>
      </w:r>
      <w:r w:rsidR="004C19C0">
        <w:fldChar w:fldCharType="separate"/>
      </w:r>
      <w:r w:rsidR="0041662E">
        <w:fldChar w:fldCharType="begin"/>
      </w:r>
      <w:r w:rsidR="0041662E">
        <w:instrText xml:space="preserve"> INCLUDEPICTURE  "C:\\Users\\31329\\Documents\\Tencent Files\\3132935841\\Image\\Group2\\}X\\4_\\}X4_2U{VZPR1AAJA58Y7C0I.png"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Files\\3132935841\\Image\\Group2\\}X\\4_\\}X4_2U{VZPR1AAJA58Y7C0I.png" \* MERGEFORMATINET</w:instrText>
      </w:r>
      <w:r w:rsidR="0044536A">
        <w:instrText xml:space="preserve"> </w:instrText>
      </w:r>
      <w:r w:rsidR="0044536A">
        <w:fldChar w:fldCharType="separate"/>
      </w:r>
      <w:r w:rsidR="00FE443C">
        <w:pict w14:anchorId="1EBB212D">
          <v:shape id="_x0000_i1031" type="#_x0000_t75" alt="" style="width:479.4pt;height:162pt">
            <v:imagedata r:id="rId61" r:href="rId62"/>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3FDEA9EB" w14:textId="4B825D84" w:rsidR="00BC784C" w:rsidRPr="00FD7940" w:rsidRDefault="00BC784C" w:rsidP="00BC784C">
      <w:pPr>
        <w:pStyle w:val="a6"/>
        <w:rPr>
          <w:noProof/>
          <w:lang w:bidi="ar"/>
        </w:rPr>
      </w:pPr>
      <w:r w:rsidRPr="00FD7940">
        <w:rPr>
          <w:noProof/>
        </w:rPr>
        <w:t>图</w:t>
      </w:r>
      <w:r w:rsidRPr="00FD7940">
        <w:rPr>
          <w:noProof/>
        </w:rPr>
        <w:t>4-</w:t>
      </w:r>
      <w:r w:rsidR="00CB56DE" w:rsidRPr="00FD7940">
        <w:rPr>
          <w:noProof/>
        </w:rPr>
        <w:t>19</w:t>
      </w:r>
      <w:r w:rsidRPr="00FD7940">
        <w:rPr>
          <w:noProof/>
        </w:rPr>
        <w:t xml:space="preserve"> </w:t>
      </w:r>
      <w:r w:rsidR="00E65613">
        <w:rPr>
          <w:rFonts w:hint="eastAsia"/>
        </w:rPr>
        <w:t>管理员登录</w:t>
      </w:r>
      <w:r w:rsidR="003D023A" w:rsidRPr="00FD7940">
        <w:rPr>
          <w:noProof/>
        </w:rPr>
        <w:t>信息</w:t>
      </w:r>
      <w:r w:rsidRPr="00FD7940">
        <w:rPr>
          <w:noProof/>
        </w:rPr>
        <w:t>实体属性图</w:t>
      </w:r>
    </w:p>
    <w:p w14:paraId="5B22AA2B" w14:textId="3AECCE08" w:rsidR="009351B2" w:rsidRPr="00FD7940" w:rsidRDefault="009351B2" w:rsidP="00BC784C">
      <w:pPr>
        <w:pStyle w:val="a0"/>
        <w:ind w:firstLine="480"/>
        <w:rPr>
          <w:noProof/>
        </w:rPr>
      </w:pPr>
      <w:r w:rsidRPr="00FD7940">
        <w:rPr>
          <w:noProof/>
        </w:rPr>
        <w:t>（</w:t>
      </w:r>
      <w:r w:rsidR="00CB56DE" w:rsidRPr="00FD7940">
        <w:rPr>
          <w:noProof/>
        </w:rPr>
        <w:t>6</w:t>
      </w:r>
      <w:r w:rsidRPr="00FD7940">
        <w:rPr>
          <w:noProof/>
        </w:rPr>
        <w:t>）</w:t>
      </w:r>
      <w:r w:rsidR="00E65613">
        <w:rPr>
          <w:rFonts w:hint="eastAsia"/>
        </w:rPr>
        <w:t>部门信息表</w:t>
      </w:r>
      <w:r w:rsidR="00E65613" w:rsidRPr="00043E10">
        <w:t>department</w:t>
      </w:r>
      <w:r w:rsidRPr="00FD7940">
        <w:rPr>
          <w:noProof/>
        </w:rPr>
        <w:t>，该表可以存储</w:t>
      </w:r>
      <w:r w:rsidR="00E65613">
        <w:rPr>
          <w:rFonts w:hint="eastAsia"/>
        </w:rPr>
        <w:t>部门</w:t>
      </w:r>
      <w:r w:rsidRPr="00FD7940">
        <w:rPr>
          <w:noProof/>
        </w:rPr>
        <w:t>的基本信息，</w:t>
      </w:r>
      <w:r w:rsidR="00E65613">
        <w:rPr>
          <w:rFonts w:hint="eastAsia"/>
        </w:rPr>
        <w:t>部门</w:t>
      </w:r>
      <w:r w:rsidR="00012FC2" w:rsidRPr="00FD7940">
        <w:rPr>
          <w:noProof/>
        </w:rPr>
        <w:t>的</w:t>
      </w:r>
      <w:r w:rsidRPr="00FD7940">
        <w:rPr>
          <w:noProof/>
        </w:rPr>
        <w:t>基本信息包括</w:t>
      </w:r>
      <w:r w:rsidR="00E65613">
        <w:rPr>
          <w:rFonts w:hint="eastAsia"/>
          <w:noProof/>
        </w:rPr>
        <w:t>：</w:t>
      </w:r>
      <w:r w:rsidR="00814636" w:rsidRPr="00814636">
        <w:rPr>
          <w:rFonts w:hint="eastAsia"/>
        </w:rPr>
        <w:t>部门编号</w:t>
      </w:r>
      <w:r w:rsidR="00814636" w:rsidRPr="00814636">
        <w:t>i</w:t>
      </w:r>
      <w:r w:rsidR="00814636" w:rsidRPr="00814636">
        <w:rPr>
          <w:rFonts w:hint="eastAsia"/>
        </w:rPr>
        <w:t>d</w:t>
      </w:r>
      <w:r w:rsidR="00814636" w:rsidRPr="00814636">
        <w:rPr>
          <w:rFonts w:hint="eastAsia"/>
        </w:rPr>
        <w:t>，部门名称</w:t>
      </w:r>
      <w:r w:rsidR="00814636" w:rsidRPr="00814636">
        <w:rPr>
          <w:rFonts w:hint="eastAsia"/>
        </w:rPr>
        <w:t>n</w:t>
      </w:r>
      <w:r w:rsidR="00814636" w:rsidRPr="00814636">
        <w:t>ame</w:t>
      </w:r>
      <w:r w:rsidR="00814636" w:rsidRPr="00814636">
        <w:rPr>
          <w:rFonts w:hint="eastAsia"/>
        </w:rPr>
        <w:t>，负责人</w:t>
      </w:r>
      <w:r w:rsidR="00814636" w:rsidRPr="00814636">
        <w:rPr>
          <w:rFonts w:hint="eastAsia"/>
        </w:rPr>
        <w:t>c</w:t>
      </w:r>
      <w:r w:rsidR="00814636" w:rsidRPr="00814636">
        <w:t>harge</w:t>
      </w:r>
      <w:r w:rsidR="00814636" w:rsidRPr="00814636">
        <w:rPr>
          <w:rFonts w:hint="eastAsia"/>
        </w:rPr>
        <w:t>。</w:t>
      </w:r>
    </w:p>
    <w:p w14:paraId="5BE72C2E" w14:textId="4D624768" w:rsidR="009351B2" w:rsidRPr="00FD7940" w:rsidRDefault="00814636" w:rsidP="009351B2">
      <w:pPr>
        <w:pStyle w:val="a0"/>
        <w:ind w:firstLine="480"/>
        <w:rPr>
          <w:noProof/>
        </w:rPr>
      </w:pPr>
      <w:r>
        <w:rPr>
          <w:rFonts w:hint="eastAsia"/>
        </w:rPr>
        <w:lastRenderedPageBreak/>
        <w:t>部门信息表</w:t>
      </w:r>
      <w:r w:rsidRPr="00043E10">
        <w:t>department</w:t>
      </w:r>
      <w:r w:rsidR="009351B2" w:rsidRPr="00FD7940">
        <w:rPr>
          <w:noProof/>
        </w:rPr>
        <w:t>的实体属性图如图</w:t>
      </w:r>
      <w:r w:rsidR="009351B2" w:rsidRPr="00FD7940">
        <w:rPr>
          <w:noProof/>
        </w:rPr>
        <w:t>4-</w:t>
      </w:r>
      <w:r w:rsidR="00757B65" w:rsidRPr="00FD7940">
        <w:rPr>
          <w:noProof/>
        </w:rPr>
        <w:t>2</w:t>
      </w:r>
      <w:r w:rsidR="00CB56DE" w:rsidRPr="00FD7940">
        <w:rPr>
          <w:noProof/>
        </w:rPr>
        <w:t>0</w:t>
      </w:r>
      <w:r w:rsidR="009351B2" w:rsidRPr="00FD7940">
        <w:rPr>
          <w:noProof/>
        </w:rPr>
        <w:t>所示。</w:t>
      </w:r>
    </w:p>
    <w:p w14:paraId="4E96C484" w14:textId="2113D257" w:rsidR="009351B2" w:rsidRPr="00FD7940" w:rsidRDefault="00814636" w:rsidP="00137A5A">
      <w:pPr>
        <w:pStyle w:val="a0"/>
        <w:spacing w:line="240" w:lineRule="auto"/>
        <w:ind w:firstLineChars="0" w:firstLine="0"/>
        <w:jc w:val="center"/>
        <w:rPr>
          <w:noProof/>
        </w:rPr>
      </w:pPr>
      <w:r>
        <w:fldChar w:fldCharType="begin"/>
      </w:r>
      <w:r>
        <w:instrText xml:space="preserve"> INCLUDEPICTURE "C:\\Users\\31329\\Documents\\Tencent Files\\3132935841\\Image\\Group2\\QZ\\%P\\QZ%PMR91F(RN[VMYUH7TIU7.png" \* MERGEFORMATINET </w:instrText>
      </w:r>
      <w:r>
        <w:fldChar w:fldCharType="separate"/>
      </w:r>
      <w:r w:rsidR="00B05C4F">
        <w:fldChar w:fldCharType="begin"/>
      </w:r>
      <w:r w:rsidR="00B05C4F">
        <w:instrText xml:space="preserve"> INCLUDEPICTURE  "C:\\Users\\31329\\Documents\\Tencent Files\\3132935841\\Image\\Group2\\QZ\\%P\\QZ%PMR91F(RN[VMYUH7TIU7.png" \* MERGEFORMATINET </w:instrText>
      </w:r>
      <w:r w:rsidR="00B05C4F">
        <w:fldChar w:fldCharType="separate"/>
      </w:r>
      <w:r w:rsidR="00D25476">
        <w:fldChar w:fldCharType="begin"/>
      </w:r>
      <w:r w:rsidR="00D25476">
        <w:instrText xml:space="preserve"> INCLUDEPICTURE  "C:\\Users\\31329\\Documents\\Tencent Files\\3132935841\\Image\\Group2\\QZ\\%P\\QZ%PMR91F(RN[VMYUH7TIU7.png" \* MERGEFORMATINET </w:instrText>
      </w:r>
      <w:r w:rsidR="00D25476">
        <w:fldChar w:fldCharType="separate"/>
      </w:r>
      <w:r w:rsidR="002D5204">
        <w:fldChar w:fldCharType="begin"/>
      </w:r>
      <w:r w:rsidR="002D5204">
        <w:instrText xml:space="preserve"> INCLUDEPICTURE  "C:\\Users\\31329\\Documents\\Tencent Files\\3132935841\\Image\\Group2\\QZ\\%P\\QZ%PMR91F(RN[VMYUH7TIU7.png" \* MERGEFORMATINET </w:instrText>
      </w:r>
      <w:r w:rsidR="002D5204">
        <w:fldChar w:fldCharType="separate"/>
      </w:r>
      <w:r w:rsidR="00264D11">
        <w:fldChar w:fldCharType="begin"/>
      </w:r>
      <w:r w:rsidR="00264D11">
        <w:instrText xml:space="preserve"> INCLUDEPICTURE  "C:\\Users\\31329\\Documents\\Tencent Files\\3132935841\\Image\\Group2\\QZ\\%P\\QZ%PMR91F(RN[VMYUH7TIU7.png" \* MERGEFORMATINET </w:instrText>
      </w:r>
      <w:r w:rsidR="00264D11">
        <w:fldChar w:fldCharType="separate"/>
      </w:r>
      <w:r w:rsidR="001D0D5A">
        <w:fldChar w:fldCharType="begin"/>
      </w:r>
      <w:r w:rsidR="001D0D5A">
        <w:instrText xml:space="preserve"> INCLUDEPICTURE  "C:\\Users\\31329\\Documents\\Tencent Files\\3132935841\\Image\\Group2\\QZ\\%P\\QZ%PMR91F(RN[VMYUH7TIU7.png" \* MERGEFORMATINET </w:instrText>
      </w:r>
      <w:r w:rsidR="001D0D5A">
        <w:fldChar w:fldCharType="separate"/>
      </w:r>
      <w:r w:rsidR="0096248D">
        <w:fldChar w:fldCharType="begin"/>
      </w:r>
      <w:r w:rsidR="0096248D">
        <w:instrText xml:space="preserve"> INCLUDEPICTURE  "C:\\Users\\31329\\Documents\\Tencent Files\\3132935841\\Image\\Group2\\QZ\\%P\\QZ%PMR91F(RN[VMYUH7TIU7.png" \* MERGEFORMATINET </w:instrText>
      </w:r>
      <w:r w:rsidR="0096248D">
        <w:fldChar w:fldCharType="separate"/>
      </w:r>
      <w:r w:rsidR="004C19C0">
        <w:fldChar w:fldCharType="begin"/>
      </w:r>
      <w:r w:rsidR="004C19C0">
        <w:instrText xml:space="preserve"> INCLUDEPICTURE  "C:\\Users\\31329\\Documents\\Tencent Files\\3132935841\\Image\\Group2\\QZ\\%P\\QZ%PMR91F(RN[VMYUH7TIU7.png" \* MERGEFORMATINET </w:instrText>
      </w:r>
      <w:r w:rsidR="004C19C0">
        <w:fldChar w:fldCharType="separate"/>
      </w:r>
      <w:r w:rsidR="0041662E">
        <w:fldChar w:fldCharType="begin"/>
      </w:r>
      <w:r w:rsidR="0041662E">
        <w:instrText xml:space="preserve"> INCLUDEPICTURE  "C:\\Users\\31329\\Documents\\Tencent Files\\3132935841\\Image\\Group2\\QZ\\%P\\QZ%PMR91F(RN[VMYUH7TIU7.png"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Files\\3132935841\\Image\\Group2\\QZ\\%P\\QZ%PMR91F(RN[VMYUH7TIU7.png" \*</w:instrText>
      </w:r>
      <w:r w:rsidR="0044536A">
        <w:instrText xml:space="preserve"> MERGEFORMATINET</w:instrText>
      </w:r>
      <w:r w:rsidR="0044536A">
        <w:instrText xml:space="preserve"> </w:instrText>
      </w:r>
      <w:r w:rsidR="0044536A">
        <w:fldChar w:fldCharType="separate"/>
      </w:r>
      <w:r w:rsidR="00FE443C">
        <w:pict w14:anchorId="3A5676CB">
          <v:shape id="_x0000_i1032" type="#_x0000_t75" alt="" style="width:519pt;height:171.6pt">
            <v:imagedata r:id="rId63" r:href="rId64"/>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0CAF220B" w14:textId="544E2C35" w:rsidR="009351B2" w:rsidRPr="00FD7940" w:rsidRDefault="009351B2" w:rsidP="004E1E9D">
      <w:pPr>
        <w:pStyle w:val="a6"/>
        <w:rPr>
          <w:noProof/>
          <w:lang w:bidi="ar"/>
        </w:rPr>
      </w:pPr>
      <w:r w:rsidRPr="00FD7940">
        <w:rPr>
          <w:noProof/>
        </w:rPr>
        <w:t>图</w:t>
      </w:r>
      <w:r w:rsidRPr="00FD7940">
        <w:rPr>
          <w:noProof/>
        </w:rPr>
        <w:t>4-</w:t>
      </w:r>
      <w:r w:rsidR="00757B65" w:rsidRPr="00FD7940">
        <w:rPr>
          <w:noProof/>
        </w:rPr>
        <w:t>2</w:t>
      </w:r>
      <w:r w:rsidR="00CB56DE" w:rsidRPr="00FD7940">
        <w:rPr>
          <w:noProof/>
        </w:rPr>
        <w:t>0</w:t>
      </w:r>
      <w:r w:rsidR="0075295A" w:rsidRPr="00FD7940">
        <w:rPr>
          <w:noProof/>
        </w:rPr>
        <w:t xml:space="preserve"> </w:t>
      </w:r>
      <w:r w:rsidRPr="00FD7940">
        <w:rPr>
          <w:noProof/>
        </w:rPr>
        <w:t xml:space="preserve"> </w:t>
      </w:r>
      <w:r w:rsidR="00814636">
        <w:rPr>
          <w:rFonts w:hint="eastAsia"/>
        </w:rPr>
        <w:t>部门</w:t>
      </w:r>
      <w:r w:rsidRPr="00FD7940">
        <w:rPr>
          <w:noProof/>
        </w:rPr>
        <w:t>信息实体属性图</w:t>
      </w:r>
    </w:p>
    <w:p w14:paraId="1AF8101E" w14:textId="5FE93047" w:rsidR="00EE3B35" w:rsidRPr="00FD7940" w:rsidRDefault="00EE3B35" w:rsidP="00EE3B35">
      <w:pPr>
        <w:pStyle w:val="a0"/>
        <w:ind w:firstLine="480"/>
        <w:rPr>
          <w:noProof/>
        </w:rPr>
      </w:pPr>
      <w:r w:rsidRPr="00FD7940">
        <w:rPr>
          <w:noProof/>
        </w:rPr>
        <w:t>（</w:t>
      </w:r>
      <w:r w:rsidR="00EB5BF0">
        <w:rPr>
          <w:noProof/>
        </w:rPr>
        <w:t>7</w:t>
      </w:r>
      <w:r w:rsidRPr="00FD7940">
        <w:rPr>
          <w:noProof/>
        </w:rPr>
        <w:t>）数据库总体结构</w:t>
      </w:r>
      <w:r w:rsidRPr="00FD7940">
        <w:rPr>
          <w:noProof/>
        </w:rPr>
        <w:t>E-R</w:t>
      </w:r>
      <w:r w:rsidRPr="00FD7940">
        <w:rPr>
          <w:noProof/>
        </w:rPr>
        <w:t>模型图如图</w:t>
      </w:r>
      <w:r w:rsidRPr="00FD7940">
        <w:rPr>
          <w:noProof/>
        </w:rPr>
        <w:t>4-</w:t>
      </w:r>
      <w:r w:rsidR="00BC784C" w:rsidRPr="00FD7940">
        <w:rPr>
          <w:noProof/>
        </w:rPr>
        <w:t>2</w:t>
      </w:r>
      <w:r w:rsidR="00CB56DE" w:rsidRPr="00FD7940">
        <w:rPr>
          <w:noProof/>
        </w:rPr>
        <w:t>4</w:t>
      </w:r>
      <w:r w:rsidRPr="00FD7940">
        <w:rPr>
          <w:noProof/>
        </w:rPr>
        <w:t>所示。</w:t>
      </w:r>
    </w:p>
    <w:p w14:paraId="26F02141" w14:textId="751C3E56" w:rsidR="00814636" w:rsidRPr="00FD7940" w:rsidRDefault="00450682" w:rsidP="00450682">
      <w:pPr>
        <w:pStyle w:val="a0"/>
        <w:spacing w:line="240" w:lineRule="auto"/>
        <w:ind w:firstLineChars="0" w:firstLine="0"/>
        <w:jc w:val="center"/>
        <w:rPr>
          <w:noProof/>
          <w:lang w:bidi="ar"/>
        </w:rPr>
      </w:pPr>
      <w:r>
        <w:fldChar w:fldCharType="begin"/>
      </w:r>
      <w:r>
        <w:instrText xml:space="preserve"> INCLUDEPICTURE "C:\\Users\\31329\\Documents\\Tencent Files\\3132935841\\Image\\Group2\\MF\\`7\\MF`7VGB5SUY{18ZBBPPVYR4.png" \* MERGEFORMATINET </w:instrText>
      </w:r>
      <w:r>
        <w:fldChar w:fldCharType="separate"/>
      </w:r>
      <w:r w:rsidR="00B05C4F">
        <w:fldChar w:fldCharType="begin"/>
      </w:r>
      <w:r w:rsidR="00B05C4F">
        <w:instrText xml:space="preserve"> INCLUDEPICTURE  "C:\\Users\\31329\\Documents\\Tencent Files\\3132935841\\Image\\Group2\\MF\\`7\\MF`7VGB5SUY{18ZBBPPVYR4.png" \* MERGEFORMATINET </w:instrText>
      </w:r>
      <w:r w:rsidR="00B05C4F">
        <w:fldChar w:fldCharType="separate"/>
      </w:r>
      <w:r w:rsidR="00D25476">
        <w:fldChar w:fldCharType="begin"/>
      </w:r>
      <w:r w:rsidR="00D25476">
        <w:instrText xml:space="preserve"> INCLUDEPICTURE  "C:\\Users\\31329\\Documents\\Tencent Files\\3132935841\\Image\\Group2\\MF\\`7\\MF`7VGB5SUY{18ZBBPPVYR4.png" \* MERGEFORMATINET </w:instrText>
      </w:r>
      <w:r w:rsidR="00D25476">
        <w:fldChar w:fldCharType="separate"/>
      </w:r>
      <w:r w:rsidR="002D5204">
        <w:fldChar w:fldCharType="begin"/>
      </w:r>
      <w:r w:rsidR="002D5204">
        <w:instrText xml:space="preserve"> INCLUDEPICTURE  "C:\\Users\\31329\\Documents\\Tencent Files\\3132935841\\Image\\Group2\\MF\\`7\\MF`7VGB5SUY{18ZBBPPVYR4.png" \* MERGEFORMATINET </w:instrText>
      </w:r>
      <w:r w:rsidR="002D5204">
        <w:fldChar w:fldCharType="separate"/>
      </w:r>
      <w:r w:rsidR="00264D11">
        <w:fldChar w:fldCharType="begin"/>
      </w:r>
      <w:r w:rsidR="00264D11">
        <w:instrText xml:space="preserve"> INCLUDEPICTURE  "C:\\Users\\31329\\Documents\\Tencent Files\\3132935841\\Image\\Group2\\MF\\`7\\MF`7VGB5SUY{18ZBBPPVYR4.png" \* MERGEFORMATINET </w:instrText>
      </w:r>
      <w:r w:rsidR="00264D11">
        <w:fldChar w:fldCharType="separate"/>
      </w:r>
      <w:r w:rsidR="001D0D5A">
        <w:fldChar w:fldCharType="begin"/>
      </w:r>
      <w:r w:rsidR="001D0D5A">
        <w:instrText xml:space="preserve"> INCLUDEPICTURE  "C:\\Users\\31329\\Documents\\Tencent Files\\3132935841\\Image\\Group2\\MF\\`7\\MF`7VGB5SUY{18ZBBPPVYR4.png" \* MERGEFORMATINET </w:instrText>
      </w:r>
      <w:r w:rsidR="001D0D5A">
        <w:fldChar w:fldCharType="separate"/>
      </w:r>
      <w:r w:rsidR="0096248D">
        <w:fldChar w:fldCharType="begin"/>
      </w:r>
      <w:r w:rsidR="0096248D">
        <w:instrText xml:space="preserve"> INCLUDEPICTURE  "C:\\Users\\31329\\Documents\\Tencent Files\\3132935841\\Image\\Group2\\MF\\`7\\MF`7VGB5SUY{18ZBBPPVYR4.png" \* MERGEFORMATINET </w:instrText>
      </w:r>
      <w:r w:rsidR="0096248D">
        <w:fldChar w:fldCharType="separate"/>
      </w:r>
      <w:r w:rsidR="004C19C0">
        <w:fldChar w:fldCharType="begin"/>
      </w:r>
      <w:r w:rsidR="004C19C0">
        <w:instrText xml:space="preserve"> INCLUDEPICTURE  "C:\\Users\\31329\\Documents\\Tencent Files\\3132935841\\Image\\Group2\\MF\\`7\\MF`7VGB5SUY{18ZBBPPVYR4.png" \* MERGEFORMATINET </w:instrText>
      </w:r>
      <w:r w:rsidR="004C19C0">
        <w:fldChar w:fldCharType="separate"/>
      </w:r>
      <w:r w:rsidR="0041662E">
        <w:fldChar w:fldCharType="begin"/>
      </w:r>
      <w:r w:rsidR="0041662E">
        <w:instrText xml:space="preserve"> INCLUDEPICTURE  "C:\\Users\\31329\\Documents\\Tencent Files\\3132935841\\Image\\Group2\\MF\\`7\\MF`7VGB5SUY{18ZBBPPVYR4.png" \* MERGEFORMATINET </w:instrText>
      </w:r>
      <w:r w:rsidR="0041662E">
        <w:fldChar w:fldCharType="separate"/>
      </w:r>
      <w:r w:rsidR="0044536A">
        <w:fldChar w:fldCharType="begin"/>
      </w:r>
      <w:r w:rsidR="0044536A">
        <w:instrText xml:space="preserve"> </w:instrText>
      </w:r>
      <w:r w:rsidR="0044536A">
        <w:instrText>INCLUDEPICTURE  "C:\\Users\\31329\\Documents\\Tencent Files\\3132935841\\Image\\Group2\\MF\\`7\\MF`7VGB5SUY{18ZBBPPVYR4.png" \* MERGEFORMATINET</w:instrText>
      </w:r>
      <w:r w:rsidR="0044536A">
        <w:instrText xml:space="preserve"> </w:instrText>
      </w:r>
      <w:r w:rsidR="0044536A">
        <w:fldChar w:fldCharType="separate"/>
      </w:r>
      <w:r w:rsidR="00FE443C">
        <w:pict w14:anchorId="442AC08F">
          <v:shape id="_x0000_i1033" type="#_x0000_t75" alt="" style="width:493.2pt;height:310.2pt">
            <v:imagedata r:id="rId65" r:href="rId66"/>
          </v:shape>
        </w:pict>
      </w:r>
      <w:r w:rsidR="0044536A">
        <w:fldChar w:fldCharType="end"/>
      </w:r>
      <w:r w:rsidR="0041662E">
        <w:fldChar w:fldCharType="end"/>
      </w:r>
      <w:r w:rsidR="004C19C0">
        <w:fldChar w:fldCharType="end"/>
      </w:r>
      <w:r w:rsidR="0096248D">
        <w:fldChar w:fldCharType="end"/>
      </w:r>
      <w:r w:rsidR="001D0D5A">
        <w:fldChar w:fldCharType="end"/>
      </w:r>
      <w:r w:rsidR="00264D11">
        <w:fldChar w:fldCharType="end"/>
      </w:r>
      <w:r w:rsidR="002D5204">
        <w:fldChar w:fldCharType="end"/>
      </w:r>
      <w:r w:rsidR="00D25476">
        <w:fldChar w:fldCharType="end"/>
      </w:r>
      <w:r w:rsidR="00B05C4F">
        <w:fldChar w:fldCharType="end"/>
      </w:r>
      <w:r>
        <w:fldChar w:fldCharType="end"/>
      </w:r>
    </w:p>
    <w:p w14:paraId="63454A7B" w14:textId="65388B75" w:rsidR="00EE3B35" w:rsidRDefault="00EE3B35" w:rsidP="00EE3B35">
      <w:pPr>
        <w:pStyle w:val="a6"/>
        <w:rPr>
          <w:noProof/>
        </w:rPr>
      </w:pPr>
      <w:r w:rsidRPr="00FD7940">
        <w:rPr>
          <w:noProof/>
        </w:rPr>
        <w:t>图</w:t>
      </w:r>
      <w:r w:rsidRPr="00FD7940">
        <w:rPr>
          <w:noProof/>
        </w:rPr>
        <w:t>4-</w:t>
      </w:r>
      <w:r w:rsidR="00BC784C" w:rsidRPr="00FD7940">
        <w:rPr>
          <w:noProof/>
        </w:rPr>
        <w:t>2</w:t>
      </w:r>
      <w:r w:rsidR="00CB56DE" w:rsidRPr="00FD7940">
        <w:rPr>
          <w:noProof/>
        </w:rPr>
        <w:t>4</w:t>
      </w:r>
      <w:r w:rsidRPr="00FD7940">
        <w:rPr>
          <w:noProof/>
        </w:rPr>
        <w:t xml:space="preserve">  </w:t>
      </w:r>
      <w:r w:rsidRPr="00FD7940">
        <w:rPr>
          <w:noProof/>
        </w:rPr>
        <w:t>数据库总体</w:t>
      </w:r>
      <w:r w:rsidRPr="00FD7940">
        <w:rPr>
          <w:noProof/>
        </w:rPr>
        <w:t>E-R</w:t>
      </w:r>
      <w:r w:rsidRPr="00FD7940">
        <w:rPr>
          <w:noProof/>
        </w:rPr>
        <w:t>图</w:t>
      </w:r>
    </w:p>
    <w:p w14:paraId="454B0755" w14:textId="6A651D12" w:rsidR="00814636" w:rsidRDefault="00814636" w:rsidP="00814636">
      <w:pPr>
        <w:pStyle w:val="a0"/>
        <w:ind w:firstLine="480"/>
      </w:pPr>
    </w:p>
    <w:p w14:paraId="44192989" w14:textId="6581B509" w:rsidR="00814636" w:rsidRDefault="00814636" w:rsidP="00814636">
      <w:pPr>
        <w:pStyle w:val="a0"/>
        <w:ind w:firstLine="480"/>
      </w:pPr>
    </w:p>
    <w:p w14:paraId="7DCE8628" w14:textId="78C22600" w:rsidR="00814636" w:rsidRDefault="00814636" w:rsidP="00814636">
      <w:pPr>
        <w:pStyle w:val="a0"/>
        <w:ind w:firstLine="480"/>
      </w:pPr>
    </w:p>
    <w:p w14:paraId="4B38B853" w14:textId="77777777" w:rsidR="00814636" w:rsidRPr="00814636" w:rsidRDefault="00814636" w:rsidP="00814636">
      <w:pPr>
        <w:pStyle w:val="a0"/>
        <w:ind w:firstLine="480"/>
      </w:pPr>
    </w:p>
    <w:p w14:paraId="041E01D8" w14:textId="77777777" w:rsidR="00EE3B35" w:rsidRPr="00FD7940" w:rsidRDefault="00EE3B35" w:rsidP="00EE3B35">
      <w:pPr>
        <w:pStyle w:val="3"/>
        <w:rPr>
          <w:noProof/>
        </w:rPr>
      </w:pPr>
      <w:bookmarkStart w:id="69" w:name="_Toc35438331"/>
      <w:bookmarkStart w:id="70" w:name="_Toc105672538"/>
      <w:r w:rsidRPr="00FD7940">
        <w:rPr>
          <w:noProof/>
        </w:rPr>
        <w:lastRenderedPageBreak/>
        <w:t xml:space="preserve">4.3.2  </w:t>
      </w:r>
      <w:bookmarkEnd w:id="69"/>
      <w:r w:rsidRPr="00FD7940">
        <w:rPr>
          <w:noProof/>
        </w:rPr>
        <w:t>逻辑结构设计</w:t>
      </w:r>
      <w:bookmarkEnd w:id="70"/>
    </w:p>
    <w:p w14:paraId="0E396309" w14:textId="5BB0D9C0" w:rsidR="00EE3B35" w:rsidRPr="00FD7940" w:rsidRDefault="00114302" w:rsidP="00114302">
      <w:pPr>
        <w:pStyle w:val="a0"/>
        <w:ind w:firstLine="480"/>
        <w:rPr>
          <w:noProof/>
        </w:rPr>
      </w:pPr>
      <w:r w:rsidRPr="00FD7940">
        <w:rPr>
          <w:noProof/>
        </w:rPr>
        <w:t>数据库的逻辑结构设计主要是把</w:t>
      </w:r>
      <w:r w:rsidRPr="00FD7940">
        <w:rPr>
          <w:noProof/>
        </w:rPr>
        <w:t>E-R</w:t>
      </w:r>
      <w:r w:rsidRPr="00FD7940">
        <w:rPr>
          <w:noProof/>
        </w:rPr>
        <w:t>图转化为数据库所需的表，从而实现</w:t>
      </w:r>
      <w:r w:rsidRPr="00FD7940">
        <w:rPr>
          <w:noProof/>
        </w:rPr>
        <w:t>E-R</w:t>
      </w:r>
      <w:r w:rsidRPr="00FD7940">
        <w:rPr>
          <w:noProof/>
        </w:rPr>
        <w:t>模型向关系模型的转化</w:t>
      </w:r>
      <w:r w:rsidR="00C672C6" w:rsidRPr="00FD7940">
        <w:rPr>
          <w:noProof/>
          <w:lang w:bidi="ar"/>
        </w:rPr>
        <w:t>，</w:t>
      </w:r>
      <w:r w:rsidR="00C672C6" w:rsidRPr="00FD7940">
        <w:rPr>
          <w:noProof/>
        </w:rPr>
        <w:t>具体表结构如下。</w:t>
      </w:r>
    </w:p>
    <w:p w14:paraId="23E02D4D" w14:textId="7D61753E" w:rsidR="00EE3B35" w:rsidRPr="00FD7940" w:rsidRDefault="00EE3B35" w:rsidP="006F6E98">
      <w:pPr>
        <w:pStyle w:val="a0"/>
        <w:ind w:firstLine="480"/>
        <w:rPr>
          <w:noProof/>
        </w:rPr>
      </w:pPr>
      <w:r w:rsidRPr="00FD7940">
        <w:rPr>
          <w:noProof/>
        </w:rPr>
        <w:t>（</w:t>
      </w:r>
      <w:r w:rsidRPr="00FD7940">
        <w:rPr>
          <w:noProof/>
        </w:rPr>
        <w:t>1</w:t>
      </w:r>
      <w:r w:rsidRPr="00FD7940">
        <w:rPr>
          <w:noProof/>
        </w:rPr>
        <w:t>）</w:t>
      </w:r>
      <w:r w:rsidR="00814636" w:rsidRPr="00814636">
        <w:rPr>
          <w:rStyle w:val="Char"/>
          <w:rFonts w:hint="eastAsia"/>
          <w:noProof/>
        </w:rPr>
        <w:t>打卡记录信息表</w:t>
      </w:r>
      <w:r w:rsidR="00814636" w:rsidRPr="00814636">
        <w:rPr>
          <w:rStyle w:val="Char"/>
          <w:noProof/>
        </w:rPr>
        <w:t>emp_health</w:t>
      </w:r>
      <w:r w:rsidR="00C672C6" w:rsidRPr="00FD7940">
        <w:rPr>
          <w:rStyle w:val="Char"/>
          <w:noProof/>
        </w:rPr>
        <w:t>，用</w:t>
      </w:r>
      <w:r w:rsidR="002648FE" w:rsidRPr="00FD7940">
        <w:rPr>
          <w:rStyle w:val="Char"/>
          <w:noProof/>
        </w:rPr>
        <w:t>来</w:t>
      </w:r>
      <w:r w:rsidR="00C672C6" w:rsidRPr="00FD7940">
        <w:rPr>
          <w:rStyle w:val="Char"/>
          <w:noProof/>
        </w:rPr>
        <w:t>存储</w:t>
      </w:r>
      <w:r w:rsidR="00814636" w:rsidRPr="00814636">
        <w:rPr>
          <w:rStyle w:val="Char"/>
          <w:rFonts w:hint="eastAsia"/>
          <w:noProof/>
        </w:rPr>
        <w:t>打卡</w:t>
      </w:r>
      <w:r w:rsidR="00814636">
        <w:rPr>
          <w:rStyle w:val="Char"/>
          <w:rFonts w:hint="eastAsia"/>
          <w:noProof/>
        </w:rPr>
        <w:t>人员</w:t>
      </w:r>
      <w:r w:rsidR="00C672C6" w:rsidRPr="00FD7940">
        <w:rPr>
          <w:rStyle w:val="Char"/>
          <w:noProof/>
        </w:rPr>
        <w:t>的基本信息，</w:t>
      </w:r>
      <w:r w:rsidRPr="00FD7940">
        <w:rPr>
          <w:noProof/>
        </w:rPr>
        <w:t>其</w:t>
      </w:r>
      <w:r w:rsidR="002648FE" w:rsidRPr="00FD7940">
        <w:rPr>
          <w:noProof/>
        </w:rPr>
        <w:t>相</w:t>
      </w:r>
      <w:r w:rsidRPr="00FD7940">
        <w:rPr>
          <w:noProof/>
        </w:rPr>
        <w:t>应</w:t>
      </w:r>
      <w:r w:rsidR="002648FE" w:rsidRPr="00FD7940">
        <w:rPr>
          <w:noProof/>
        </w:rPr>
        <w:t>的</w:t>
      </w:r>
      <w:r w:rsidRPr="00FD7940">
        <w:rPr>
          <w:noProof/>
        </w:rPr>
        <w:t>字段信息如表</w:t>
      </w:r>
      <w:r w:rsidRPr="00FD7940">
        <w:rPr>
          <w:noProof/>
        </w:rPr>
        <w:t>4-</w:t>
      </w:r>
      <w:r w:rsidR="002A7FCA" w:rsidRPr="00FD7940">
        <w:rPr>
          <w:noProof/>
        </w:rPr>
        <w:t>1</w:t>
      </w:r>
      <w:r w:rsidRPr="00FD7940">
        <w:rPr>
          <w:noProof/>
        </w:rPr>
        <w:t>所示。</w:t>
      </w:r>
    </w:p>
    <w:p w14:paraId="6A36AD13" w14:textId="39BB5633" w:rsidR="00EE3B35" w:rsidRPr="00FD7940" w:rsidRDefault="00EE3B35" w:rsidP="00353D31">
      <w:pPr>
        <w:pStyle w:val="a4"/>
        <w:rPr>
          <w:noProof/>
        </w:rPr>
      </w:pPr>
      <w:r w:rsidRPr="00FD7940">
        <w:rPr>
          <w:noProof/>
        </w:rPr>
        <w:t>表</w:t>
      </w:r>
      <w:r w:rsidRPr="00FD7940">
        <w:rPr>
          <w:noProof/>
        </w:rPr>
        <w:t>4-</w:t>
      </w:r>
      <w:r w:rsidR="002A7FCA" w:rsidRPr="00FD7940">
        <w:rPr>
          <w:noProof/>
        </w:rPr>
        <w:t>1</w:t>
      </w:r>
      <w:r w:rsidRPr="00FD7940">
        <w:rPr>
          <w:noProof/>
        </w:rPr>
        <w:t xml:space="preserve">  </w:t>
      </w:r>
      <w:r w:rsidR="00F770EA" w:rsidRPr="00F770EA">
        <w:rPr>
          <w:rFonts w:hint="eastAsia"/>
        </w:rPr>
        <w:t>打卡记录信息表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46"/>
        <w:gridCol w:w="2113"/>
        <w:gridCol w:w="2255"/>
        <w:gridCol w:w="2114"/>
        <w:gridCol w:w="1127"/>
      </w:tblGrid>
      <w:tr w:rsidR="001C7CCA" w:rsidRPr="00FD7940" w14:paraId="19D6009F" w14:textId="77777777" w:rsidTr="00450682">
        <w:trPr>
          <w:trHeight w:val="346"/>
          <w:jc w:val="center"/>
        </w:trPr>
        <w:tc>
          <w:tcPr>
            <w:tcW w:w="846" w:type="dxa"/>
            <w:tcBorders>
              <w:top w:val="single" w:sz="12" w:space="0" w:color="auto"/>
              <w:bottom w:val="single" w:sz="8" w:space="0" w:color="auto"/>
            </w:tcBorders>
          </w:tcPr>
          <w:p w14:paraId="4E9AA464" w14:textId="77777777" w:rsidR="001C7CCA" w:rsidRPr="00FD7940" w:rsidRDefault="001C7CCA" w:rsidP="001C7CCA">
            <w:pPr>
              <w:pStyle w:val="a5"/>
              <w:rPr>
                <w:noProof/>
              </w:rPr>
            </w:pPr>
            <w:r w:rsidRPr="00FD7940">
              <w:rPr>
                <w:noProof/>
              </w:rPr>
              <w:t>序号</w:t>
            </w:r>
          </w:p>
        </w:tc>
        <w:tc>
          <w:tcPr>
            <w:tcW w:w="2113" w:type="dxa"/>
            <w:tcBorders>
              <w:top w:val="single" w:sz="12" w:space="0" w:color="auto"/>
              <w:bottom w:val="single" w:sz="8" w:space="0" w:color="auto"/>
            </w:tcBorders>
          </w:tcPr>
          <w:p w14:paraId="1DA17F26" w14:textId="77777777" w:rsidR="001C7CCA" w:rsidRPr="00FD7940" w:rsidRDefault="001C7CCA" w:rsidP="001C7CCA">
            <w:pPr>
              <w:pStyle w:val="a5"/>
              <w:rPr>
                <w:noProof/>
              </w:rPr>
            </w:pPr>
            <w:r w:rsidRPr="00FD7940">
              <w:rPr>
                <w:noProof/>
              </w:rPr>
              <w:t>字段</w:t>
            </w:r>
          </w:p>
        </w:tc>
        <w:tc>
          <w:tcPr>
            <w:tcW w:w="2255" w:type="dxa"/>
            <w:tcBorders>
              <w:top w:val="single" w:sz="12" w:space="0" w:color="auto"/>
              <w:bottom w:val="single" w:sz="8" w:space="0" w:color="auto"/>
            </w:tcBorders>
          </w:tcPr>
          <w:p w14:paraId="5797A115" w14:textId="77777777" w:rsidR="001C7CCA" w:rsidRPr="00FD7940" w:rsidRDefault="001C7CCA" w:rsidP="001C7CCA">
            <w:pPr>
              <w:pStyle w:val="a5"/>
              <w:rPr>
                <w:noProof/>
              </w:rPr>
            </w:pPr>
            <w:r w:rsidRPr="00FD7940">
              <w:rPr>
                <w:noProof/>
              </w:rPr>
              <w:t>描述</w:t>
            </w:r>
          </w:p>
        </w:tc>
        <w:tc>
          <w:tcPr>
            <w:tcW w:w="2114" w:type="dxa"/>
            <w:tcBorders>
              <w:top w:val="single" w:sz="12" w:space="0" w:color="auto"/>
              <w:bottom w:val="single" w:sz="8" w:space="0" w:color="auto"/>
            </w:tcBorders>
          </w:tcPr>
          <w:p w14:paraId="6F0B7905" w14:textId="77777777" w:rsidR="001C7CCA" w:rsidRPr="00FD7940" w:rsidRDefault="001C7CCA" w:rsidP="001C7CCA">
            <w:pPr>
              <w:pStyle w:val="a5"/>
              <w:rPr>
                <w:noProof/>
              </w:rPr>
            </w:pPr>
            <w:r w:rsidRPr="00FD7940">
              <w:rPr>
                <w:noProof/>
              </w:rPr>
              <w:t>类型和长度</w:t>
            </w:r>
          </w:p>
        </w:tc>
        <w:tc>
          <w:tcPr>
            <w:tcW w:w="1127" w:type="dxa"/>
            <w:tcBorders>
              <w:top w:val="single" w:sz="12" w:space="0" w:color="auto"/>
              <w:bottom w:val="single" w:sz="8" w:space="0" w:color="auto"/>
            </w:tcBorders>
          </w:tcPr>
          <w:p w14:paraId="3414FDC6" w14:textId="46E2B205" w:rsidR="001C7CCA" w:rsidRPr="00FD7940" w:rsidRDefault="001C7CCA" w:rsidP="001C7CCA">
            <w:pPr>
              <w:pStyle w:val="a5"/>
              <w:rPr>
                <w:noProof/>
              </w:rPr>
            </w:pPr>
            <w:r w:rsidRPr="00FD7940">
              <w:rPr>
                <w:noProof/>
              </w:rPr>
              <w:t>主键</w:t>
            </w:r>
          </w:p>
        </w:tc>
      </w:tr>
      <w:tr w:rsidR="00F770EA" w:rsidRPr="00FD7940" w14:paraId="738821A4" w14:textId="77777777" w:rsidTr="00450682">
        <w:trPr>
          <w:trHeight w:val="344"/>
          <w:jc w:val="center"/>
        </w:trPr>
        <w:tc>
          <w:tcPr>
            <w:tcW w:w="846" w:type="dxa"/>
            <w:tcBorders>
              <w:top w:val="single" w:sz="8" w:space="0" w:color="auto"/>
            </w:tcBorders>
            <w:vAlign w:val="center"/>
          </w:tcPr>
          <w:p w14:paraId="41E281B1" w14:textId="1B59A2DF" w:rsidR="00F770EA" w:rsidRPr="00FD7940" w:rsidRDefault="00F770EA" w:rsidP="00F770EA">
            <w:pPr>
              <w:pStyle w:val="a5"/>
              <w:rPr>
                <w:noProof/>
              </w:rPr>
            </w:pPr>
            <w:r w:rsidRPr="00786CCA">
              <w:rPr>
                <w:rFonts w:ascii="等线" w:eastAsia="等线" w:hAnsi="等线" w:cs="宋体" w:hint="eastAsia"/>
                <w:color w:val="000000"/>
                <w:kern w:val="0"/>
              </w:rPr>
              <w:t>1</w:t>
            </w:r>
          </w:p>
        </w:tc>
        <w:tc>
          <w:tcPr>
            <w:tcW w:w="2113" w:type="dxa"/>
            <w:tcBorders>
              <w:top w:val="single" w:sz="8" w:space="0" w:color="auto"/>
            </w:tcBorders>
            <w:vAlign w:val="center"/>
          </w:tcPr>
          <w:p w14:paraId="29964A67" w14:textId="5BAFB2A5" w:rsidR="00F770EA" w:rsidRPr="00FD7940" w:rsidRDefault="00F770EA" w:rsidP="00F770EA">
            <w:pPr>
              <w:pStyle w:val="a5"/>
              <w:rPr>
                <w:noProof/>
              </w:rPr>
            </w:pPr>
            <w:r w:rsidRPr="00786CCA">
              <w:rPr>
                <w:rFonts w:ascii="等线" w:eastAsia="等线" w:hAnsi="等线" w:cs="宋体" w:hint="eastAsia"/>
                <w:color w:val="000000"/>
                <w:kern w:val="0"/>
              </w:rPr>
              <w:t>id</w:t>
            </w:r>
          </w:p>
        </w:tc>
        <w:tc>
          <w:tcPr>
            <w:tcW w:w="2255" w:type="dxa"/>
            <w:tcBorders>
              <w:top w:val="single" w:sz="8" w:space="0" w:color="auto"/>
            </w:tcBorders>
            <w:vAlign w:val="center"/>
          </w:tcPr>
          <w:p w14:paraId="05B128DD" w14:textId="0D89ED20" w:rsidR="00F770EA" w:rsidRPr="00FD7940" w:rsidRDefault="00F770EA" w:rsidP="00F770EA">
            <w:pPr>
              <w:pStyle w:val="a5"/>
              <w:rPr>
                <w:noProof/>
              </w:rPr>
            </w:pPr>
            <w:r>
              <w:rPr>
                <w:rFonts w:ascii="等线" w:eastAsia="等线" w:hAnsi="等线" w:cs="宋体" w:hint="eastAsia"/>
                <w:color w:val="000000"/>
                <w:kern w:val="0"/>
              </w:rPr>
              <w:t>编</w:t>
            </w:r>
            <w:r w:rsidRPr="00786CCA">
              <w:rPr>
                <w:rFonts w:ascii="等线" w:eastAsia="等线" w:hAnsi="等线" w:cs="宋体" w:hint="eastAsia"/>
                <w:color w:val="000000"/>
                <w:kern w:val="0"/>
              </w:rPr>
              <w:t>号</w:t>
            </w:r>
          </w:p>
        </w:tc>
        <w:tc>
          <w:tcPr>
            <w:tcW w:w="2114" w:type="dxa"/>
            <w:tcBorders>
              <w:top w:val="single" w:sz="8" w:space="0" w:color="auto"/>
            </w:tcBorders>
            <w:vAlign w:val="center"/>
          </w:tcPr>
          <w:p w14:paraId="787958C9" w14:textId="509879FB" w:rsidR="00F770EA" w:rsidRPr="00FD7940" w:rsidRDefault="00F770EA" w:rsidP="00F770EA">
            <w:pPr>
              <w:pStyle w:val="a5"/>
              <w:rPr>
                <w:noProof/>
              </w:rPr>
            </w:pPr>
            <w:proofErr w:type="gramStart"/>
            <w:r w:rsidRPr="00786CCA">
              <w:rPr>
                <w:rFonts w:ascii="等线" w:eastAsia="等线" w:hAnsi="等线" w:cs="宋体" w:hint="eastAsia"/>
                <w:color w:val="000000"/>
                <w:kern w:val="0"/>
              </w:rPr>
              <w:t>int(</w:t>
            </w:r>
            <w:proofErr w:type="gramEnd"/>
            <w:r w:rsidRPr="00786CCA">
              <w:rPr>
                <w:rFonts w:ascii="等线" w:eastAsia="等线" w:hAnsi="等线" w:cs="宋体" w:hint="eastAsia"/>
                <w:color w:val="000000"/>
                <w:kern w:val="0"/>
              </w:rPr>
              <w:t>10)</w:t>
            </w:r>
          </w:p>
        </w:tc>
        <w:tc>
          <w:tcPr>
            <w:tcW w:w="1127" w:type="dxa"/>
            <w:tcBorders>
              <w:top w:val="single" w:sz="8" w:space="0" w:color="auto"/>
            </w:tcBorders>
            <w:vAlign w:val="center"/>
          </w:tcPr>
          <w:p w14:paraId="70D1DF66" w14:textId="1A2FF2D2" w:rsidR="00F770EA" w:rsidRPr="00FD7940" w:rsidRDefault="00F770EA" w:rsidP="00F770EA">
            <w:pPr>
              <w:pStyle w:val="a5"/>
              <w:rPr>
                <w:noProof/>
              </w:rPr>
            </w:pPr>
            <w:r w:rsidRPr="00786CCA">
              <w:rPr>
                <w:rFonts w:ascii="等线" w:eastAsia="等线" w:hAnsi="等线" w:cs="宋体" w:hint="eastAsia"/>
                <w:color w:val="000000"/>
                <w:kern w:val="0"/>
              </w:rPr>
              <w:t>是</w:t>
            </w:r>
          </w:p>
        </w:tc>
      </w:tr>
      <w:tr w:rsidR="00F770EA" w:rsidRPr="00FD7940" w14:paraId="0A8CD872" w14:textId="77777777" w:rsidTr="00450682">
        <w:trPr>
          <w:trHeight w:val="399"/>
          <w:jc w:val="center"/>
        </w:trPr>
        <w:tc>
          <w:tcPr>
            <w:tcW w:w="846" w:type="dxa"/>
            <w:vAlign w:val="center"/>
          </w:tcPr>
          <w:p w14:paraId="487F85FE" w14:textId="0CA48958" w:rsidR="00F770EA" w:rsidRPr="00FD7940" w:rsidRDefault="00F770EA" w:rsidP="00F770EA">
            <w:pPr>
              <w:pStyle w:val="a5"/>
              <w:rPr>
                <w:noProof/>
              </w:rPr>
            </w:pPr>
            <w:r w:rsidRPr="00786CCA">
              <w:rPr>
                <w:rFonts w:ascii="等线" w:eastAsia="等线" w:hAnsi="等线" w:cs="宋体" w:hint="eastAsia"/>
                <w:color w:val="000000"/>
                <w:kern w:val="0"/>
              </w:rPr>
              <w:t>2</w:t>
            </w:r>
          </w:p>
        </w:tc>
        <w:tc>
          <w:tcPr>
            <w:tcW w:w="2113" w:type="dxa"/>
            <w:vAlign w:val="center"/>
          </w:tcPr>
          <w:p w14:paraId="5F442D06" w14:textId="67F675CF" w:rsidR="00F770EA" w:rsidRPr="00FD7940" w:rsidRDefault="00F770EA" w:rsidP="00F770EA">
            <w:pPr>
              <w:pStyle w:val="a5"/>
              <w:rPr>
                <w:noProof/>
              </w:rPr>
            </w:pPr>
            <w:r w:rsidRPr="00786CCA">
              <w:rPr>
                <w:rFonts w:ascii="等线" w:eastAsia="等线" w:hAnsi="等线" w:cs="宋体" w:hint="eastAsia"/>
                <w:color w:val="000000"/>
                <w:kern w:val="0"/>
              </w:rPr>
              <w:t>name</w:t>
            </w:r>
          </w:p>
        </w:tc>
        <w:tc>
          <w:tcPr>
            <w:tcW w:w="2255" w:type="dxa"/>
            <w:vAlign w:val="center"/>
          </w:tcPr>
          <w:p w14:paraId="55803185" w14:textId="60484B48" w:rsidR="00F770EA" w:rsidRPr="00FD7940" w:rsidRDefault="00F770EA" w:rsidP="00F770EA">
            <w:pPr>
              <w:pStyle w:val="a5"/>
              <w:rPr>
                <w:noProof/>
              </w:rPr>
            </w:pPr>
            <w:r w:rsidRPr="00786CCA">
              <w:rPr>
                <w:rFonts w:ascii="等线" w:eastAsia="等线" w:hAnsi="等线" w:cs="宋体" w:hint="eastAsia"/>
                <w:color w:val="000000"/>
                <w:kern w:val="0"/>
              </w:rPr>
              <w:t>名称</w:t>
            </w:r>
          </w:p>
        </w:tc>
        <w:tc>
          <w:tcPr>
            <w:tcW w:w="2114" w:type="dxa"/>
            <w:vAlign w:val="center"/>
          </w:tcPr>
          <w:p w14:paraId="31F89C33" w14:textId="64730768"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20)</w:t>
            </w:r>
          </w:p>
        </w:tc>
        <w:tc>
          <w:tcPr>
            <w:tcW w:w="1127" w:type="dxa"/>
            <w:vAlign w:val="center"/>
          </w:tcPr>
          <w:p w14:paraId="0BB5D326" w14:textId="34230CC2"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5DC81ED2" w14:textId="77777777" w:rsidTr="00450682">
        <w:trPr>
          <w:trHeight w:val="388"/>
          <w:jc w:val="center"/>
        </w:trPr>
        <w:tc>
          <w:tcPr>
            <w:tcW w:w="846" w:type="dxa"/>
            <w:vAlign w:val="center"/>
          </w:tcPr>
          <w:p w14:paraId="5858410A" w14:textId="7315BB9E" w:rsidR="00F770EA" w:rsidRPr="00FD7940" w:rsidRDefault="00F770EA" w:rsidP="00F770EA">
            <w:pPr>
              <w:pStyle w:val="a5"/>
              <w:rPr>
                <w:noProof/>
              </w:rPr>
            </w:pPr>
            <w:r w:rsidRPr="00786CCA">
              <w:rPr>
                <w:rFonts w:ascii="等线" w:eastAsia="等线" w:hAnsi="等线" w:cs="宋体" w:hint="eastAsia"/>
                <w:color w:val="000000"/>
                <w:kern w:val="0"/>
              </w:rPr>
              <w:t>3</w:t>
            </w:r>
          </w:p>
        </w:tc>
        <w:tc>
          <w:tcPr>
            <w:tcW w:w="2113" w:type="dxa"/>
            <w:vAlign w:val="center"/>
          </w:tcPr>
          <w:p w14:paraId="4CC3FC3E" w14:textId="5177FD67" w:rsidR="00F770EA" w:rsidRPr="00FD7940" w:rsidRDefault="00F770EA" w:rsidP="00F770EA">
            <w:pPr>
              <w:pStyle w:val="a5"/>
              <w:rPr>
                <w:noProof/>
              </w:rPr>
            </w:pPr>
            <w:r w:rsidRPr="00786CCA">
              <w:rPr>
                <w:rFonts w:ascii="等线" w:eastAsia="等线" w:hAnsi="等线" w:cs="宋体" w:hint="eastAsia"/>
                <w:color w:val="000000"/>
                <w:kern w:val="0"/>
              </w:rPr>
              <w:t>sex</w:t>
            </w:r>
          </w:p>
        </w:tc>
        <w:tc>
          <w:tcPr>
            <w:tcW w:w="2255" w:type="dxa"/>
            <w:vAlign w:val="center"/>
          </w:tcPr>
          <w:p w14:paraId="15B0A7AC" w14:textId="79F21FF6" w:rsidR="00F770EA" w:rsidRPr="00FD7940" w:rsidRDefault="00F770EA" w:rsidP="00F770EA">
            <w:pPr>
              <w:pStyle w:val="a5"/>
              <w:rPr>
                <w:noProof/>
              </w:rPr>
            </w:pPr>
            <w:r w:rsidRPr="00786CCA">
              <w:rPr>
                <w:rFonts w:ascii="等线" w:eastAsia="等线" w:hAnsi="等线" w:cs="宋体" w:hint="eastAsia"/>
                <w:color w:val="000000"/>
                <w:kern w:val="0"/>
              </w:rPr>
              <w:t>性别</w:t>
            </w:r>
          </w:p>
        </w:tc>
        <w:tc>
          <w:tcPr>
            <w:tcW w:w="2114" w:type="dxa"/>
            <w:vAlign w:val="center"/>
          </w:tcPr>
          <w:p w14:paraId="351D4076" w14:textId="02259FA6" w:rsidR="00F770EA" w:rsidRPr="00FD7940" w:rsidRDefault="00F770EA" w:rsidP="00F770EA">
            <w:pPr>
              <w:pStyle w:val="a5"/>
              <w:rPr>
                <w:noProof/>
              </w:rPr>
            </w:pPr>
            <w:proofErr w:type="gramStart"/>
            <w:r w:rsidRPr="00786CCA">
              <w:rPr>
                <w:rFonts w:ascii="等线" w:eastAsia="等线" w:hAnsi="等线" w:cs="宋体" w:hint="eastAsia"/>
                <w:color w:val="000000"/>
                <w:kern w:val="0"/>
              </w:rPr>
              <w:t>int(</w:t>
            </w:r>
            <w:proofErr w:type="gramEnd"/>
            <w:r w:rsidRPr="00786CCA">
              <w:rPr>
                <w:rFonts w:ascii="等线" w:eastAsia="等线" w:hAnsi="等线" w:cs="宋体" w:hint="eastAsia"/>
                <w:color w:val="000000"/>
                <w:kern w:val="0"/>
              </w:rPr>
              <w:t>1)</w:t>
            </w:r>
          </w:p>
        </w:tc>
        <w:tc>
          <w:tcPr>
            <w:tcW w:w="1127" w:type="dxa"/>
            <w:vAlign w:val="center"/>
          </w:tcPr>
          <w:p w14:paraId="06372460" w14:textId="23116283"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4E598F10" w14:textId="77777777" w:rsidTr="00450682">
        <w:trPr>
          <w:trHeight w:val="388"/>
          <w:jc w:val="center"/>
        </w:trPr>
        <w:tc>
          <w:tcPr>
            <w:tcW w:w="846" w:type="dxa"/>
            <w:vAlign w:val="center"/>
          </w:tcPr>
          <w:p w14:paraId="615335F4" w14:textId="42C1BEEE" w:rsidR="00F770EA" w:rsidRPr="00FD7940" w:rsidRDefault="00F770EA" w:rsidP="00F770EA">
            <w:pPr>
              <w:pStyle w:val="a5"/>
              <w:rPr>
                <w:noProof/>
              </w:rPr>
            </w:pPr>
            <w:r w:rsidRPr="00786CCA">
              <w:rPr>
                <w:rFonts w:ascii="等线" w:eastAsia="等线" w:hAnsi="等线" w:cs="宋体" w:hint="eastAsia"/>
                <w:color w:val="000000"/>
                <w:kern w:val="0"/>
              </w:rPr>
              <w:t>4</w:t>
            </w:r>
          </w:p>
        </w:tc>
        <w:tc>
          <w:tcPr>
            <w:tcW w:w="2113" w:type="dxa"/>
            <w:vAlign w:val="center"/>
          </w:tcPr>
          <w:p w14:paraId="5049BF69" w14:textId="61F71D33" w:rsidR="00F770EA" w:rsidRPr="00FD7940" w:rsidRDefault="00F770EA" w:rsidP="00F770EA">
            <w:pPr>
              <w:pStyle w:val="a5"/>
              <w:rPr>
                <w:noProof/>
              </w:rPr>
            </w:pPr>
            <w:proofErr w:type="spellStart"/>
            <w:r w:rsidRPr="00786CCA">
              <w:rPr>
                <w:rFonts w:ascii="等线" w:eastAsia="等线" w:hAnsi="等线" w:cs="宋体" w:hint="eastAsia"/>
                <w:color w:val="000000"/>
                <w:kern w:val="0"/>
              </w:rPr>
              <w:t>phonenum</w:t>
            </w:r>
            <w:proofErr w:type="spellEnd"/>
          </w:p>
        </w:tc>
        <w:tc>
          <w:tcPr>
            <w:tcW w:w="2255" w:type="dxa"/>
            <w:vAlign w:val="center"/>
          </w:tcPr>
          <w:p w14:paraId="3840FCF5" w14:textId="7BD4A5A0" w:rsidR="00F770EA" w:rsidRPr="00FD7940" w:rsidRDefault="00F770EA" w:rsidP="00F770EA">
            <w:pPr>
              <w:pStyle w:val="a5"/>
              <w:rPr>
                <w:noProof/>
              </w:rPr>
            </w:pPr>
            <w:r w:rsidRPr="00786CCA">
              <w:rPr>
                <w:rFonts w:ascii="等线" w:eastAsia="等线" w:hAnsi="等线" w:cs="宋体" w:hint="eastAsia"/>
                <w:color w:val="000000"/>
                <w:kern w:val="0"/>
              </w:rPr>
              <w:t>电话号码</w:t>
            </w:r>
          </w:p>
        </w:tc>
        <w:tc>
          <w:tcPr>
            <w:tcW w:w="2114" w:type="dxa"/>
            <w:vAlign w:val="center"/>
          </w:tcPr>
          <w:p w14:paraId="3035065E" w14:textId="4798C531" w:rsidR="00F770EA" w:rsidRPr="00FD7940" w:rsidRDefault="00F770EA" w:rsidP="00F770EA">
            <w:pPr>
              <w:pStyle w:val="a5"/>
              <w:rPr>
                <w:noProof/>
              </w:rPr>
            </w:pPr>
            <w:proofErr w:type="spellStart"/>
            <w:proofErr w:type="gramStart"/>
            <w:r w:rsidRPr="00786CCA">
              <w:rPr>
                <w:rFonts w:ascii="等线" w:eastAsia="等线" w:hAnsi="等线" w:cs="宋体" w:hint="eastAsia"/>
                <w:color w:val="000000"/>
                <w:kern w:val="0"/>
              </w:rPr>
              <w:t>bigint</w:t>
            </w:r>
            <w:proofErr w:type="spellEnd"/>
            <w:r w:rsidRPr="00786CCA">
              <w:rPr>
                <w:rFonts w:ascii="等线" w:eastAsia="等线" w:hAnsi="等线" w:cs="宋体" w:hint="eastAsia"/>
                <w:color w:val="000000"/>
                <w:kern w:val="0"/>
              </w:rPr>
              <w:t>(</w:t>
            </w:r>
            <w:proofErr w:type="gramEnd"/>
            <w:r w:rsidRPr="00786CCA">
              <w:rPr>
                <w:rFonts w:ascii="等线" w:eastAsia="等线" w:hAnsi="等线" w:cs="宋体" w:hint="eastAsia"/>
                <w:color w:val="000000"/>
                <w:kern w:val="0"/>
              </w:rPr>
              <w:t>20)</w:t>
            </w:r>
          </w:p>
        </w:tc>
        <w:tc>
          <w:tcPr>
            <w:tcW w:w="1127" w:type="dxa"/>
            <w:vAlign w:val="center"/>
          </w:tcPr>
          <w:p w14:paraId="6E6D5556" w14:textId="6EBCE160"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5E36F066" w14:textId="77777777" w:rsidTr="00450682">
        <w:trPr>
          <w:trHeight w:val="388"/>
          <w:jc w:val="center"/>
        </w:trPr>
        <w:tc>
          <w:tcPr>
            <w:tcW w:w="846" w:type="dxa"/>
            <w:vAlign w:val="center"/>
          </w:tcPr>
          <w:p w14:paraId="5CD24036" w14:textId="435E87A4" w:rsidR="00F770EA" w:rsidRPr="00FD7940" w:rsidRDefault="00F770EA" w:rsidP="00F770EA">
            <w:pPr>
              <w:pStyle w:val="a5"/>
              <w:rPr>
                <w:noProof/>
              </w:rPr>
            </w:pPr>
            <w:r w:rsidRPr="00786CCA">
              <w:rPr>
                <w:rFonts w:ascii="等线" w:eastAsia="等线" w:hAnsi="等线" w:cs="宋体" w:hint="eastAsia"/>
                <w:color w:val="000000"/>
                <w:kern w:val="0"/>
              </w:rPr>
              <w:t>5</w:t>
            </w:r>
          </w:p>
        </w:tc>
        <w:tc>
          <w:tcPr>
            <w:tcW w:w="2113" w:type="dxa"/>
            <w:vAlign w:val="center"/>
          </w:tcPr>
          <w:p w14:paraId="08F64AEF" w14:textId="703BF638" w:rsidR="00F770EA" w:rsidRPr="00FD7940" w:rsidRDefault="00F770EA" w:rsidP="00F770EA">
            <w:pPr>
              <w:pStyle w:val="a5"/>
              <w:rPr>
                <w:noProof/>
              </w:rPr>
            </w:pPr>
            <w:r w:rsidRPr="00786CCA">
              <w:rPr>
                <w:rFonts w:ascii="等线" w:eastAsia="等线" w:hAnsi="等线" w:cs="宋体" w:hint="eastAsia"/>
                <w:color w:val="000000"/>
                <w:kern w:val="0"/>
              </w:rPr>
              <w:t>temp</w:t>
            </w:r>
          </w:p>
        </w:tc>
        <w:tc>
          <w:tcPr>
            <w:tcW w:w="2255" w:type="dxa"/>
            <w:vAlign w:val="center"/>
          </w:tcPr>
          <w:p w14:paraId="6BA57B34" w14:textId="095ACA19" w:rsidR="00F770EA" w:rsidRPr="00FD7940" w:rsidRDefault="00F770EA" w:rsidP="00F770EA">
            <w:pPr>
              <w:pStyle w:val="a5"/>
              <w:rPr>
                <w:noProof/>
              </w:rPr>
            </w:pPr>
            <w:r w:rsidRPr="00786CCA">
              <w:rPr>
                <w:rFonts w:ascii="等线" w:eastAsia="等线" w:hAnsi="等线" w:cs="宋体" w:hint="eastAsia"/>
                <w:color w:val="000000"/>
                <w:kern w:val="0"/>
              </w:rPr>
              <w:t>体温</w:t>
            </w:r>
          </w:p>
        </w:tc>
        <w:tc>
          <w:tcPr>
            <w:tcW w:w="2114" w:type="dxa"/>
            <w:vAlign w:val="center"/>
          </w:tcPr>
          <w:p w14:paraId="46746590" w14:textId="797D4092" w:rsidR="00F770EA" w:rsidRPr="00FD7940" w:rsidRDefault="00F770EA" w:rsidP="00F770EA">
            <w:pPr>
              <w:pStyle w:val="a5"/>
              <w:rPr>
                <w:noProof/>
              </w:rPr>
            </w:pPr>
            <w:proofErr w:type="gramStart"/>
            <w:r w:rsidRPr="00786CCA">
              <w:rPr>
                <w:rFonts w:ascii="等线" w:eastAsia="等线" w:hAnsi="等线" w:cs="宋体" w:hint="eastAsia"/>
                <w:color w:val="000000"/>
                <w:kern w:val="0"/>
              </w:rPr>
              <w:t>float(</w:t>
            </w:r>
            <w:proofErr w:type="gramEnd"/>
            <w:r w:rsidRPr="00786CCA">
              <w:rPr>
                <w:rFonts w:ascii="等线" w:eastAsia="等线" w:hAnsi="等线" w:cs="宋体" w:hint="eastAsia"/>
                <w:color w:val="000000"/>
                <w:kern w:val="0"/>
              </w:rPr>
              <w:t>4,1)</w:t>
            </w:r>
          </w:p>
        </w:tc>
        <w:tc>
          <w:tcPr>
            <w:tcW w:w="1127" w:type="dxa"/>
            <w:vAlign w:val="center"/>
          </w:tcPr>
          <w:p w14:paraId="1F26D9E3" w14:textId="3F0CE14A"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2E1586D8" w14:textId="77777777" w:rsidTr="00450682">
        <w:trPr>
          <w:trHeight w:val="388"/>
          <w:jc w:val="center"/>
        </w:trPr>
        <w:tc>
          <w:tcPr>
            <w:tcW w:w="846" w:type="dxa"/>
            <w:vAlign w:val="center"/>
          </w:tcPr>
          <w:p w14:paraId="7CB17163" w14:textId="61BA4F21" w:rsidR="00F770EA" w:rsidRPr="00FD7940" w:rsidRDefault="00F770EA" w:rsidP="00F770EA">
            <w:pPr>
              <w:pStyle w:val="a5"/>
              <w:rPr>
                <w:noProof/>
              </w:rPr>
            </w:pPr>
            <w:r w:rsidRPr="00786CCA">
              <w:rPr>
                <w:rFonts w:ascii="等线" w:eastAsia="等线" w:hAnsi="等线" w:cs="宋体" w:hint="eastAsia"/>
                <w:color w:val="000000"/>
                <w:kern w:val="0"/>
              </w:rPr>
              <w:t>6</w:t>
            </w:r>
          </w:p>
        </w:tc>
        <w:tc>
          <w:tcPr>
            <w:tcW w:w="2113" w:type="dxa"/>
            <w:vAlign w:val="center"/>
          </w:tcPr>
          <w:p w14:paraId="3E57D83A" w14:textId="4F4EC671" w:rsidR="00F770EA" w:rsidRPr="00FD7940" w:rsidRDefault="00F770EA" w:rsidP="00F770EA">
            <w:pPr>
              <w:pStyle w:val="a5"/>
              <w:rPr>
                <w:noProof/>
              </w:rPr>
            </w:pPr>
            <w:r w:rsidRPr="00786CCA">
              <w:rPr>
                <w:rFonts w:ascii="等线" w:eastAsia="等线" w:hAnsi="等线" w:cs="宋体" w:hint="eastAsia"/>
                <w:color w:val="000000"/>
                <w:kern w:val="0"/>
              </w:rPr>
              <w:t>risk</w:t>
            </w:r>
          </w:p>
        </w:tc>
        <w:tc>
          <w:tcPr>
            <w:tcW w:w="2255" w:type="dxa"/>
            <w:vAlign w:val="center"/>
          </w:tcPr>
          <w:p w14:paraId="4B0F0D40" w14:textId="0AA9389F" w:rsidR="00F770EA" w:rsidRPr="00FD7940" w:rsidRDefault="00F770EA" w:rsidP="00F770EA">
            <w:pPr>
              <w:pStyle w:val="a5"/>
              <w:rPr>
                <w:noProof/>
              </w:rPr>
            </w:pPr>
            <w:r w:rsidRPr="00786CCA">
              <w:rPr>
                <w:rFonts w:ascii="等线" w:eastAsia="等线" w:hAnsi="等线" w:cs="宋体" w:hint="eastAsia"/>
                <w:color w:val="000000"/>
                <w:kern w:val="0"/>
              </w:rPr>
              <w:t>是否经过高风险地区</w:t>
            </w:r>
          </w:p>
        </w:tc>
        <w:tc>
          <w:tcPr>
            <w:tcW w:w="2114" w:type="dxa"/>
            <w:vAlign w:val="center"/>
          </w:tcPr>
          <w:p w14:paraId="1B7C2479" w14:textId="77B4032D"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30)</w:t>
            </w:r>
          </w:p>
        </w:tc>
        <w:tc>
          <w:tcPr>
            <w:tcW w:w="1127" w:type="dxa"/>
            <w:vAlign w:val="center"/>
          </w:tcPr>
          <w:p w14:paraId="79B4956B" w14:textId="7CA82FA4"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71214FCF" w14:textId="77777777" w:rsidTr="00450682">
        <w:trPr>
          <w:trHeight w:val="388"/>
          <w:jc w:val="center"/>
        </w:trPr>
        <w:tc>
          <w:tcPr>
            <w:tcW w:w="846" w:type="dxa"/>
            <w:vAlign w:val="center"/>
          </w:tcPr>
          <w:p w14:paraId="0AE2D3CE" w14:textId="284BEDDB" w:rsidR="00F770EA" w:rsidRPr="00FD7940" w:rsidRDefault="00F770EA" w:rsidP="00450682">
            <w:pPr>
              <w:pStyle w:val="a5"/>
              <w:rPr>
                <w:noProof/>
              </w:rPr>
            </w:pPr>
            <w:r w:rsidRPr="00786CCA">
              <w:rPr>
                <w:rFonts w:ascii="等线" w:eastAsia="等线" w:hAnsi="等线" w:cs="宋体" w:hint="eastAsia"/>
                <w:color w:val="000000"/>
                <w:kern w:val="0"/>
              </w:rPr>
              <w:t>7</w:t>
            </w:r>
          </w:p>
        </w:tc>
        <w:tc>
          <w:tcPr>
            <w:tcW w:w="2113" w:type="dxa"/>
            <w:vAlign w:val="center"/>
          </w:tcPr>
          <w:p w14:paraId="3AE43651" w14:textId="42921DEE" w:rsidR="00F770EA" w:rsidRPr="00FD7940" w:rsidRDefault="00F770EA" w:rsidP="00F770EA">
            <w:pPr>
              <w:pStyle w:val="a5"/>
              <w:rPr>
                <w:noProof/>
              </w:rPr>
            </w:pPr>
            <w:r w:rsidRPr="00786CCA">
              <w:rPr>
                <w:rFonts w:ascii="等线" w:eastAsia="等线" w:hAnsi="等线" w:cs="宋体" w:hint="eastAsia"/>
                <w:color w:val="000000"/>
                <w:kern w:val="0"/>
              </w:rPr>
              <w:t>health</w:t>
            </w:r>
          </w:p>
        </w:tc>
        <w:tc>
          <w:tcPr>
            <w:tcW w:w="2255" w:type="dxa"/>
            <w:vAlign w:val="center"/>
          </w:tcPr>
          <w:p w14:paraId="600488E8" w14:textId="77946794" w:rsidR="00F770EA" w:rsidRPr="00FD7940" w:rsidRDefault="00F770EA" w:rsidP="00F770EA">
            <w:pPr>
              <w:pStyle w:val="a5"/>
              <w:rPr>
                <w:noProof/>
              </w:rPr>
            </w:pPr>
            <w:r w:rsidRPr="00786CCA">
              <w:rPr>
                <w:rFonts w:ascii="等线" w:eastAsia="等线" w:hAnsi="等线" w:cs="宋体" w:hint="eastAsia"/>
                <w:color w:val="000000"/>
                <w:kern w:val="0"/>
              </w:rPr>
              <w:t>健康状况</w:t>
            </w:r>
          </w:p>
        </w:tc>
        <w:tc>
          <w:tcPr>
            <w:tcW w:w="2114" w:type="dxa"/>
            <w:vAlign w:val="center"/>
          </w:tcPr>
          <w:p w14:paraId="29051110" w14:textId="7D062A87"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30)</w:t>
            </w:r>
          </w:p>
        </w:tc>
        <w:tc>
          <w:tcPr>
            <w:tcW w:w="1127" w:type="dxa"/>
            <w:vAlign w:val="center"/>
          </w:tcPr>
          <w:p w14:paraId="517698BB" w14:textId="6E84F115"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4317AB73" w14:textId="77777777" w:rsidTr="00450682">
        <w:trPr>
          <w:trHeight w:val="388"/>
          <w:jc w:val="center"/>
        </w:trPr>
        <w:tc>
          <w:tcPr>
            <w:tcW w:w="846" w:type="dxa"/>
            <w:vAlign w:val="center"/>
          </w:tcPr>
          <w:p w14:paraId="5F86BF5B" w14:textId="0D610EF6" w:rsidR="00F770EA" w:rsidRPr="00FD7940" w:rsidRDefault="00F770EA" w:rsidP="00450682">
            <w:pPr>
              <w:pStyle w:val="a5"/>
              <w:rPr>
                <w:noProof/>
              </w:rPr>
            </w:pPr>
            <w:r w:rsidRPr="00786CCA">
              <w:rPr>
                <w:rFonts w:ascii="等线" w:eastAsia="等线" w:hAnsi="等线" w:cs="宋体" w:hint="eastAsia"/>
                <w:color w:val="000000"/>
                <w:kern w:val="0"/>
              </w:rPr>
              <w:t>8</w:t>
            </w:r>
          </w:p>
        </w:tc>
        <w:tc>
          <w:tcPr>
            <w:tcW w:w="2113" w:type="dxa"/>
            <w:vAlign w:val="center"/>
          </w:tcPr>
          <w:p w14:paraId="4F67DD0D" w14:textId="7393ED11" w:rsidR="00F770EA" w:rsidRPr="00FD7940" w:rsidRDefault="00F770EA" w:rsidP="00F770EA">
            <w:pPr>
              <w:pStyle w:val="a5"/>
              <w:rPr>
                <w:rStyle w:val="Char"/>
                <w:noProof/>
              </w:rPr>
            </w:pPr>
            <w:r w:rsidRPr="00786CCA">
              <w:rPr>
                <w:rFonts w:ascii="等线" w:eastAsia="等线" w:hAnsi="等线" w:cs="宋体" w:hint="eastAsia"/>
                <w:color w:val="000000"/>
                <w:kern w:val="0"/>
              </w:rPr>
              <w:t>content</w:t>
            </w:r>
          </w:p>
        </w:tc>
        <w:tc>
          <w:tcPr>
            <w:tcW w:w="2255" w:type="dxa"/>
            <w:vAlign w:val="center"/>
          </w:tcPr>
          <w:p w14:paraId="5E981124" w14:textId="058D98AA" w:rsidR="00F770EA" w:rsidRPr="00FD7940" w:rsidRDefault="00F770EA" w:rsidP="00F770EA">
            <w:pPr>
              <w:pStyle w:val="a5"/>
              <w:rPr>
                <w:rStyle w:val="Char"/>
                <w:noProof/>
              </w:rPr>
            </w:pPr>
            <w:r w:rsidRPr="00786CCA">
              <w:rPr>
                <w:rFonts w:ascii="等线" w:eastAsia="等线" w:hAnsi="等线" w:cs="宋体" w:hint="eastAsia"/>
                <w:color w:val="000000"/>
                <w:kern w:val="0"/>
              </w:rPr>
              <w:t>备注</w:t>
            </w:r>
          </w:p>
        </w:tc>
        <w:tc>
          <w:tcPr>
            <w:tcW w:w="2114" w:type="dxa"/>
            <w:vAlign w:val="center"/>
          </w:tcPr>
          <w:p w14:paraId="0AD66E9E" w14:textId="6E48F483" w:rsidR="00F770EA" w:rsidRPr="00FD7940" w:rsidRDefault="00F770EA" w:rsidP="00F770EA">
            <w:pPr>
              <w:pStyle w:val="a5"/>
              <w:rPr>
                <w:noProof/>
              </w:rPr>
            </w:pPr>
            <w:proofErr w:type="gramStart"/>
            <w:r w:rsidRPr="00786CCA">
              <w:rPr>
                <w:rFonts w:ascii="等线" w:eastAsia="等线" w:hAnsi="等线" w:cs="宋体" w:hint="eastAsia"/>
                <w:color w:val="000000"/>
                <w:kern w:val="0"/>
              </w:rPr>
              <w:t>varchar(</w:t>
            </w:r>
            <w:proofErr w:type="gramEnd"/>
            <w:r w:rsidRPr="00786CCA">
              <w:rPr>
                <w:rFonts w:ascii="等线" w:eastAsia="等线" w:hAnsi="等线" w:cs="宋体" w:hint="eastAsia"/>
                <w:color w:val="000000"/>
                <w:kern w:val="0"/>
              </w:rPr>
              <w:t>255)</w:t>
            </w:r>
          </w:p>
        </w:tc>
        <w:tc>
          <w:tcPr>
            <w:tcW w:w="1127" w:type="dxa"/>
            <w:vAlign w:val="center"/>
          </w:tcPr>
          <w:p w14:paraId="5F5E6363" w14:textId="4B43867E" w:rsidR="00F770EA" w:rsidRPr="00FD7940" w:rsidRDefault="00F770EA" w:rsidP="00F770EA">
            <w:pPr>
              <w:pStyle w:val="a5"/>
              <w:rPr>
                <w:noProof/>
              </w:rPr>
            </w:pPr>
            <w:r w:rsidRPr="00786CCA">
              <w:rPr>
                <w:rFonts w:ascii="等线" w:eastAsia="等线" w:hAnsi="等线" w:cs="宋体" w:hint="eastAsia"/>
                <w:color w:val="000000"/>
                <w:kern w:val="0"/>
              </w:rPr>
              <w:t>否</w:t>
            </w:r>
          </w:p>
        </w:tc>
      </w:tr>
      <w:tr w:rsidR="00F770EA" w:rsidRPr="00FD7940" w14:paraId="175189A2" w14:textId="77777777" w:rsidTr="00450682">
        <w:trPr>
          <w:trHeight w:val="388"/>
          <w:jc w:val="center"/>
        </w:trPr>
        <w:tc>
          <w:tcPr>
            <w:tcW w:w="846" w:type="dxa"/>
            <w:vAlign w:val="center"/>
          </w:tcPr>
          <w:p w14:paraId="70FC267B" w14:textId="18ACEEB5" w:rsidR="00F770EA" w:rsidRPr="00FD7940" w:rsidRDefault="00F770EA" w:rsidP="00450682">
            <w:pPr>
              <w:pStyle w:val="a5"/>
              <w:rPr>
                <w:noProof/>
              </w:rPr>
            </w:pPr>
            <w:r w:rsidRPr="00786CCA">
              <w:rPr>
                <w:rFonts w:ascii="等线" w:eastAsia="等线" w:hAnsi="等线" w:cs="宋体" w:hint="eastAsia"/>
                <w:color w:val="000000"/>
                <w:kern w:val="0"/>
              </w:rPr>
              <w:t>9</w:t>
            </w:r>
          </w:p>
        </w:tc>
        <w:tc>
          <w:tcPr>
            <w:tcW w:w="2113" w:type="dxa"/>
            <w:vAlign w:val="center"/>
          </w:tcPr>
          <w:p w14:paraId="145D39F7" w14:textId="026A0AEF" w:rsidR="00F770EA" w:rsidRPr="00FD7940" w:rsidRDefault="00F770EA" w:rsidP="00F770EA">
            <w:pPr>
              <w:pStyle w:val="a5"/>
              <w:rPr>
                <w:rStyle w:val="Char"/>
                <w:noProof/>
              </w:rPr>
            </w:pPr>
            <w:proofErr w:type="spellStart"/>
            <w:r w:rsidRPr="00786CCA">
              <w:rPr>
                <w:rFonts w:ascii="等线" w:eastAsia="等线" w:hAnsi="等线" w:cs="宋体" w:hint="eastAsia"/>
                <w:color w:val="000000"/>
                <w:kern w:val="0"/>
              </w:rPr>
              <w:t>createTime</w:t>
            </w:r>
            <w:proofErr w:type="spellEnd"/>
          </w:p>
        </w:tc>
        <w:tc>
          <w:tcPr>
            <w:tcW w:w="2255" w:type="dxa"/>
            <w:vAlign w:val="center"/>
          </w:tcPr>
          <w:p w14:paraId="5785872E" w14:textId="52A0F8E8" w:rsidR="00F770EA" w:rsidRPr="00FD7940" w:rsidRDefault="00F770EA" w:rsidP="00F770EA">
            <w:pPr>
              <w:pStyle w:val="a5"/>
              <w:rPr>
                <w:rStyle w:val="Char"/>
                <w:noProof/>
              </w:rPr>
            </w:pPr>
            <w:r w:rsidRPr="00786CCA">
              <w:rPr>
                <w:rFonts w:ascii="等线" w:eastAsia="等线" w:hAnsi="等线" w:cs="宋体" w:hint="eastAsia"/>
                <w:color w:val="000000"/>
                <w:kern w:val="0"/>
              </w:rPr>
              <w:t>打卡时间</w:t>
            </w:r>
          </w:p>
        </w:tc>
        <w:tc>
          <w:tcPr>
            <w:tcW w:w="2114" w:type="dxa"/>
            <w:vAlign w:val="center"/>
          </w:tcPr>
          <w:p w14:paraId="389FD05F" w14:textId="4DD0A379" w:rsidR="00F770EA" w:rsidRPr="00FD7940" w:rsidRDefault="00F770EA" w:rsidP="00F770EA">
            <w:pPr>
              <w:pStyle w:val="a5"/>
              <w:rPr>
                <w:noProof/>
              </w:rPr>
            </w:pPr>
            <w:r w:rsidRPr="00786CCA">
              <w:rPr>
                <w:rFonts w:ascii="等线" w:eastAsia="等线" w:hAnsi="等线" w:cs="宋体" w:hint="eastAsia"/>
                <w:color w:val="000000"/>
                <w:kern w:val="0"/>
              </w:rPr>
              <w:t>datetime</w:t>
            </w:r>
          </w:p>
        </w:tc>
        <w:tc>
          <w:tcPr>
            <w:tcW w:w="1127" w:type="dxa"/>
            <w:vAlign w:val="center"/>
          </w:tcPr>
          <w:p w14:paraId="66098C20" w14:textId="4FA14D94" w:rsidR="00F770EA" w:rsidRPr="00FD7940" w:rsidRDefault="00F770EA" w:rsidP="00F770EA">
            <w:pPr>
              <w:pStyle w:val="a5"/>
              <w:rPr>
                <w:noProof/>
              </w:rPr>
            </w:pPr>
            <w:r w:rsidRPr="00786CCA">
              <w:rPr>
                <w:rFonts w:ascii="等线" w:eastAsia="等线" w:hAnsi="等线" w:cs="宋体" w:hint="eastAsia"/>
                <w:color w:val="000000"/>
                <w:kern w:val="0"/>
              </w:rPr>
              <w:t>否</w:t>
            </w:r>
          </w:p>
        </w:tc>
      </w:tr>
    </w:tbl>
    <w:p w14:paraId="388B31C0" w14:textId="77777777" w:rsidR="00F770EA" w:rsidRDefault="00F770EA" w:rsidP="005E308F">
      <w:pPr>
        <w:pStyle w:val="a0"/>
        <w:ind w:firstLine="480"/>
        <w:rPr>
          <w:noProof/>
        </w:rPr>
      </w:pPr>
    </w:p>
    <w:p w14:paraId="0002356A" w14:textId="5FF9D9F2" w:rsidR="00450682" w:rsidRDefault="00EE3B35" w:rsidP="00450682">
      <w:pPr>
        <w:pStyle w:val="a0"/>
        <w:ind w:firstLine="480"/>
        <w:rPr>
          <w:noProof/>
        </w:rPr>
      </w:pPr>
      <w:r w:rsidRPr="00FD7940">
        <w:rPr>
          <w:noProof/>
        </w:rPr>
        <w:t>（</w:t>
      </w:r>
      <w:r w:rsidR="00903F5B" w:rsidRPr="00FD7940">
        <w:rPr>
          <w:noProof/>
        </w:rPr>
        <w:t>2</w:t>
      </w:r>
      <w:r w:rsidRPr="00FD7940">
        <w:rPr>
          <w:noProof/>
        </w:rPr>
        <w:t>）</w:t>
      </w:r>
      <w:r w:rsidR="00F770EA" w:rsidRPr="00F770EA">
        <w:rPr>
          <w:rFonts w:hint="eastAsia"/>
          <w:noProof/>
        </w:rPr>
        <w:t>疑似</w:t>
      </w:r>
      <w:r w:rsidR="00F770EA" w:rsidRPr="00F770EA">
        <w:rPr>
          <w:noProof/>
        </w:rPr>
        <w:t>/</w:t>
      </w:r>
      <w:r w:rsidR="00F770EA" w:rsidRPr="00F770EA">
        <w:rPr>
          <w:noProof/>
        </w:rPr>
        <w:t>确诊人员登记信息表</w:t>
      </w:r>
      <w:r w:rsidR="00F770EA" w:rsidRPr="00F770EA">
        <w:rPr>
          <w:noProof/>
        </w:rPr>
        <w:t>emp_iden</w:t>
      </w:r>
      <w:r w:rsidR="009B34AC" w:rsidRPr="00FD7940">
        <w:rPr>
          <w:noProof/>
        </w:rPr>
        <w:t>，用</w:t>
      </w:r>
      <w:r w:rsidR="003620E6" w:rsidRPr="00FD7940">
        <w:rPr>
          <w:noProof/>
        </w:rPr>
        <w:t>来</w:t>
      </w:r>
      <w:r w:rsidR="009B34AC" w:rsidRPr="00FD7940">
        <w:rPr>
          <w:noProof/>
        </w:rPr>
        <w:t>存储</w:t>
      </w:r>
      <w:r w:rsidR="00F770EA" w:rsidRPr="00F770EA">
        <w:rPr>
          <w:rFonts w:hint="eastAsia"/>
          <w:noProof/>
        </w:rPr>
        <w:t>疑似</w:t>
      </w:r>
      <w:r w:rsidR="00F770EA" w:rsidRPr="00F770EA">
        <w:rPr>
          <w:noProof/>
        </w:rPr>
        <w:t>/</w:t>
      </w:r>
      <w:r w:rsidR="00F770EA" w:rsidRPr="00F770EA">
        <w:rPr>
          <w:noProof/>
        </w:rPr>
        <w:t>确诊人员</w:t>
      </w:r>
      <w:r w:rsidR="009B34AC" w:rsidRPr="00FD7940">
        <w:rPr>
          <w:noProof/>
        </w:rPr>
        <w:t>的基本信息，</w:t>
      </w:r>
      <w:r w:rsidRPr="00FD7940">
        <w:rPr>
          <w:noProof/>
        </w:rPr>
        <w:t>其相应字段信息如表</w:t>
      </w:r>
      <w:r w:rsidRPr="00FD7940">
        <w:rPr>
          <w:noProof/>
        </w:rPr>
        <w:t>4-</w:t>
      </w:r>
      <w:r w:rsidR="002A7FCA" w:rsidRPr="00FD7940">
        <w:rPr>
          <w:noProof/>
        </w:rPr>
        <w:t>2</w:t>
      </w:r>
      <w:r w:rsidRPr="00FD7940">
        <w:rPr>
          <w:noProof/>
        </w:rPr>
        <w:t>所示。</w:t>
      </w:r>
    </w:p>
    <w:p w14:paraId="125B97A4" w14:textId="6FC7D316" w:rsidR="00EE3B35" w:rsidRPr="00450682" w:rsidRDefault="00EE3B35" w:rsidP="00450682">
      <w:pPr>
        <w:pStyle w:val="a4"/>
        <w:rPr>
          <w:noProof/>
        </w:rPr>
      </w:pPr>
      <w:r w:rsidRPr="00FD7940">
        <w:rPr>
          <w:noProof/>
        </w:rPr>
        <w:t>表</w:t>
      </w:r>
      <w:r w:rsidRPr="00FD7940">
        <w:rPr>
          <w:noProof/>
        </w:rPr>
        <w:t>4-</w:t>
      </w:r>
      <w:r w:rsidR="002A7FCA" w:rsidRPr="00FD7940">
        <w:rPr>
          <w:noProof/>
        </w:rPr>
        <w:t>2</w:t>
      </w:r>
      <w:r w:rsidRPr="00FD7940">
        <w:rPr>
          <w:noProof/>
        </w:rPr>
        <w:t xml:space="preserve">  </w:t>
      </w:r>
      <w:r w:rsidR="00450682" w:rsidRPr="00450682">
        <w:rPr>
          <w:rFonts w:hint="eastAsia"/>
          <w:noProof/>
        </w:rPr>
        <w:t>疑似</w:t>
      </w:r>
      <w:r w:rsidR="00450682" w:rsidRPr="00450682">
        <w:rPr>
          <w:rFonts w:hint="eastAsia"/>
          <w:noProof/>
        </w:rPr>
        <w:t>/</w:t>
      </w:r>
      <w:r w:rsidR="00450682" w:rsidRPr="00450682">
        <w:rPr>
          <w:rFonts w:hint="eastAsia"/>
          <w:noProof/>
        </w:rPr>
        <w:t>确诊人员登记信息表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1"/>
        <w:gridCol w:w="2126"/>
        <w:gridCol w:w="2268"/>
        <w:gridCol w:w="2126"/>
        <w:gridCol w:w="1134"/>
      </w:tblGrid>
      <w:tr w:rsidR="009B34AC" w:rsidRPr="00FD7940" w14:paraId="2AC3A213" w14:textId="77777777" w:rsidTr="00317854">
        <w:trPr>
          <w:trHeight w:val="426"/>
          <w:jc w:val="center"/>
        </w:trPr>
        <w:tc>
          <w:tcPr>
            <w:tcW w:w="851" w:type="dxa"/>
            <w:tcBorders>
              <w:top w:val="single" w:sz="12" w:space="0" w:color="auto"/>
              <w:bottom w:val="single" w:sz="8" w:space="0" w:color="auto"/>
            </w:tcBorders>
          </w:tcPr>
          <w:p w14:paraId="5ED534B6" w14:textId="77777777" w:rsidR="009B34AC" w:rsidRPr="00FD7940" w:rsidRDefault="009B34AC" w:rsidP="006F6E98">
            <w:pPr>
              <w:pStyle w:val="a5"/>
              <w:rPr>
                <w:noProof/>
              </w:rPr>
            </w:pPr>
            <w:r w:rsidRPr="00FD7940">
              <w:rPr>
                <w:noProof/>
              </w:rPr>
              <w:t>序号</w:t>
            </w:r>
          </w:p>
        </w:tc>
        <w:tc>
          <w:tcPr>
            <w:tcW w:w="2126" w:type="dxa"/>
            <w:tcBorders>
              <w:top w:val="single" w:sz="12" w:space="0" w:color="auto"/>
              <w:bottom w:val="single" w:sz="8" w:space="0" w:color="auto"/>
            </w:tcBorders>
          </w:tcPr>
          <w:p w14:paraId="3454048F" w14:textId="77777777" w:rsidR="009B34AC" w:rsidRPr="00FD7940" w:rsidRDefault="009B34AC" w:rsidP="006F6E98">
            <w:pPr>
              <w:pStyle w:val="a5"/>
              <w:rPr>
                <w:noProof/>
              </w:rPr>
            </w:pPr>
            <w:r w:rsidRPr="00FD7940">
              <w:rPr>
                <w:noProof/>
              </w:rPr>
              <w:t>字段</w:t>
            </w:r>
          </w:p>
        </w:tc>
        <w:tc>
          <w:tcPr>
            <w:tcW w:w="2268" w:type="dxa"/>
            <w:tcBorders>
              <w:top w:val="single" w:sz="12" w:space="0" w:color="auto"/>
              <w:bottom w:val="single" w:sz="8" w:space="0" w:color="auto"/>
            </w:tcBorders>
          </w:tcPr>
          <w:p w14:paraId="163F9EA5" w14:textId="77777777" w:rsidR="009B34AC" w:rsidRPr="00FD7940" w:rsidRDefault="009B34AC" w:rsidP="006F6E98">
            <w:pPr>
              <w:pStyle w:val="a5"/>
              <w:rPr>
                <w:noProof/>
              </w:rPr>
            </w:pPr>
            <w:r w:rsidRPr="00FD7940">
              <w:rPr>
                <w:noProof/>
              </w:rPr>
              <w:t>描述</w:t>
            </w:r>
          </w:p>
        </w:tc>
        <w:tc>
          <w:tcPr>
            <w:tcW w:w="2126" w:type="dxa"/>
            <w:tcBorders>
              <w:top w:val="single" w:sz="12" w:space="0" w:color="auto"/>
              <w:bottom w:val="single" w:sz="8" w:space="0" w:color="auto"/>
            </w:tcBorders>
          </w:tcPr>
          <w:p w14:paraId="21B5D85D" w14:textId="77777777" w:rsidR="009B34AC" w:rsidRPr="00FD7940" w:rsidRDefault="009B34AC" w:rsidP="006F6E98">
            <w:pPr>
              <w:pStyle w:val="a5"/>
              <w:rPr>
                <w:noProof/>
              </w:rPr>
            </w:pPr>
            <w:r w:rsidRPr="00FD7940">
              <w:rPr>
                <w:noProof/>
              </w:rPr>
              <w:t>类型和长度</w:t>
            </w:r>
          </w:p>
        </w:tc>
        <w:tc>
          <w:tcPr>
            <w:tcW w:w="1134" w:type="dxa"/>
            <w:tcBorders>
              <w:top w:val="single" w:sz="12" w:space="0" w:color="auto"/>
              <w:bottom w:val="single" w:sz="8" w:space="0" w:color="auto"/>
            </w:tcBorders>
          </w:tcPr>
          <w:p w14:paraId="583A3902" w14:textId="77777777" w:rsidR="009B34AC" w:rsidRPr="00FD7940" w:rsidRDefault="009B34AC" w:rsidP="006F6E98">
            <w:pPr>
              <w:pStyle w:val="a5"/>
              <w:rPr>
                <w:noProof/>
              </w:rPr>
            </w:pPr>
            <w:r w:rsidRPr="00FD7940">
              <w:rPr>
                <w:noProof/>
              </w:rPr>
              <w:t>主键</w:t>
            </w:r>
          </w:p>
        </w:tc>
      </w:tr>
      <w:tr w:rsidR="00450682" w:rsidRPr="00FD7940" w14:paraId="67AD64FF" w14:textId="77777777" w:rsidTr="002F21AF">
        <w:trPr>
          <w:trHeight w:val="424"/>
          <w:jc w:val="center"/>
        </w:trPr>
        <w:tc>
          <w:tcPr>
            <w:tcW w:w="851" w:type="dxa"/>
            <w:tcBorders>
              <w:top w:val="single" w:sz="8" w:space="0" w:color="auto"/>
            </w:tcBorders>
            <w:vAlign w:val="center"/>
          </w:tcPr>
          <w:p w14:paraId="2E2D7C69" w14:textId="39466817" w:rsidR="00450682" w:rsidRPr="00FD7940" w:rsidRDefault="00450682" w:rsidP="00450682">
            <w:pPr>
              <w:pStyle w:val="a5"/>
              <w:rPr>
                <w:noProof/>
              </w:rPr>
            </w:pPr>
            <w:r w:rsidRPr="00327955">
              <w:rPr>
                <w:rFonts w:ascii="等线" w:eastAsia="等线" w:hAnsi="等线" w:cs="宋体" w:hint="eastAsia"/>
                <w:color w:val="000000"/>
                <w:kern w:val="0"/>
              </w:rPr>
              <w:t>1</w:t>
            </w:r>
          </w:p>
        </w:tc>
        <w:tc>
          <w:tcPr>
            <w:tcW w:w="2126" w:type="dxa"/>
            <w:tcBorders>
              <w:top w:val="single" w:sz="8" w:space="0" w:color="auto"/>
            </w:tcBorders>
            <w:vAlign w:val="center"/>
          </w:tcPr>
          <w:p w14:paraId="220A82E4" w14:textId="62949F29" w:rsidR="00450682" w:rsidRPr="00FD7940" w:rsidRDefault="00450682" w:rsidP="00450682">
            <w:pPr>
              <w:pStyle w:val="a5"/>
              <w:rPr>
                <w:noProof/>
              </w:rPr>
            </w:pPr>
            <w:r w:rsidRPr="00327955">
              <w:rPr>
                <w:rFonts w:ascii="等线" w:eastAsia="等线" w:hAnsi="等线" w:cs="宋体" w:hint="eastAsia"/>
                <w:color w:val="000000"/>
                <w:kern w:val="0"/>
              </w:rPr>
              <w:t>id</w:t>
            </w:r>
          </w:p>
        </w:tc>
        <w:tc>
          <w:tcPr>
            <w:tcW w:w="2268" w:type="dxa"/>
            <w:tcBorders>
              <w:top w:val="single" w:sz="8" w:space="0" w:color="auto"/>
            </w:tcBorders>
            <w:vAlign w:val="center"/>
          </w:tcPr>
          <w:p w14:paraId="084C27E5" w14:textId="03B1BCA7" w:rsidR="00450682" w:rsidRPr="00FD7940" w:rsidRDefault="00450682" w:rsidP="00450682">
            <w:pPr>
              <w:pStyle w:val="a5"/>
              <w:rPr>
                <w:noProof/>
              </w:rPr>
            </w:pPr>
            <w:r>
              <w:rPr>
                <w:rFonts w:ascii="等线" w:eastAsia="等线" w:hAnsi="等线" w:cs="宋体" w:hint="eastAsia"/>
                <w:color w:val="000000"/>
                <w:kern w:val="0"/>
              </w:rPr>
              <w:t>编</w:t>
            </w:r>
            <w:r w:rsidRPr="00327955">
              <w:rPr>
                <w:rFonts w:ascii="等线" w:eastAsia="等线" w:hAnsi="等线" w:cs="宋体" w:hint="eastAsia"/>
                <w:color w:val="000000"/>
                <w:kern w:val="0"/>
              </w:rPr>
              <w:t>号</w:t>
            </w:r>
          </w:p>
        </w:tc>
        <w:tc>
          <w:tcPr>
            <w:tcW w:w="2126" w:type="dxa"/>
            <w:tcBorders>
              <w:top w:val="single" w:sz="8" w:space="0" w:color="auto"/>
            </w:tcBorders>
            <w:vAlign w:val="center"/>
          </w:tcPr>
          <w:p w14:paraId="6CA31F1B" w14:textId="75F4B181" w:rsidR="00450682" w:rsidRPr="00FD7940" w:rsidRDefault="00450682" w:rsidP="00450682">
            <w:pPr>
              <w:pStyle w:val="a5"/>
              <w:rPr>
                <w:noProof/>
              </w:rPr>
            </w:pPr>
            <w:proofErr w:type="spellStart"/>
            <w:proofErr w:type="gramStart"/>
            <w:r w:rsidRPr="00327955">
              <w:rPr>
                <w:rFonts w:ascii="等线" w:eastAsia="等线" w:hAnsi="等线" w:cs="宋体" w:hint="eastAsia"/>
                <w:color w:val="000000"/>
                <w:kern w:val="0"/>
              </w:rPr>
              <w:t>bigint</w:t>
            </w:r>
            <w:proofErr w:type="spellEnd"/>
            <w:r w:rsidRPr="00327955">
              <w:rPr>
                <w:rFonts w:ascii="等线" w:eastAsia="等线" w:hAnsi="等线" w:cs="宋体" w:hint="eastAsia"/>
                <w:color w:val="000000"/>
                <w:kern w:val="0"/>
              </w:rPr>
              <w:t>(</w:t>
            </w:r>
            <w:proofErr w:type="gramEnd"/>
            <w:r w:rsidRPr="00327955">
              <w:rPr>
                <w:rFonts w:ascii="等线" w:eastAsia="等线" w:hAnsi="等线" w:cs="宋体" w:hint="eastAsia"/>
                <w:color w:val="000000"/>
                <w:kern w:val="0"/>
              </w:rPr>
              <w:t>20)</w:t>
            </w:r>
          </w:p>
        </w:tc>
        <w:tc>
          <w:tcPr>
            <w:tcW w:w="1134" w:type="dxa"/>
            <w:tcBorders>
              <w:top w:val="single" w:sz="8" w:space="0" w:color="auto"/>
            </w:tcBorders>
            <w:vAlign w:val="center"/>
          </w:tcPr>
          <w:p w14:paraId="48ED4160" w14:textId="139A4A8C" w:rsidR="00450682" w:rsidRPr="00FD7940" w:rsidRDefault="00450682" w:rsidP="00450682">
            <w:pPr>
              <w:pStyle w:val="a5"/>
              <w:rPr>
                <w:noProof/>
              </w:rPr>
            </w:pPr>
            <w:r w:rsidRPr="00327955">
              <w:rPr>
                <w:rFonts w:ascii="等线" w:eastAsia="等线" w:hAnsi="等线" w:cs="宋体" w:hint="eastAsia"/>
                <w:color w:val="000000"/>
                <w:kern w:val="0"/>
              </w:rPr>
              <w:t>是</w:t>
            </w:r>
          </w:p>
        </w:tc>
      </w:tr>
      <w:tr w:rsidR="00450682" w:rsidRPr="00FD7940" w14:paraId="11E666AB" w14:textId="77777777" w:rsidTr="002F21AF">
        <w:trPr>
          <w:trHeight w:val="53"/>
          <w:jc w:val="center"/>
        </w:trPr>
        <w:tc>
          <w:tcPr>
            <w:tcW w:w="851" w:type="dxa"/>
            <w:vAlign w:val="center"/>
          </w:tcPr>
          <w:p w14:paraId="020883A6" w14:textId="7C9BFA9F" w:rsidR="00450682" w:rsidRPr="00FD7940" w:rsidRDefault="00450682" w:rsidP="00450682">
            <w:pPr>
              <w:pStyle w:val="a5"/>
              <w:rPr>
                <w:noProof/>
              </w:rPr>
            </w:pPr>
            <w:r w:rsidRPr="00327955">
              <w:rPr>
                <w:rFonts w:ascii="等线" w:eastAsia="等线" w:hAnsi="等线" w:cs="宋体" w:hint="eastAsia"/>
                <w:color w:val="000000"/>
                <w:kern w:val="0"/>
              </w:rPr>
              <w:t>2</w:t>
            </w:r>
          </w:p>
        </w:tc>
        <w:tc>
          <w:tcPr>
            <w:tcW w:w="2126" w:type="dxa"/>
            <w:vAlign w:val="center"/>
          </w:tcPr>
          <w:p w14:paraId="1BAF3832" w14:textId="7221AF95" w:rsidR="00450682" w:rsidRPr="00FD7940" w:rsidRDefault="00450682" w:rsidP="00450682">
            <w:pPr>
              <w:pStyle w:val="a5"/>
              <w:rPr>
                <w:noProof/>
              </w:rPr>
            </w:pPr>
            <w:r w:rsidRPr="00327955">
              <w:rPr>
                <w:rFonts w:ascii="等线" w:eastAsia="等线" w:hAnsi="等线" w:cs="宋体" w:hint="eastAsia"/>
                <w:color w:val="000000"/>
                <w:kern w:val="0"/>
              </w:rPr>
              <w:t>name</w:t>
            </w:r>
          </w:p>
        </w:tc>
        <w:tc>
          <w:tcPr>
            <w:tcW w:w="2268" w:type="dxa"/>
            <w:vAlign w:val="center"/>
          </w:tcPr>
          <w:p w14:paraId="2C0B952F" w14:textId="3ED6332E" w:rsidR="00450682" w:rsidRPr="00FD7940" w:rsidRDefault="00450682" w:rsidP="00450682">
            <w:pPr>
              <w:pStyle w:val="a5"/>
              <w:rPr>
                <w:noProof/>
              </w:rPr>
            </w:pPr>
            <w:r w:rsidRPr="00327955">
              <w:rPr>
                <w:rFonts w:ascii="等线" w:eastAsia="等线" w:hAnsi="等线" w:cs="宋体" w:hint="eastAsia"/>
                <w:color w:val="000000"/>
                <w:kern w:val="0"/>
              </w:rPr>
              <w:t>名称</w:t>
            </w:r>
          </w:p>
        </w:tc>
        <w:tc>
          <w:tcPr>
            <w:tcW w:w="2126" w:type="dxa"/>
            <w:vAlign w:val="center"/>
          </w:tcPr>
          <w:p w14:paraId="5366ED56" w14:textId="638B4418"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10)</w:t>
            </w:r>
          </w:p>
        </w:tc>
        <w:tc>
          <w:tcPr>
            <w:tcW w:w="1134" w:type="dxa"/>
            <w:vAlign w:val="center"/>
          </w:tcPr>
          <w:p w14:paraId="2EABDE1A" w14:textId="1ACFBCDE"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BA7CBF2" w14:textId="77777777" w:rsidTr="002F21AF">
        <w:trPr>
          <w:trHeight w:val="173"/>
          <w:jc w:val="center"/>
        </w:trPr>
        <w:tc>
          <w:tcPr>
            <w:tcW w:w="851" w:type="dxa"/>
            <w:vAlign w:val="center"/>
          </w:tcPr>
          <w:p w14:paraId="4EFD57B5" w14:textId="7F4FB0B4" w:rsidR="00450682" w:rsidRPr="00FD7940" w:rsidRDefault="00450682" w:rsidP="00450682">
            <w:pPr>
              <w:pStyle w:val="a5"/>
              <w:rPr>
                <w:noProof/>
              </w:rPr>
            </w:pPr>
            <w:r w:rsidRPr="00327955">
              <w:rPr>
                <w:rFonts w:ascii="等线" w:eastAsia="等线" w:hAnsi="等线" w:cs="宋体" w:hint="eastAsia"/>
                <w:color w:val="000000"/>
                <w:kern w:val="0"/>
              </w:rPr>
              <w:t>3</w:t>
            </w:r>
          </w:p>
        </w:tc>
        <w:tc>
          <w:tcPr>
            <w:tcW w:w="2126" w:type="dxa"/>
            <w:vAlign w:val="center"/>
          </w:tcPr>
          <w:p w14:paraId="681A8D53" w14:textId="01A78367" w:rsidR="00450682" w:rsidRPr="00FD7940" w:rsidRDefault="00450682" w:rsidP="00450682">
            <w:pPr>
              <w:pStyle w:val="a5"/>
              <w:rPr>
                <w:noProof/>
              </w:rPr>
            </w:pPr>
            <w:r w:rsidRPr="00327955">
              <w:rPr>
                <w:rFonts w:ascii="等线" w:eastAsia="等线" w:hAnsi="等线" w:cs="宋体" w:hint="eastAsia"/>
                <w:color w:val="000000"/>
                <w:kern w:val="0"/>
              </w:rPr>
              <w:t>sex</w:t>
            </w:r>
          </w:p>
        </w:tc>
        <w:tc>
          <w:tcPr>
            <w:tcW w:w="2268" w:type="dxa"/>
            <w:vAlign w:val="center"/>
          </w:tcPr>
          <w:p w14:paraId="5DAC896F" w14:textId="54DBCCF2" w:rsidR="00450682" w:rsidRPr="00FD7940" w:rsidRDefault="00450682" w:rsidP="00450682">
            <w:pPr>
              <w:pStyle w:val="a5"/>
              <w:rPr>
                <w:noProof/>
              </w:rPr>
            </w:pPr>
            <w:r w:rsidRPr="00327955">
              <w:rPr>
                <w:rFonts w:ascii="等线" w:eastAsia="等线" w:hAnsi="等线" w:cs="宋体" w:hint="eastAsia"/>
                <w:color w:val="000000"/>
                <w:kern w:val="0"/>
              </w:rPr>
              <w:t>性别</w:t>
            </w:r>
          </w:p>
        </w:tc>
        <w:tc>
          <w:tcPr>
            <w:tcW w:w="2126" w:type="dxa"/>
            <w:vAlign w:val="center"/>
          </w:tcPr>
          <w:p w14:paraId="3F2150D3" w14:textId="5F54F022" w:rsidR="00450682" w:rsidRPr="00FD7940" w:rsidRDefault="00450682" w:rsidP="00450682">
            <w:pPr>
              <w:pStyle w:val="a5"/>
              <w:rPr>
                <w:noProof/>
              </w:rPr>
            </w:pPr>
            <w:proofErr w:type="gramStart"/>
            <w:r w:rsidRPr="00327955">
              <w:rPr>
                <w:rFonts w:ascii="等线" w:eastAsia="等线" w:hAnsi="等线" w:cs="宋体" w:hint="eastAsia"/>
                <w:color w:val="000000"/>
                <w:kern w:val="0"/>
              </w:rPr>
              <w:t>int(</w:t>
            </w:r>
            <w:proofErr w:type="gramEnd"/>
            <w:r w:rsidRPr="00327955">
              <w:rPr>
                <w:rFonts w:ascii="等线" w:eastAsia="等线" w:hAnsi="等线" w:cs="宋体" w:hint="eastAsia"/>
                <w:color w:val="000000"/>
                <w:kern w:val="0"/>
              </w:rPr>
              <w:t>2)</w:t>
            </w:r>
          </w:p>
        </w:tc>
        <w:tc>
          <w:tcPr>
            <w:tcW w:w="1134" w:type="dxa"/>
            <w:vAlign w:val="center"/>
          </w:tcPr>
          <w:p w14:paraId="7C267EE6" w14:textId="397C8270"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397EA54" w14:textId="77777777" w:rsidTr="002F21AF">
        <w:trPr>
          <w:trHeight w:val="478"/>
          <w:jc w:val="center"/>
        </w:trPr>
        <w:tc>
          <w:tcPr>
            <w:tcW w:w="851" w:type="dxa"/>
            <w:vAlign w:val="center"/>
          </w:tcPr>
          <w:p w14:paraId="1F47FBED" w14:textId="686AB02D" w:rsidR="00450682" w:rsidRPr="00FD7940" w:rsidRDefault="00450682" w:rsidP="00450682">
            <w:pPr>
              <w:pStyle w:val="a5"/>
              <w:rPr>
                <w:noProof/>
              </w:rPr>
            </w:pPr>
            <w:r w:rsidRPr="00327955">
              <w:rPr>
                <w:rFonts w:ascii="等线" w:eastAsia="等线" w:hAnsi="等线" w:cs="宋体" w:hint="eastAsia"/>
                <w:color w:val="000000"/>
                <w:kern w:val="0"/>
              </w:rPr>
              <w:t>4</w:t>
            </w:r>
          </w:p>
        </w:tc>
        <w:tc>
          <w:tcPr>
            <w:tcW w:w="2126" w:type="dxa"/>
            <w:vAlign w:val="center"/>
          </w:tcPr>
          <w:p w14:paraId="27987410" w14:textId="6EA0AF9E" w:rsidR="00450682" w:rsidRPr="00FD7940" w:rsidRDefault="00450682" w:rsidP="00450682">
            <w:pPr>
              <w:pStyle w:val="a5"/>
              <w:rPr>
                <w:noProof/>
              </w:rPr>
            </w:pPr>
            <w:proofErr w:type="spellStart"/>
            <w:r w:rsidRPr="00327955">
              <w:rPr>
                <w:rFonts w:ascii="等线" w:eastAsia="等线" w:hAnsi="等线" w:cs="宋体" w:hint="eastAsia"/>
                <w:color w:val="000000"/>
                <w:kern w:val="0"/>
              </w:rPr>
              <w:t>idcard</w:t>
            </w:r>
            <w:proofErr w:type="spellEnd"/>
          </w:p>
        </w:tc>
        <w:tc>
          <w:tcPr>
            <w:tcW w:w="2268" w:type="dxa"/>
            <w:vAlign w:val="center"/>
          </w:tcPr>
          <w:p w14:paraId="1EA94FCC" w14:textId="750E81E2" w:rsidR="00450682" w:rsidRPr="00FD7940" w:rsidRDefault="00450682" w:rsidP="00450682">
            <w:pPr>
              <w:pStyle w:val="a5"/>
              <w:rPr>
                <w:noProof/>
              </w:rPr>
            </w:pPr>
            <w:r w:rsidRPr="00327955">
              <w:rPr>
                <w:rFonts w:ascii="等线" w:eastAsia="等线" w:hAnsi="等线" w:cs="宋体" w:hint="eastAsia"/>
                <w:color w:val="000000"/>
                <w:kern w:val="0"/>
              </w:rPr>
              <w:t>身份证号码</w:t>
            </w:r>
          </w:p>
        </w:tc>
        <w:tc>
          <w:tcPr>
            <w:tcW w:w="2126" w:type="dxa"/>
            <w:vAlign w:val="center"/>
          </w:tcPr>
          <w:p w14:paraId="6067119C" w14:textId="4A54EC4C"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20)</w:t>
            </w:r>
          </w:p>
        </w:tc>
        <w:tc>
          <w:tcPr>
            <w:tcW w:w="1134" w:type="dxa"/>
            <w:vAlign w:val="center"/>
          </w:tcPr>
          <w:p w14:paraId="6D1B78F7" w14:textId="2CE6B957"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7F36F55" w14:textId="77777777" w:rsidTr="002F21AF">
        <w:trPr>
          <w:trHeight w:val="53"/>
          <w:jc w:val="center"/>
        </w:trPr>
        <w:tc>
          <w:tcPr>
            <w:tcW w:w="851" w:type="dxa"/>
            <w:vAlign w:val="center"/>
          </w:tcPr>
          <w:p w14:paraId="56057846" w14:textId="69F67EF4" w:rsidR="00450682" w:rsidRPr="00FD7940" w:rsidRDefault="00450682" w:rsidP="00450682">
            <w:pPr>
              <w:pStyle w:val="a5"/>
              <w:rPr>
                <w:noProof/>
              </w:rPr>
            </w:pPr>
            <w:r w:rsidRPr="00327955">
              <w:rPr>
                <w:rFonts w:ascii="等线" w:eastAsia="等线" w:hAnsi="等线" w:cs="宋体" w:hint="eastAsia"/>
                <w:color w:val="000000"/>
                <w:kern w:val="0"/>
              </w:rPr>
              <w:t>5</w:t>
            </w:r>
          </w:p>
        </w:tc>
        <w:tc>
          <w:tcPr>
            <w:tcW w:w="2126" w:type="dxa"/>
            <w:vAlign w:val="center"/>
          </w:tcPr>
          <w:p w14:paraId="2AE3F484" w14:textId="066E1609" w:rsidR="00450682" w:rsidRPr="00FD7940" w:rsidRDefault="00450682" w:rsidP="00450682">
            <w:pPr>
              <w:pStyle w:val="a5"/>
              <w:rPr>
                <w:noProof/>
              </w:rPr>
            </w:pPr>
            <w:proofErr w:type="spellStart"/>
            <w:r w:rsidRPr="00327955">
              <w:rPr>
                <w:rFonts w:ascii="等线" w:eastAsia="等线" w:hAnsi="等线" w:cs="宋体" w:hint="eastAsia"/>
                <w:color w:val="000000"/>
                <w:kern w:val="0"/>
              </w:rPr>
              <w:t>idate</w:t>
            </w:r>
            <w:proofErr w:type="spellEnd"/>
          </w:p>
        </w:tc>
        <w:tc>
          <w:tcPr>
            <w:tcW w:w="2268" w:type="dxa"/>
            <w:vAlign w:val="center"/>
          </w:tcPr>
          <w:p w14:paraId="062832B0" w14:textId="3F159173" w:rsidR="00450682" w:rsidRPr="00FD7940" w:rsidRDefault="00450682" w:rsidP="00450682">
            <w:pPr>
              <w:pStyle w:val="a5"/>
              <w:rPr>
                <w:noProof/>
              </w:rPr>
            </w:pPr>
            <w:r w:rsidRPr="00327955">
              <w:rPr>
                <w:rFonts w:ascii="等线" w:eastAsia="等线" w:hAnsi="等线" w:cs="宋体" w:hint="eastAsia"/>
                <w:color w:val="000000"/>
                <w:kern w:val="0"/>
              </w:rPr>
              <w:t>就诊日期</w:t>
            </w:r>
          </w:p>
        </w:tc>
        <w:tc>
          <w:tcPr>
            <w:tcW w:w="2126" w:type="dxa"/>
            <w:vAlign w:val="center"/>
          </w:tcPr>
          <w:p w14:paraId="4F2D4F65" w14:textId="108209AF" w:rsidR="00450682" w:rsidRPr="00FD7940" w:rsidRDefault="00450682" w:rsidP="00450682">
            <w:pPr>
              <w:pStyle w:val="a5"/>
              <w:rPr>
                <w:noProof/>
              </w:rPr>
            </w:pPr>
            <w:r w:rsidRPr="00327955">
              <w:rPr>
                <w:rFonts w:ascii="等线" w:eastAsia="等线" w:hAnsi="等线" w:cs="宋体" w:hint="eastAsia"/>
                <w:color w:val="000000"/>
                <w:kern w:val="0"/>
              </w:rPr>
              <w:t>date</w:t>
            </w:r>
          </w:p>
        </w:tc>
        <w:tc>
          <w:tcPr>
            <w:tcW w:w="1134" w:type="dxa"/>
            <w:vAlign w:val="center"/>
          </w:tcPr>
          <w:p w14:paraId="184BBE25" w14:textId="6E4CC0D0"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320B8442" w14:textId="77777777" w:rsidTr="002F21AF">
        <w:trPr>
          <w:trHeight w:val="478"/>
          <w:jc w:val="center"/>
        </w:trPr>
        <w:tc>
          <w:tcPr>
            <w:tcW w:w="851" w:type="dxa"/>
            <w:vAlign w:val="center"/>
          </w:tcPr>
          <w:p w14:paraId="010300CD" w14:textId="0AEE434C" w:rsidR="00450682" w:rsidRPr="00FD7940" w:rsidRDefault="00450682" w:rsidP="00450682">
            <w:pPr>
              <w:pStyle w:val="a5"/>
              <w:rPr>
                <w:noProof/>
              </w:rPr>
            </w:pPr>
            <w:r w:rsidRPr="00327955">
              <w:rPr>
                <w:rFonts w:ascii="等线" w:eastAsia="等线" w:hAnsi="等线" w:cs="宋体" w:hint="eastAsia"/>
                <w:color w:val="000000"/>
                <w:kern w:val="0"/>
              </w:rPr>
              <w:t>6</w:t>
            </w:r>
          </w:p>
        </w:tc>
        <w:tc>
          <w:tcPr>
            <w:tcW w:w="2126" w:type="dxa"/>
            <w:vAlign w:val="center"/>
          </w:tcPr>
          <w:p w14:paraId="6B4261AE" w14:textId="01D21C00" w:rsidR="00450682" w:rsidRPr="00FD7940" w:rsidRDefault="00450682" w:rsidP="00450682">
            <w:pPr>
              <w:pStyle w:val="a5"/>
              <w:rPr>
                <w:noProof/>
              </w:rPr>
            </w:pPr>
            <w:r w:rsidRPr="00327955">
              <w:rPr>
                <w:rFonts w:ascii="等线" w:eastAsia="等线" w:hAnsi="等线" w:cs="宋体" w:hint="eastAsia"/>
                <w:color w:val="000000"/>
                <w:kern w:val="0"/>
              </w:rPr>
              <w:t>place</w:t>
            </w:r>
          </w:p>
        </w:tc>
        <w:tc>
          <w:tcPr>
            <w:tcW w:w="2268" w:type="dxa"/>
            <w:vAlign w:val="center"/>
          </w:tcPr>
          <w:p w14:paraId="6CAA4CAA" w14:textId="43DAC702" w:rsidR="00450682" w:rsidRPr="00FD7940" w:rsidRDefault="00450682" w:rsidP="00450682">
            <w:pPr>
              <w:pStyle w:val="a5"/>
              <w:rPr>
                <w:noProof/>
              </w:rPr>
            </w:pPr>
            <w:r w:rsidRPr="00327955">
              <w:rPr>
                <w:rFonts w:ascii="等线" w:eastAsia="等线" w:hAnsi="等线" w:cs="宋体" w:hint="eastAsia"/>
                <w:color w:val="000000"/>
                <w:kern w:val="0"/>
              </w:rPr>
              <w:t>就诊医院</w:t>
            </w:r>
          </w:p>
        </w:tc>
        <w:tc>
          <w:tcPr>
            <w:tcW w:w="2126" w:type="dxa"/>
            <w:vAlign w:val="center"/>
          </w:tcPr>
          <w:p w14:paraId="5C4C1642" w14:textId="2921839F"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100)</w:t>
            </w:r>
          </w:p>
        </w:tc>
        <w:tc>
          <w:tcPr>
            <w:tcW w:w="1134" w:type="dxa"/>
            <w:vAlign w:val="center"/>
          </w:tcPr>
          <w:p w14:paraId="6DFECF98" w14:textId="2ED55D80"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322D1052" w14:textId="77777777" w:rsidTr="002F21AF">
        <w:trPr>
          <w:trHeight w:val="478"/>
          <w:jc w:val="center"/>
        </w:trPr>
        <w:tc>
          <w:tcPr>
            <w:tcW w:w="851" w:type="dxa"/>
            <w:vAlign w:val="center"/>
          </w:tcPr>
          <w:p w14:paraId="7EDDA3F3" w14:textId="60927C86" w:rsidR="00450682" w:rsidRPr="00FD7940" w:rsidRDefault="00450682" w:rsidP="00450682">
            <w:pPr>
              <w:pStyle w:val="a5"/>
              <w:rPr>
                <w:noProof/>
              </w:rPr>
            </w:pPr>
            <w:r w:rsidRPr="00327955">
              <w:rPr>
                <w:rFonts w:ascii="等线" w:eastAsia="等线" w:hAnsi="等线" w:cs="宋体" w:hint="eastAsia"/>
                <w:color w:val="000000"/>
                <w:kern w:val="0"/>
              </w:rPr>
              <w:t>7</w:t>
            </w:r>
          </w:p>
        </w:tc>
        <w:tc>
          <w:tcPr>
            <w:tcW w:w="2126" w:type="dxa"/>
            <w:vAlign w:val="center"/>
          </w:tcPr>
          <w:p w14:paraId="17E7A887" w14:textId="5833B861" w:rsidR="00450682" w:rsidRPr="00FD7940" w:rsidRDefault="00450682" w:rsidP="00450682">
            <w:pPr>
              <w:pStyle w:val="a5"/>
              <w:rPr>
                <w:noProof/>
              </w:rPr>
            </w:pPr>
            <w:proofErr w:type="spellStart"/>
            <w:r w:rsidRPr="00327955">
              <w:rPr>
                <w:rFonts w:ascii="等线" w:eastAsia="等线" w:hAnsi="等线" w:cs="宋体" w:hint="eastAsia"/>
                <w:color w:val="000000"/>
                <w:kern w:val="0"/>
              </w:rPr>
              <w:t>phonenum</w:t>
            </w:r>
            <w:proofErr w:type="spellEnd"/>
          </w:p>
        </w:tc>
        <w:tc>
          <w:tcPr>
            <w:tcW w:w="2268" w:type="dxa"/>
            <w:vAlign w:val="center"/>
          </w:tcPr>
          <w:p w14:paraId="2D38F146" w14:textId="404A1059" w:rsidR="00450682" w:rsidRPr="00FD7940" w:rsidRDefault="00450682" w:rsidP="00450682">
            <w:pPr>
              <w:pStyle w:val="a5"/>
              <w:rPr>
                <w:noProof/>
              </w:rPr>
            </w:pPr>
            <w:r w:rsidRPr="00327955">
              <w:rPr>
                <w:rFonts w:ascii="等线" w:eastAsia="等线" w:hAnsi="等线" w:cs="宋体" w:hint="eastAsia"/>
                <w:color w:val="000000"/>
                <w:kern w:val="0"/>
              </w:rPr>
              <w:t>手机号码</w:t>
            </w:r>
          </w:p>
        </w:tc>
        <w:tc>
          <w:tcPr>
            <w:tcW w:w="2126" w:type="dxa"/>
            <w:vAlign w:val="center"/>
          </w:tcPr>
          <w:p w14:paraId="7C8CE70A" w14:textId="6B8E4D9B" w:rsidR="00450682" w:rsidRPr="00FD7940" w:rsidRDefault="00450682" w:rsidP="00450682">
            <w:pPr>
              <w:pStyle w:val="a5"/>
              <w:rPr>
                <w:noProof/>
              </w:rPr>
            </w:pPr>
            <w:proofErr w:type="spellStart"/>
            <w:proofErr w:type="gramStart"/>
            <w:r w:rsidRPr="00327955">
              <w:rPr>
                <w:rFonts w:ascii="等线" w:eastAsia="等线" w:hAnsi="等线" w:cs="宋体" w:hint="eastAsia"/>
                <w:color w:val="000000"/>
                <w:kern w:val="0"/>
              </w:rPr>
              <w:t>bigint</w:t>
            </w:r>
            <w:proofErr w:type="spellEnd"/>
            <w:r w:rsidRPr="00327955">
              <w:rPr>
                <w:rFonts w:ascii="等线" w:eastAsia="等线" w:hAnsi="等线" w:cs="宋体" w:hint="eastAsia"/>
                <w:color w:val="000000"/>
                <w:kern w:val="0"/>
              </w:rPr>
              <w:t>(</w:t>
            </w:r>
            <w:proofErr w:type="gramEnd"/>
            <w:r w:rsidRPr="00327955">
              <w:rPr>
                <w:rFonts w:ascii="等线" w:eastAsia="等线" w:hAnsi="等线" w:cs="宋体" w:hint="eastAsia"/>
                <w:color w:val="000000"/>
                <w:kern w:val="0"/>
              </w:rPr>
              <w:t>100)</w:t>
            </w:r>
          </w:p>
        </w:tc>
        <w:tc>
          <w:tcPr>
            <w:tcW w:w="1134" w:type="dxa"/>
            <w:vAlign w:val="center"/>
          </w:tcPr>
          <w:p w14:paraId="448857F4" w14:textId="4B9E842A"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C339010" w14:textId="77777777" w:rsidTr="002F21AF">
        <w:trPr>
          <w:trHeight w:val="478"/>
          <w:jc w:val="center"/>
        </w:trPr>
        <w:tc>
          <w:tcPr>
            <w:tcW w:w="851" w:type="dxa"/>
            <w:vAlign w:val="center"/>
          </w:tcPr>
          <w:p w14:paraId="57127620" w14:textId="2D582FA4" w:rsidR="00450682" w:rsidRPr="00FD7940" w:rsidRDefault="00450682" w:rsidP="00450682">
            <w:pPr>
              <w:pStyle w:val="a5"/>
              <w:rPr>
                <w:noProof/>
              </w:rPr>
            </w:pPr>
            <w:r w:rsidRPr="00327955">
              <w:rPr>
                <w:rFonts w:ascii="等线" w:eastAsia="等线" w:hAnsi="等线" w:cs="宋体" w:hint="eastAsia"/>
                <w:color w:val="000000"/>
                <w:kern w:val="0"/>
              </w:rPr>
              <w:t>8</w:t>
            </w:r>
          </w:p>
        </w:tc>
        <w:tc>
          <w:tcPr>
            <w:tcW w:w="2126" w:type="dxa"/>
            <w:vAlign w:val="center"/>
          </w:tcPr>
          <w:p w14:paraId="7A4A83E9" w14:textId="49A2D3C3" w:rsidR="00450682" w:rsidRPr="00FD7940" w:rsidRDefault="00450682" w:rsidP="00450682">
            <w:pPr>
              <w:pStyle w:val="a5"/>
              <w:rPr>
                <w:noProof/>
              </w:rPr>
            </w:pPr>
            <w:r w:rsidRPr="00327955">
              <w:rPr>
                <w:rFonts w:ascii="等线" w:eastAsia="等线" w:hAnsi="等线" w:cs="宋体" w:hint="eastAsia"/>
                <w:color w:val="000000"/>
                <w:kern w:val="0"/>
              </w:rPr>
              <w:t>register</w:t>
            </w:r>
          </w:p>
        </w:tc>
        <w:tc>
          <w:tcPr>
            <w:tcW w:w="2268" w:type="dxa"/>
            <w:vAlign w:val="center"/>
          </w:tcPr>
          <w:p w14:paraId="17B37D21" w14:textId="2B5B3E27" w:rsidR="00450682" w:rsidRPr="00FD7940" w:rsidRDefault="00450682" w:rsidP="00450682">
            <w:pPr>
              <w:pStyle w:val="a5"/>
              <w:rPr>
                <w:noProof/>
              </w:rPr>
            </w:pPr>
            <w:r w:rsidRPr="00327955">
              <w:rPr>
                <w:rFonts w:ascii="等线" w:eastAsia="等线" w:hAnsi="等线" w:cs="宋体" w:hint="eastAsia"/>
                <w:color w:val="000000"/>
                <w:kern w:val="0"/>
              </w:rPr>
              <w:t>登记时间</w:t>
            </w:r>
          </w:p>
        </w:tc>
        <w:tc>
          <w:tcPr>
            <w:tcW w:w="2126" w:type="dxa"/>
            <w:vAlign w:val="center"/>
          </w:tcPr>
          <w:p w14:paraId="5BD41BA6" w14:textId="5DFE754E" w:rsidR="00450682" w:rsidRPr="00FD7940" w:rsidRDefault="00450682" w:rsidP="00450682">
            <w:pPr>
              <w:pStyle w:val="a5"/>
              <w:rPr>
                <w:noProof/>
              </w:rPr>
            </w:pPr>
            <w:r w:rsidRPr="00327955">
              <w:rPr>
                <w:rFonts w:ascii="等线" w:eastAsia="等线" w:hAnsi="等线" w:cs="宋体" w:hint="eastAsia"/>
                <w:color w:val="000000"/>
                <w:kern w:val="0"/>
              </w:rPr>
              <w:t>datetime</w:t>
            </w:r>
          </w:p>
        </w:tc>
        <w:tc>
          <w:tcPr>
            <w:tcW w:w="1134" w:type="dxa"/>
            <w:vAlign w:val="center"/>
          </w:tcPr>
          <w:p w14:paraId="7335A623" w14:textId="0F73032E" w:rsidR="00450682" w:rsidRPr="00FD7940" w:rsidRDefault="00450682" w:rsidP="00450682">
            <w:pPr>
              <w:pStyle w:val="a5"/>
              <w:rPr>
                <w:noProof/>
              </w:rPr>
            </w:pPr>
            <w:r w:rsidRPr="00327955">
              <w:rPr>
                <w:rFonts w:ascii="等线" w:eastAsia="等线" w:hAnsi="等线" w:cs="宋体" w:hint="eastAsia"/>
                <w:color w:val="000000"/>
                <w:kern w:val="0"/>
              </w:rPr>
              <w:t>否</w:t>
            </w:r>
          </w:p>
        </w:tc>
      </w:tr>
      <w:tr w:rsidR="00450682" w:rsidRPr="00FD7940" w14:paraId="6263EF32" w14:textId="77777777" w:rsidTr="002F21AF">
        <w:trPr>
          <w:trHeight w:val="478"/>
          <w:jc w:val="center"/>
        </w:trPr>
        <w:tc>
          <w:tcPr>
            <w:tcW w:w="851" w:type="dxa"/>
            <w:vAlign w:val="center"/>
          </w:tcPr>
          <w:p w14:paraId="19E05BF6" w14:textId="2490D038" w:rsidR="00450682" w:rsidRPr="00FD7940" w:rsidRDefault="00450682" w:rsidP="00450682">
            <w:pPr>
              <w:pStyle w:val="a5"/>
              <w:rPr>
                <w:noProof/>
              </w:rPr>
            </w:pPr>
            <w:r w:rsidRPr="00327955">
              <w:rPr>
                <w:rFonts w:ascii="等线" w:eastAsia="等线" w:hAnsi="等线" w:cs="宋体" w:hint="eastAsia"/>
                <w:color w:val="000000"/>
                <w:kern w:val="0"/>
              </w:rPr>
              <w:t>9</w:t>
            </w:r>
          </w:p>
        </w:tc>
        <w:tc>
          <w:tcPr>
            <w:tcW w:w="2126" w:type="dxa"/>
            <w:vAlign w:val="center"/>
          </w:tcPr>
          <w:p w14:paraId="4F34A384" w14:textId="6576F2F2" w:rsidR="00450682" w:rsidRPr="00FD7940" w:rsidRDefault="00450682" w:rsidP="00450682">
            <w:pPr>
              <w:pStyle w:val="a5"/>
              <w:rPr>
                <w:noProof/>
              </w:rPr>
            </w:pPr>
            <w:r w:rsidRPr="00327955">
              <w:rPr>
                <w:rFonts w:ascii="等线" w:eastAsia="等线" w:hAnsi="等线" w:cs="宋体" w:hint="eastAsia"/>
                <w:color w:val="000000"/>
                <w:kern w:val="0"/>
              </w:rPr>
              <w:t>status</w:t>
            </w:r>
          </w:p>
        </w:tc>
        <w:tc>
          <w:tcPr>
            <w:tcW w:w="2268" w:type="dxa"/>
            <w:vAlign w:val="center"/>
          </w:tcPr>
          <w:p w14:paraId="3171CCCE" w14:textId="5398F807" w:rsidR="00450682" w:rsidRPr="00FD7940" w:rsidRDefault="00450682" w:rsidP="00450682">
            <w:pPr>
              <w:pStyle w:val="a5"/>
              <w:rPr>
                <w:noProof/>
              </w:rPr>
            </w:pPr>
            <w:r w:rsidRPr="00327955">
              <w:rPr>
                <w:rFonts w:ascii="等线" w:eastAsia="等线" w:hAnsi="等线" w:cs="宋体" w:hint="eastAsia"/>
                <w:color w:val="000000"/>
                <w:kern w:val="0"/>
              </w:rPr>
              <w:t>病历</w:t>
            </w:r>
          </w:p>
        </w:tc>
        <w:tc>
          <w:tcPr>
            <w:tcW w:w="2126" w:type="dxa"/>
            <w:vAlign w:val="center"/>
          </w:tcPr>
          <w:p w14:paraId="75CACA1B" w14:textId="1C5046D1" w:rsidR="00450682" w:rsidRPr="00FD7940" w:rsidRDefault="00450682" w:rsidP="00450682">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10)</w:t>
            </w:r>
          </w:p>
        </w:tc>
        <w:tc>
          <w:tcPr>
            <w:tcW w:w="1134" w:type="dxa"/>
            <w:vAlign w:val="center"/>
          </w:tcPr>
          <w:p w14:paraId="7FB874C0" w14:textId="3BB26669" w:rsidR="00450682" w:rsidRPr="00FD7940" w:rsidRDefault="00450682" w:rsidP="00450682">
            <w:pPr>
              <w:pStyle w:val="a5"/>
              <w:rPr>
                <w:noProof/>
              </w:rPr>
            </w:pPr>
            <w:r w:rsidRPr="00327955">
              <w:rPr>
                <w:rFonts w:ascii="等线" w:eastAsia="等线" w:hAnsi="等线" w:cs="宋体" w:hint="eastAsia"/>
                <w:color w:val="000000"/>
                <w:kern w:val="0"/>
              </w:rPr>
              <w:t>否</w:t>
            </w:r>
          </w:p>
        </w:tc>
      </w:tr>
    </w:tbl>
    <w:p w14:paraId="50FF3765" w14:textId="57EA9BB9" w:rsidR="00450682" w:rsidRPr="00FD7940" w:rsidRDefault="00450682" w:rsidP="00450682">
      <w:pPr>
        <w:pStyle w:val="a4"/>
        <w:rPr>
          <w:noProof/>
        </w:rPr>
      </w:pPr>
      <w:r>
        <w:rPr>
          <w:rFonts w:hint="eastAsia"/>
          <w:noProof/>
        </w:rPr>
        <w:lastRenderedPageBreak/>
        <w:t>续</w:t>
      </w:r>
      <w:r w:rsidRPr="00FD7940">
        <w:rPr>
          <w:noProof/>
        </w:rPr>
        <w:t>表</w:t>
      </w:r>
      <w:r w:rsidRPr="00FD7940">
        <w:rPr>
          <w:noProof/>
        </w:rPr>
        <w:t xml:space="preserve">4-2  </w:t>
      </w:r>
      <w:r w:rsidR="003A478A" w:rsidRPr="00450682">
        <w:rPr>
          <w:rFonts w:hint="eastAsia"/>
          <w:noProof/>
        </w:rPr>
        <w:t>疑似</w:t>
      </w:r>
      <w:r w:rsidR="003A478A" w:rsidRPr="00450682">
        <w:rPr>
          <w:rFonts w:hint="eastAsia"/>
          <w:noProof/>
        </w:rPr>
        <w:t>/</w:t>
      </w:r>
      <w:r w:rsidR="003A478A" w:rsidRPr="00450682">
        <w:rPr>
          <w:rFonts w:hint="eastAsia"/>
          <w:noProof/>
        </w:rPr>
        <w:t>确诊人员登记信息表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1"/>
        <w:gridCol w:w="2126"/>
        <w:gridCol w:w="2268"/>
        <w:gridCol w:w="2126"/>
        <w:gridCol w:w="1134"/>
      </w:tblGrid>
      <w:tr w:rsidR="00450682" w:rsidRPr="00FD7940" w14:paraId="773C9582" w14:textId="77777777" w:rsidTr="00C0269C">
        <w:trPr>
          <w:trHeight w:val="426"/>
          <w:jc w:val="center"/>
        </w:trPr>
        <w:tc>
          <w:tcPr>
            <w:tcW w:w="851" w:type="dxa"/>
            <w:tcBorders>
              <w:top w:val="single" w:sz="12" w:space="0" w:color="auto"/>
              <w:bottom w:val="single" w:sz="8" w:space="0" w:color="auto"/>
            </w:tcBorders>
          </w:tcPr>
          <w:p w14:paraId="69FCEE3D" w14:textId="77777777" w:rsidR="00450682" w:rsidRPr="00FD7940" w:rsidRDefault="00450682" w:rsidP="00C0269C">
            <w:pPr>
              <w:pStyle w:val="a5"/>
              <w:rPr>
                <w:noProof/>
              </w:rPr>
            </w:pPr>
            <w:r w:rsidRPr="00FD7940">
              <w:rPr>
                <w:noProof/>
              </w:rPr>
              <w:t>序号</w:t>
            </w:r>
          </w:p>
        </w:tc>
        <w:tc>
          <w:tcPr>
            <w:tcW w:w="2126" w:type="dxa"/>
            <w:tcBorders>
              <w:top w:val="single" w:sz="12" w:space="0" w:color="auto"/>
              <w:bottom w:val="single" w:sz="8" w:space="0" w:color="auto"/>
            </w:tcBorders>
          </w:tcPr>
          <w:p w14:paraId="274C7E1E" w14:textId="77777777" w:rsidR="00450682" w:rsidRPr="00FD7940" w:rsidRDefault="00450682" w:rsidP="00C0269C">
            <w:pPr>
              <w:pStyle w:val="a5"/>
              <w:rPr>
                <w:noProof/>
              </w:rPr>
            </w:pPr>
            <w:r w:rsidRPr="00FD7940">
              <w:rPr>
                <w:noProof/>
              </w:rPr>
              <w:t>字段</w:t>
            </w:r>
          </w:p>
        </w:tc>
        <w:tc>
          <w:tcPr>
            <w:tcW w:w="2268" w:type="dxa"/>
            <w:tcBorders>
              <w:top w:val="single" w:sz="12" w:space="0" w:color="auto"/>
              <w:bottom w:val="single" w:sz="8" w:space="0" w:color="auto"/>
            </w:tcBorders>
          </w:tcPr>
          <w:p w14:paraId="3C8F0437" w14:textId="77777777" w:rsidR="00450682" w:rsidRPr="00FD7940" w:rsidRDefault="00450682" w:rsidP="00C0269C">
            <w:pPr>
              <w:pStyle w:val="a5"/>
              <w:rPr>
                <w:noProof/>
              </w:rPr>
            </w:pPr>
            <w:r w:rsidRPr="00FD7940">
              <w:rPr>
                <w:noProof/>
              </w:rPr>
              <w:t>描述</w:t>
            </w:r>
          </w:p>
        </w:tc>
        <w:tc>
          <w:tcPr>
            <w:tcW w:w="2126" w:type="dxa"/>
            <w:tcBorders>
              <w:top w:val="single" w:sz="12" w:space="0" w:color="auto"/>
              <w:bottom w:val="single" w:sz="8" w:space="0" w:color="auto"/>
            </w:tcBorders>
          </w:tcPr>
          <w:p w14:paraId="55A1781D" w14:textId="77777777" w:rsidR="00450682" w:rsidRPr="00FD7940" w:rsidRDefault="00450682" w:rsidP="00C0269C">
            <w:pPr>
              <w:pStyle w:val="a5"/>
              <w:rPr>
                <w:noProof/>
              </w:rPr>
            </w:pPr>
            <w:r w:rsidRPr="00FD7940">
              <w:rPr>
                <w:noProof/>
              </w:rPr>
              <w:t>类型和长度</w:t>
            </w:r>
          </w:p>
        </w:tc>
        <w:tc>
          <w:tcPr>
            <w:tcW w:w="1134" w:type="dxa"/>
            <w:tcBorders>
              <w:top w:val="single" w:sz="12" w:space="0" w:color="auto"/>
              <w:bottom w:val="single" w:sz="8" w:space="0" w:color="auto"/>
            </w:tcBorders>
          </w:tcPr>
          <w:p w14:paraId="2E89CAFA" w14:textId="77777777" w:rsidR="00450682" w:rsidRPr="00FD7940" w:rsidRDefault="00450682" w:rsidP="00C0269C">
            <w:pPr>
              <w:pStyle w:val="a5"/>
              <w:rPr>
                <w:noProof/>
              </w:rPr>
            </w:pPr>
            <w:r w:rsidRPr="00FD7940">
              <w:rPr>
                <w:noProof/>
              </w:rPr>
              <w:t>主键</w:t>
            </w:r>
          </w:p>
        </w:tc>
      </w:tr>
      <w:tr w:rsidR="003A478A" w:rsidRPr="00FD7940" w14:paraId="1FCFA609" w14:textId="77777777" w:rsidTr="00C0269C">
        <w:trPr>
          <w:trHeight w:val="424"/>
          <w:jc w:val="center"/>
        </w:trPr>
        <w:tc>
          <w:tcPr>
            <w:tcW w:w="851" w:type="dxa"/>
            <w:tcBorders>
              <w:top w:val="single" w:sz="8" w:space="0" w:color="auto"/>
            </w:tcBorders>
            <w:vAlign w:val="center"/>
          </w:tcPr>
          <w:p w14:paraId="6A40A15F" w14:textId="488878CB" w:rsidR="003A478A" w:rsidRPr="00FD7940" w:rsidRDefault="003A478A" w:rsidP="003A478A">
            <w:pPr>
              <w:pStyle w:val="a5"/>
              <w:rPr>
                <w:noProof/>
              </w:rPr>
            </w:pPr>
            <w:r w:rsidRPr="00327955">
              <w:rPr>
                <w:rFonts w:ascii="等线" w:eastAsia="等线" w:hAnsi="等线" w:cs="宋体" w:hint="eastAsia"/>
                <w:color w:val="000000"/>
                <w:kern w:val="0"/>
              </w:rPr>
              <w:t>10</w:t>
            </w:r>
          </w:p>
        </w:tc>
        <w:tc>
          <w:tcPr>
            <w:tcW w:w="2126" w:type="dxa"/>
            <w:tcBorders>
              <w:top w:val="single" w:sz="8" w:space="0" w:color="auto"/>
            </w:tcBorders>
            <w:vAlign w:val="center"/>
          </w:tcPr>
          <w:p w14:paraId="4C7BB12C" w14:textId="1FBB2D7B" w:rsidR="003A478A" w:rsidRPr="00FD7940" w:rsidRDefault="003A478A" w:rsidP="003A478A">
            <w:pPr>
              <w:pStyle w:val="a5"/>
              <w:rPr>
                <w:noProof/>
              </w:rPr>
            </w:pPr>
            <w:r w:rsidRPr="00327955">
              <w:rPr>
                <w:rFonts w:ascii="等线" w:eastAsia="等线" w:hAnsi="等线" w:cs="宋体" w:hint="eastAsia"/>
                <w:color w:val="000000"/>
                <w:kern w:val="0"/>
              </w:rPr>
              <w:t>depart</w:t>
            </w:r>
          </w:p>
        </w:tc>
        <w:tc>
          <w:tcPr>
            <w:tcW w:w="2268" w:type="dxa"/>
            <w:tcBorders>
              <w:top w:val="single" w:sz="8" w:space="0" w:color="auto"/>
            </w:tcBorders>
            <w:vAlign w:val="center"/>
          </w:tcPr>
          <w:p w14:paraId="4048C1E5" w14:textId="42ABD969" w:rsidR="003A478A" w:rsidRPr="00FD7940" w:rsidRDefault="003A478A" w:rsidP="003A478A">
            <w:pPr>
              <w:pStyle w:val="a5"/>
              <w:rPr>
                <w:noProof/>
              </w:rPr>
            </w:pPr>
            <w:r w:rsidRPr="00327955">
              <w:rPr>
                <w:rFonts w:ascii="等线" w:eastAsia="等线" w:hAnsi="等线" w:cs="宋体" w:hint="eastAsia"/>
                <w:color w:val="000000"/>
                <w:kern w:val="0"/>
              </w:rPr>
              <w:t>所属部门</w:t>
            </w:r>
          </w:p>
        </w:tc>
        <w:tc>
          <w:tcPr>
            <w:tcW w:w="2126" w:type="dxa"/>
            <w:tcBorders>
              <w:top w:val="single" w:sz="8" w:space="0" w:color="auto"/>
            </w:tcBorders>
            <w:vAlign w:val="center"/>
          </w:tcPr>
          <w:p w14:paraId="42435106" w14:textId="51341E76" w:rsidR="003A478A" w:rsidRPr="00FD7940" w:rsidRDefault="003A478A" w:rsidP="003A478A">
            <w:pPr>
              <w:pStyle w:val="a5"/>
              <w:rPr>
                <w:noProof/>
              </w:rPr>
            </w:pPr>
            <w:proofErr w:type="gramStart"/>
            <w:r w:rsidRPr="00327955">
              <w:rPr>
                <w:rFonts w:ascii="等线" w:eastAsia="等线" w:hAnsi="等线" w:cs="宋体" w:hint="eastAsia"/>
                <w:color w:val="000000"/>
                <w:kern w:val="0"/>
              </w:rPr>
              <w:t>varchar(</w:t>
            </w:r>
            <w:proofErr w:type="gramEnd"/>
            <w:r w:rsidRPr="00327955">
              <w:rPr>
                <w:rFonts w:ascii="等线" w:eastAsia="等线" w:hAnsi="等线" w:cs="宋体" w:hint="eastAsia"/>
                <w:color w:val="000000"/>
                <w:kern w:val="0"/>
              </w:rPr>
              <w:t>20)</w:t>
            </w:r>
          </w:p>
        </w:tc>
        <w:tc>
          <w:tcPr>
            <w:tcW w:w="1134" w:type="dxa"/>
            <w:tcBorders>
              <w:top w:val="single" w:sz="8" w:space="0" w:color="auto"/>
            </w:tcBorders>
            <w:vAlign w:val="center"/>
          </w:tcPr>
          <w:p w14:paraId="2B881D10" w14:textId="1B86A72B" w:rsidR="003A478A" w:rsidRPr="00FD7940" w:rsidRDefault="003A478A" w:rsidP="003A478A">
            <w:pPr>
              <w:pStyle w:val="a5"/>
              <w:rPr>
                <w:noProof/>
              </w:rPr>
            </w:pPr>
            <w:r w:rsidRPr="00327955">
              <w:rPr>
                <w:rFonts w:ascii="等线" w:eastAsia="等线" w:hAnsi="等线" w:cs="宋体" w:hint="eastAsia"/>
                <w:color w:val="000000"/>
                <w:kern w:val="0"/>
              </w:rPr>
              <w:t>否</w:t>
            </w:r>
          </w:p>
        </w:tc>
      </w:tr>
    </w:tbl>
    <w:p w14:paraId="30C4A7A2" w14:textId="77777777" w:rsidR="00450682" w:rsidRDefault="00450682" w:rsidP="007A3822">
      <w:pPr>
        <w:pStyle w:val="a0"/>
        <w:ind w:firstLine="480"/>
        <w:rPr>
          <w:noProof/>
        </w:rPr>
      </w:pPr>
    </w:p>
    <w:p w14:paraId="4967F0A0" w14:textId="294A1B7C" w:rsidR="00EE3B35" w:rsidRPr="00FD7940" w:rsidRDefault="00EE3B35" w:rsidP="007A3822">
      <w:pPr>
        <w:pStyle w:val="a0"/>
        <w:ind w:firstLine="480"/>
        <w:rPr>
          <w:noProof/>
        </w:rPr>
      </w:pPr>
      <w:r w:rsidRPr="00FD7940">
        <w:rPr>
          <w:noProof/>
        </w:rPr>
        <w:t>（</w:t>
      </w:r>
      <w:r w:rsidR="00903F5B" w:rsidRPr="00FD7940">
        <w:rPr>
          <w:noProof/>
        </w:rPr>
        <w:t>3</w:t>
      </w:r>
      <w:r w:rsidRPr="00FD7940">
        <w:rPr>
          <w:noProof/>
        </w:rPr>
        <w:t>）</w:t>
      </w:r>
      <w:r w:rsidR="003A478A" w:rsidRPr="003A478A">
        <w:rPr>
          <w:rFonts w:hint="eastAsia"/>
          <w:noProof/>
        </w:rPr>
        <w:t>隔离人员登记信息表</w:t>
      </w:r>
      <w:r w:rsidR="003A478A" w:rsidRPr="003A478A">
        <w:rPr>
          <w:noProof/>
        </w:rPr>
        <w:t>emp_is</w:t>
      </w:r>
      <w:r w:rsidR="00AF706B" w:rsidRPr="00FD7940">
        <w:rPr>
          <w:noProof/>
        </w:rPr>
        <w:t>，用</w:t>
      </w:r>
      <w:r w:rsidR="003620E6" w:rsidRPr="00FD7940">
        <w:rPr>
          <w:noProof/>
        </w:rPr>
        <w:t>来</w:t>
      </w:r>
      <w:r w:rsidR="00AF706B" w:rsidRPr="00FD7940">
        <w:rPr>
          <w:noProof/>
        </w:rPr>
        <w:t>存储</w:t>
      </w:r>
      <w:r w:rsidR="003A478A" w:rsidRPr="003A478A">
        <w:rPr>
          <w:rFonts w:hint="eastAsia"/>
          <w:noProof/>
        </w:rPr>
        <w:t>隔离人员</w:t>
      </w:r>
      <w:r w:rsidR="00AF706B" w:rsidRPr="00FD7940">
        <w:rPr>
          <w:noProof/>
        </w:rPr>
        <w:t>的基本信息，</w:t>
      </w:r>
      <w:r w:rsidRPr="00FD7940">
        <w:rPr>
          <w:noProof/>
        </w:rPr>
        <w:t>其相应字段信息如表</w:t>
      </w:r>
      <w:r w:rsidRPr="00FD7940">
        <w:rPr>
          <w:noProof/>
        </w:rPr>
        <w:t>4-</w:t>
      </w:r>
      <w:r w:rsidR="002A7FCA" w:rsidRPr="00FD7940">
        <w:rPr>
          <w:noProof/>
        </w:rPr>
        <w:t>3</w:t>
      </w:r>
      <w:r w:rsidRPr="00FD7940">
        <w:rPr>
          <w:noProof/>
        </w:rPr>
        <w:t>所示。</w:t>
      </w:r>
    </w:p>
    <w:p w14:paraId="33870012" w14:textId="22E17AEE" w:rsidR="00EE3B35" w:rsidRPr="00FD7940" w:rsidRDefault="00EE3B35" w:rsidP="003A478A">
      <w:pPr>
        <w:pStyle w:val="a4"/>
      </w:pPr>
      <w:r w:rsidRPr="00FD7940">
        <w:rPr>
          <w:noProof/>
        </w:rPr>
        <w:t>表</w:t>
      </w:r>
      <w:r w:rsidRPr="00FD7940">
        <w:rPr>
          <w:noProof/>
        </w:rPr>
        <w:t>4-</w:t>
      </w:r>
      <w:r w:rsidR="002A7FCA" w:rsidRPr="00FD7940">
        <w:rPr>
          <w:noProof/>
        </w:rPr>
        <w:t>3</w:t>
      </w:r>
      <w:r w:rsidR="00AF706B" w:rsidRPr="00FD7940">
        <w:rPr>
          <w:noProof/>
        </w:rPr>
        <w:t xml:space="preserve"> </w:t>
      </w:r>
      <w:r w:rsidRPr="00FD7940">
        <w:rPr>
          <w:noProof/>
        </w:rPr>
        <w:t xml:space="preserve"> </w:t>
      </w:r>
      <w:r w:rsidR="003A478A">
        <w:rPr>
          <w:rFonts w:hint="eastAsia"/>
        </w:rPr>
        <w:t>隔离人员登记信息表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AF706B" w:rsidRPr="00FD7940" w14:paraId="77D403B4" w14:textId="77777777" w:rsidTr="00AF706B">
        <w:trPr>
          <w:trHeight w:val="426"/>
          <w:jc w:val="center"/>
        </w:trPr>
        <w:tc>
          <w:tcPr>
            <w:tcW w:w="850" w:type="dxa"/>
            <w:tcBorders>
              <w:top w:val="single" w:sz="12" w:space="0" w:color="auto"/>
              <w:bottom w:val="single" w:sz="8" w:space="0" w:color="auto"/>
            </w:tcBorders>
          </w:tcPr>
          <w:p w14:paraId="5D1A7320" w14:textId="77777777" w:rsidR="00AF706B" w:rsidRPr="00FD7940" w:rsidRDefault="00AF706B" w:rsidP="00131649">
            <w:pPr>
              <w:pStyle w:val="a5"/>
              <w:rPr>
                <w:noProof/>
              </w:rPr>
            </w:pPr>
            <w:r w:rsidRPr="00FD7940">
              <w:rPr>
                <w:noProof/>
              </w:rPr>
              <w:t>序号</w:t>
            </w:r>
          </w:p>
        </w:tc>
        <w:tc>
          <w:tcPr>
            <w:tcW w:w="2126" w:type="dxa"/>
            <w:tcBorders>
              <w:top w:val="single" w:sz="12" w:space="0" w:color="auto"/>
              <w:bottom w:val="single" w:sz="8" w:space="0" w:color="auto"/>
            </w:tcBorders>
          </w:tcPr>
          <w:p w14:paraId="5ABF827E" w14:textId="77777777" w:rsidR="00AF706B" w:rsidRPr="00FD7940" w:rsidRDefault="00AF706B" w:rsidP="00131649">
            <w:pPr>
              <w:pStyle w:val="a5"/>
              <w:rPr>
                <w:noProof/>
              </w:rPr>
            </w:pPr>
            <w:r w:rsidRPr="00FD7940">
              <w:rPr>
                <w:noProof/>
              </w:rPr>
              <w:t>字段</w:t>
            </w:r>
          </w:p>
        </w:tc>
        <w:tc>
          <w:tcPr>
            <w:tcW w:w="2268" w:type="dxa"/>
            <w:tcBorders>
              <w:top w:val="single" w:sz="12" w:space="0" w:color="auto"/>
              <w:bottom w:val="single" w:sz="8" w:space="0" w:color="auto"/>
            </w:tcBorders>
          </w:tcPr>
          <w:p w14:paraId="7FFDFCE0" w14:textId="77777777" w:rsidR="00AF706B" w:rsidRPr="00FD7940" w:rsidRDefault="00AF706B" w:rsidP="00131649">
            <w:pPr>
              <w:pStyle w:val="a5"/>
              <w:rPr>
                <w:noProof/>
              </w:rPr>
            </w:pPr>
            <w:r w:rsidRPr="00FD7940">
              <w:rPr>
                <w:noProof/>
              </w:rPr>
              <w:t>描述</w:t>
            </w:r>
          </w:p>
        </w:tc>
        <w:tc>
          <w:tcPr>
            <w:tcW w:w="2126" w:type="dxa"/>
            <w:tcBorders>
              <w:top w:val="single" w:sz="12" w:space="0" w:color="auto"/>
              <w:bottom w:val="single" w:sz="8" w:space="0" w:color="auto"/>
            </w:tcBorders>
          </w:tcPr>
          <w:p w14:paraId="4DDB2D29" w14:textId="77777777" w:rsidR="00AF706B" w:rsidRPr="00FD7940" w:rsidRDefault="00AF706B" w:rsidP="00131649">
            <w:pPr>
              <w:pStyle w:val="a5"/>
              <w:rPr>
                <w:noProof/>
              </w:rPr>
            </w:pPr>
            <w:r w:rsidRPr="00FD7940">
              <w:rPr>
                <w:noProof/>
              </w:rPr>
              <w:t>类型和长度</w:t>
            </w:r>
          </w:p>
        </w:tc>
        <w:tc>
          <w:tcPr>
            <w:tcW w:w="1134" w:type="dxa"/>
            <w:tcBorders>
              <w:top w:val="single" w:sz="12" w:space="0" w:color="auto"/>
              <w:bottom w:val="single" w:sz="8" w:space="0" w:color="auto"/>
            </w:tcBorders>
          </w:tcPr>
          <w:p w14:paraId="6C606D9C" w14:textId="77777777" w:rsidR="00AF706B" w:rsidRPr="00FD7940" w:rsidRDefault="00AF706B" w:rsidP="00131649">
            <w:pPr>
              <w:pStyle w:val="a5"/>
              <w:rPr>
                <w:noProof/>
              </w:rPr>
            </w:pPr>
            <w:r w:rsidRPr="00FD7940">
              <w:rPr>
                <w:noProof/>
              </w:rPr>
              <w:t>主键</w:t>
            </w:r>
          </w:p>
        </w:tc>
      </w:tr>
      <w:tr w:rsidR="00555AEF" w:rsidRPr="00FD7940" w14:paraId="373C4FD8" w14:textId="77777777" w:rsidTr="00474650">
        <w:trPr>
          <w:trHeight w:val="424"/>
          <w:jc w:val="center"/>
        </w:trPr>
        <w:tc>
          <w:tcPr>
            <w:tcW w:w="850" w:type="dxa"/>
            <w:tcBorders>
              <w:top w:val="single" w:sz="8" w:space="0" w:color="auto"/>
            </w:tcBorders>
            <w:vAlign w:val="center"/>
          </w:tcPr>
          <w:p w14:paraId="1B9F0D39" w14:textId="4420D12F" w:rsidR="00555AEF" w:rsidRPr="00FD7940" w:rsidRDefault="00555AEF" w:rsidP="00555AEF">
            <w:pPr>
              <w:pStyle w:val="a5"/>
              <w:rPr>
                <w:noProof/>
              </w:rPr>
            </w:pPr>
            <w:r w:rsidRPr="003F3CE1">
              <w:rPr>
                <w:rFonts w:ascii="等线" w:eastAsia="等线" w:hAnsi="等线" w:cs="宋体" w:hint="eastAsia"/>
                <w:color w:val="000000"/>
                <w:kern w:val="0"/>
              </w:rPr>
              <w:t>1</w:t>
            </w:r>
          </w:p>
        </w:tc>
        <w:tc>
          <w:tcPr>
            <w:tcW w:w="2126" w:type="dxa"/>
            <w:tcBorders>
              <w:top w:val="single" w:sz="8" w:space="0" w:color="auto"/>
            </w:tcBorders>
            <w:vAlign w:val="center"/>
          </w:tcPr>
          <w:p w14:paraId="3FCB0EDC" w14:textId="0DF0BD0F" w:rsidR="00555AEF" w:rsidRPr="00FD7940" w:rsidRDefault="00555AEF" w:rsidP="00555AEF">
            <w:pPr>
              <w:pStyle w:val="a5"/>
              <w:rPr>
                <w:noProof/>
              </w:rPr>
            </w:pPr>
            <w:r w:rsidRPr="003F3CE1">
              <w:rPr>
                <w:rFonts w:ascii="等线" w:eastAsia="等线" w:hAnsi="等线" w:cs="宋体" w:hint="eastAsia"/>
                <w:color w:val="000000"/>
                <w:kern w:val="0"/>
              </w:rPr>
              <w:t>id</w:t>
            </w:r>
          </w:p>
        </w:tc>
        <w:tc>
          <w:tcPr>
            <w:tcW w:w="2268" w:type="dxa"/>
            <w:tcBorders>
              <w:top w:val="single" w:sz="8" w:space="0" w:color="auto"/>
            </w:tcBorders>
            <w:vAlign w:val="center"/>
          </w:tcPr>
          <w:p w14:paraId="6C05EEE0" w14:textId="5B14425E" w:rsidR="00555AEF" w:rsidRPr="00FD7940" w:rsidRDefault="00555AEF" w:rsidP="00555AEF">
            <w:pPr>
              <w:pStyle w:val="a5"/>
              <w:rPr>
                <w:noProof/>
              </w:rPr>
            </w:pPr>
            <w:r>
              <w:rPr>
                <w:rFonts w:ascii="等线" w:eastAsia="等线" w:hAnsi="等线" w:cs="宋体" w:hint="eastAsia"/>
                <w:color w:val="000000"/>
                <w:kern w:val="0"/>
              </w:rPr>
              <w:t>编</w:t>
            </w:r>
            <w:r w:rsidRPr="003F3CE1">
              <w:rPr>
                <w:rFonts w:ascii="等线" w:eastAsia="等线" w:hAnsi="等线" w:cs="宋体" w:hint="eastAsia"/>
                <w:color w:val="000000"/>
                <w:kern w:val="0"/>
              </w:rPr>
              <w:t>号</w:t>
            </w:r>
          </w:p>
        </w:tc>
        <w:tc>
          <w:tcPr>
            <w:tcW w:w="2126" w:type="dxa"/>
            <w:tcBorders>
              <w:top w:val="single" w:sz="8" w:space="0" w:color="auto"/>
            </w:tcBorders>
            <w:vAlign w:val="center"/>
          </w:tcPr>
          <w:p w14:paraId="3AAA093A" w14:textId="2B78C52B" w:rsidR="00555AEF" w:rsidRPr="00FD7940" w:rsidRDefault="00555AEF" w:rsidP="00555AEF">
            <w:pPr>
              <w:pStyle w:val="a5"/>
              <w:rPr>
                <w:noProof/>
              </w:rPr>
            </w:pPr>
            <w:proofErr w:type="spellStart"/>
            <w:proofErr w:type="gramStart"/>
            <w:r w:rsidRPr="003F3CE1">
              <w:rPr>
                <w:rFonts w:ascii="等线" w:eastAsia="等线" w:hAnsi="等线" w:cs="宋体" w:hint="eastAsia"/>
                <w:color w:val="000000"/>
                <w:kern w:val="0"/>
              </w:rPr>
              <w:t>bigint</w:t>
            </w:r>
            <w:proofErr w:type="spellEnd"/>
            <w:r w:rsidRPr="003F3CE1">
              <w:rPr>
                <w:rFonts w:ascii="等线" w:eastAsia="等线" w:hAnsi="等线" w:cs="宋体" w:hint="eastAsia"/>
                <w:color w:val="000000"/>
                <w:kern w:val="0"/>
              </w:rPr>
              <w:t>(</w:t>
            </w:r>
            <w:proofErr w:type="gramEnd"/>
            <w:r w:rsidRPr="003F3CE1">
              <w:rPr>
                <w:rFonts w:ascii="等线" w:eastAsia="等线" w:hAnsi="等线" w:cs="宋体" w:hint="eastAsia"/>
                <w:color w:val="000000"/>
                <w:kern w:val="0"/>
              </w:rPr>
              <w:t>20)</w:t>
            </w:r>
          </w:p>
        </w:tc>
        <w:tc>
          <w:tcPr>
            <w:tcW w:w="1134" w:type="dxa"/>
            <w:tcBorders>
              <w:top w:val="single" w:sz="8" w:space="0" w:color="auto"/>
            </w:tcBorders>
            <w:vAlign w:val="center"/>
          </w:tcPr>
          <w:p w14:paraId="2830C7AB" w14:textId="1002E088" w:rsidR="00555AEF" w:rsidRPr="00FD7940" w:rsidRDefault="00555AEF" w:rsidP="00555AEF">
            <w:pPr>
              <w:pStyle w:val="a5"/>
              <w:rPr>
                <w:noProof/>
              </w:rPr>
            </w:pPr>
            <w:r w:rsidRPr="003F3CE1">
              <w:rPr>
                <w:rFonts w:ascii="等线" w:eastAsia="等线" w:hAnsi="等线" w:cs="宋体" w:hint="eastAsia"/>
                <w:color w:val="000000"/>
                <w:kern w:val="0"/>
              </w:rPr>
              <w:t>是</w:t>
            </w:r>
          </w:p>
        </w:tc>
      </w:tr>
      <w:tr w:rsidR="00555AEF" w:rsidRPr="00FD7940" w14:paraId="1ACC154F" w14:textId="77777777" w:rsidTr="00474650">
        <w:trPr>
          <w:trHeight w:val="491"/>
          <w:jc w:val="center"/>
        </w:trPr>
        <w:tc>
          <w:tcPr>
            <w:tcW w:w="850" w:type="dxa"/>
            <w:vAlign w:val="center"/>
          </w:tcPr>
          <w:p w14:paraId="1FCFDCED" w14:textId="31C9C865" w:rsidR="00555AEF" w:rsidRPr="00FD7940" w:rsidRDefault="00555AEF" w:rsidP="00555AEF">
            <w:pPr>
              <w:pStyle w:val="a5"/>
              <w:rPr>
                <w:noProof/>
              </w:rPr>
            </w:pPr>
            <w:r w:rsidRPr="003F3CE1">
              <w:rPr>
                <w:rFonts w:ascii="等线" w:eastAsia="等线" w:hAnsi="等线" w:cs="宋体" w:hint="eastAsia"/>
                <w:color w:val="000000"/>
                <w:kern w:val="0"/>
              </w:rPr>
              <w:t>2</w:t>
            </w:r>
          </w:p>
        </w:tc>
        <w:tc>
          <w:tcPr>
            <w:tcW w:w="2126" w:type="dxa"/>
            <w:vAlign w:val="center"/>
          </w:tcPr>
          <w:p w14:paraId="045B2035" w14:textId="611DA5DB" w:rsidR="00555AEF" w:rsidRPr="00FD7940" w:rsidRDefault="00555AEF" w:rsidP="00555AEF">
            <w:pPr>
              <w:pStyle w:val="a5"/>
              <w:rPr>
                <w:noProof/>
              </w:rPr>
            </w:pPr>
            <w:r w:rsidRPr="003F3CE1">
              <w:rPr>
                <w:rFonts w:ascii="等线" w:eastAsia="等线" w:hAnsi="等线" w:cs="宋体" w:hint="eastAsia"/>
                <w:color w:val="000000"/>
                <w:kern w:val="0"/>
              </w:rPr>
              <w:t>name</w:t>
            </w:r>
          </w:p>
        </w:tc>
        <w:tc>
          <w:tcPr>
            <w:tcW w:w="2268" w:type="dxa"/>
            <w:vAlign w:val="center"/>
          </w:tcPr>
          <w:p w14:paraId="36EF35E5" w14:textId="035D2201" w:rsidR="00555AEF" w:rsidRPr="00FD7940" w:rsidRDefault="00555AEF" w:rsidP="00555AEF">
            <w:pPr>
              <w:pStyle w:val="a5"/>
              <w:rPr>
                <w:noProof/>
              </w:rPr>
            </w:pPr>
            <w:r w:rsidRPr="003F3CE1">
              <w:rPr>
                <w:rFonts w:ascii="等线" w:eastAsia="等线" w:hAnsi="等线" w:cs="宋体" w:hint="eastAsia"/>
                <w:color w:val="000000"/>
                <w:kern w:val="0"/>
              </w:rPr>
              <w:t>名称</w:t>
            </w:r>
          </w:p>
        </w:tc>
        <w:tc>
          <w:tcPr>
            <w:tcW w:w="2126" w:type="dxa"/>
            <w:vAlign w:val="center"/>
          </w:tcPr>
          <w:p w14:paraId="11F36537" w14:textId="184AF32E"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20)</w:t>
            </w:r>
          </w:p>
        </w:tc>
        <w:tc>
          <w:tcPr>
            <w:tcW w:w="1134" w:type="dxa"/>
            <w:vAlign w:val="center"/>
          </w:tcPr>
          <w:p w14:paraId="417EAC59" w14:textId="123DE0DE"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2B649902" w14:textId="77777777" w:rsidTr="00474650">
        <w:trPr>
          <w:trHeight w:val="478"/>
          <w:jc w:val="center"/>
        </w:trPr>
        <w:tc>
          <w:tcPr>
            <w:tcW w:w="850" w:type="dxa"/>
            <w:vAlign w:val="center"/>
          </w:tcPr>
          <w:p w14:paraId="225A2AA7" w14:textId="6ED451EF" w:rsidR="00555AEF" w:rsidRPr="00FD7940" w:rsidRDefault="00555AEF" w:rsidP="00555AEF">
            <w:pPr>
              <w:pStyle w:val="a5"/>
              <w:rPr>
                <w:noProof/>
              </w:rPr>
            </w:pPr>
            <w:r w:rsidRPr="003F3CE1">
              <w:rPr>
                <w:rFonts w:ascii="等线" w:eastAsia="等线" w:hAnsi="等线" w:cs="宋体" w:hint="eastAsia"/>
                <w:color w:val="000000"/>
                <w:kern w:val="0"/>
              </w:rPr>
              <w:t>3</w:t>
            </w:r>
          </w:p>
        </w:tc>
        <w:tc>
          <w:tcPr>
            <w:tcW w:w="2126" w:type="dxa"/>
            <w:vAlign w:val="center"/>
          </w:tcPr>
          <w:p w14:paraId="78230FEC" w14:textId="69B01992" w:rsidR="00555AEF" w:rsidRPr="00FD7940" w:rsidRDefault="00555AEF" w:rsidP="00555AEF">
            <w:pPr>
              <w:pStyle w:val="a5"/>
              <w:rPr>
                <w:noProof/>
              </w:rPr>
            </w:pPr>
            <w:r w:rsidRPr="003F3CE1">
              <w:rPr>
                <w:rFonts w:ascii="等线" w:eastAsia="等线" w:hAnsi="等线" w:cs="宋体" w:hint="eastAsia"/>
                <w:color w:val="000000"/>
                <w:kern w:val="0"/>
              </w:rPr>
              <w:t>sex</w:t>
            </w:r>
          </w:p>
        </w:tc>
        <w:tc>
          <w:tcPr>
            <w:tcW w:w="2268" w:type="dxa"/>
            <w:vAlign w:val="center"/>
          </w:tcPr>
          <w:p w14:paraId="7426C6F8" w14:textId="45964016" w:rsidR="00555AEF" w:rsidRPr="00FD7940" w:rsidRDefault="00555AEF" w:rsidP="00555AEF">
            <w:pPr>
              <w:pStyle w:val="a5"/>
              <w:rPr>
                <w:noProof/>
              </w:rPr>
            </w:pPr>
            <w:r w:rsidRPr="003F3CE1">
              <w:rPr>
                <w:rFonts w:ascii="等线" w:eastAsia="等线" w:hAnsi="等线" w:cs="宋体" w:hint="eastAsia"/>
                <w:color w:val="000000"/>
                <w:kern w:val="0"/>
              </w:rPr>
              <w:t>性别</w:t>
            </w:r>
          </w:p>
        </w:tc>
        <w:tc>
          <w:tcPr>
            <w:tcW w:w="2126" w:type="dxa"/>
            <w:vAlign w:val="center"/>
          </w:tcPr>
          <w:p w14:paraId="0EAC0A36" w14:textId="2869AF67"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3)</w:t>
            </w:r>
          </w:p>
        </w:tc>
        <w:tc>
          <w:tcPr>
            <w:tcW w:w="1134" w:type="dxa"/>
            <w:vAlign w:val="center"/>
          </w:tcPr>
          <w:p w14:paraId="791085AB" w14:textId="76ABE0D0"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6DAF2F3F" w14:textId="77777777" w:rsidTr="00474650">
        <w:trPr>
          <w:trHeight w:val="478"/>
          <w:jc w:val="center"/>
        </w:trPr>
        <w:tc>
          <w:tcPr>
            <w:tcW w:w="850" w:type="dxa"/>
            <w:vAlign w:val="center"/>
          </w:tcPr>
          <w:p w14:paraId="4D4E9F51" w14:textId="393877F8" w:rsidR="00555AEF" w:rsidRPr="00FD7940" w:rsidRDefault="00555AEF" w:rsidP="00555AEF">
            <w:pPr>
              <w:pStyle w:val="a5"/>
              <w:rPr>
                <w:noProof/>
              </w:rPr>
            </w:pPr>
            <w:r w:rsidRPr="003F3CE1">
              <w:rPr>
                <w:rFonts w:ascii="等线" w:eastAsia="等线" w:hAnsi="等线" w:cs="宋体" w:hint="eastAsia"/>
                <w:color w:val="000000"/>
                <w:kern w:val="0"/>
              </w:rPr>
              <w:t>4</w:t>
            </w:r>
          </w:p>
        </w:tc>
        <w:tc>
          <w:tcPr>
            <w:tcW w:w="2126" w:type="dxa"/>
            <w:vAlign w:val="center"/>
          </w:tcPr>
          <w:p w14:paraId="5C42CC1A" w14:textId="4E0413BF" w:rsidR="00555AEF" w:rsidRPr="00FD7940" w:rsidRDefault="00555AEF" w:rsidP="00555AEF">
            <w:pPr>
              <w:pStyle w:val="a5"/>
              <w:rPr>
                <w:noProof/>
              </w:rPr>
            </w:pPr>
            <w:r w:rsidRPr="003F3CE1">
              <w:rPr>
                <w:rFonts w:ascii="等线" w:eastAsia="等线" w:hAnsi="等线" w:cs="宋体" w:hint="eastAsia"/>
                <w:color w:val="000000"/>
                <w:kern w:val="0"/>
              </w:rPr>
              <w:t>phone</w:t>
            </w:r>
          </w:p>
        </w:tc>
        <w:tc>
          <w:tcPr>
            <w:tcW w:w="2268" w:type="dxa"/>
            <w:vAlign w:val="center"/>
          </w:tcPr>
          <w:p w14:paraId="099CEDF2" w14:textId="1341ECA1" w:rsidR="00555AEF" w:rsidRPr="00FD7940" w:rsidRDefault="00555AEF" w:rsidP="00555AEF">
            <w:pPr>
              <w:pStyle w:val="a5"/>
              <w:rPr>
                <w:noProof/>
              </w:rPr>
            </w:pPr>
            <w:r w:rsidRPr="003F3CE1">
              <w:rPr>
                <w:rFonts w:ascii="等线" w:eastAsia="等线" w:hAnsi="等线" w:cs="宋体" w:hint="eastAsia"/>
                <w:color w:val="000000"/>
                <w:kern w:val="0"/>
              </w:rPr>
              <w:t>手机号码</w:t>
            </w:r>
          </w:p>
        </w:tc>
        <w:tc>
          <w:tcPr>
            <w:tcW w:w="2126" w:type="dxa"/>
            <w:vAlign w:val="center"/>
          </w:tcPr>
          <w:p w14:paraId="646110FD" w14:textId="5071FF68" w:rsidR="00555AEF" w:rsidRPr="00FD7940" w:rsidRDefault="00555AEF" w:rsidP="00555AEF">
            <w:pPr>
              <w:pStyle w:val="a5"/>
              <w:rPr>
                <w:noProof/>
              </w:rPr>
            </w:pPr>
            <w:proofErr w:type="spellStart"/>
            <w:proofErr w:type="gramStart"/>
            <w:r w:rsidRPr="003F3CE1">
              <w:rPr>
                <w:rFonts w:ascii="等线" w:eastAsia="等线" w:hAnsi="等线" w:cs="宋体" w:hint="eastAsia"/>
                <w:color w:val="000000"/>
                <w:kern w:val="0"/>
              </w:rPr>
              <w:t>bigint</w:t>
            </w:r>
            <w:proofErr w:type="spellEnd"/>
            <w:r w:rsidRPr="003F3CE1">
              <w:rPr>
                <w:rFonts w:ascii="等线" w:eastAsia="等线" w:hAnsi="等线" w:cs="宋体" w:hint="eastAsia"/>
                <w:color w:val="000000"/>
                <w:kern w:val="0"/>
              </w:rPr>
              <w:t>(</w:t>
            </w:r>
            <w:proofErr w:type="gramEnd"/>
            <w:r w:rsidRPr="003F3CE1">
              <w:rPr>
                <w:rFonts w:ascii="等线" w:eastAsia="等线" w:hAnsi="等线" w:cs="宋体" w:hint="eastAsia"/>
                <w:color w:val="000000"/>
                <w:kern w:val="0"/>
              </w:rPr>
              <w:t>20)</w:t>
            </w:r>
          </w:p>
        </w:tc>
        <w:tc>
          <w:tcPr>
            <w:tcW w:w="1134" w:type="dxa"/>
            <w:vAlign w:val="center"/>
          </w:tcPr>
          <w:p w14:paraId="7AD59CF6" w14:textId="405853B4"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31283F41" w14:textId="77777777" w:rsidTr="00474650">
        <w:trPr>
          <w:trHeight w:val="478"/>
          <w:jc w:val="center"/>
        </w:trPr>
        <w:tc>
          <w:tcPr>
            <w:tcW w:w="850" w:type="dxa"/>
            <w:vAlign w:val="center"/>
          </w:tcPr>
          <w:p w14:paraId="74B4873C" w14:textId="06D07A05" w:rsidR="00555AEF" w:rsidRPr="00FD7940" w:rsidRDefault="00555AEF" w:rsidP="00555AEF">
            <w:pPr>
              <w:pStyle w:val="a5"/>
              <w:rPr>
                <w:noProof/>
              </w:rPr>
            </w:pPr>
            <w:r w:rsidRPr="003F3CE1">
              <w:rPr>
                <w:rFonts w:ascii="等线" w:eastAsia="等线" w:hAnsi="等线" w:cs="宋体" w:hint="eastAsia"/>
                <w:color w:val="000000"/>
                <w:kern w:val="0"/>
              </w:rPr>
              <w:t>5</w:t>
            </w:r>
          </w:p>
        </w:tc>
        <w:tc>
          <w:tcPr>
            <w:tcW w:w="2126" w:type="dxa"/>
            <w:vAlign w:val="center"/>
          </w:tcPr>
          <w:p w14:paraId="4CB4F2AC" w14:textId="35DD564B" w:rsidR="00555AEF" w:rsidRPr="00FD7940" w:rsidRDefault="00555AEF" w:rsidP="00555AEF">
            <w:pPr>
              <w:pStyle w:val="a5"/>
              <w:rPr>
                <w:noProof/>
              </w:rPr>
            </w:pPr>
            <w:r w:rsidRPr="003F3CE1">
              <w:rPr>
                <w:rFonts w:ascii="等线" w:eastAsia="等线" w:hAnsi="等线" w:cs="宋体" w:hint="eastAsia"/>
                <w:color w:val="000000"/>
                <w:kern w:val="0"/>
              </w:rPr>
              <w:t>temp</w:t>
            </w:r>
          </w:p>
        </w:tc>
        <w:tc>
          <w:tcPr>
            <w:tcW w:w="2268" w:type="dxa"/>
            <w:vAlign w:val="center"/>
          </w:tcPr>
          <w:p w14:paraId="54CE7D49" w14:textId="610B7AFC" w:rsidR="00555AEF" w:rsidRPr="00FD7940" w:rsidRDefault="00555AEF" w:rsidP="00555AEF">
            <w:pPr>
              <w:pStyle w:val="a5"/>
              <w:rPr>
                <w:noProof/>
              </w:rPr>
            </w:pPr>
            <w:r w:rsidRPr="003F3CE1">
              <w:rPr>
                <w:rFonts w:ascii="等线" w:eastAsia="等线" w:hAnsi="等线" w:cs="宋体" w:hint="eastAsia"/>
                <w:color w:val="000000"/>
                <w:kern w:val="0"/>
              </w:rPr>
              <w:t>体温</w:t>
            </w:r>
          </w:p>
        </w:tc>
        <w:tc>
          <w:tcPr>
            <w:tcW w:w="2126" w:type="dxa"/>
            <w:vAlign w:val="center"/>
          </w:tcPr>
          <w:p w14:paraId="10A93A55" w14:textId="33D578A0" w:rsidR="00555AEF" w:rsidRPr="00FD7940" w:rsidRDefault="00555AEF" w:rsidP="00555AEF">
            <w:pPr>
              <w:pStyle w:val="a5"/>
              <w:rPr>
                <w:noProof/>
              </w:rPr>
            </w:pPr>
            <w:proofErr w:type="gramStart"/>
            <w:r w:rsidRPr="003F3CE1">
              <w:rPr>
                <w:rFonts w:ascii="等线" w:eastAsia="等线" w:hAnsi="等线" w:cs="宋体" w:hint="eastAsia"/>
                <w:color w:val="000000"/>
                <w:kern w:val="0"/>
              </w:rPr>
              <w:t>float(</w:t>
            </w:r>
            <w:proofErr w:type="gramEnd"/>
            <w:r w:rsidRPr="003F3CE1">
              <w:rPr>
                <w:rFonts w:ascii="等线" w:eastAsia="等线" w:hAnsi="等线" w:cs="宋体" w:hint="eastAsia"/>
                <w:color w:val="000000"/>
                <w:kern w:val="0"/>
              </w:rPr>
              <w:t>10,2)</w:t>
            </w:r>
          </w:p>
        </w:tc>
        <w:tc>
          <w:tcPr>
            <w:tcW w:w="1134" w:type="dxa"/>
            <w:vAlign w:val="center"/>
          </w:tcPr>
          <w:p w14:paraId="472F7611" w14:textId="4193A5DD"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0A81C3F1" w14:textId="77777777" w:rsidTr="00474650">
        <w:trPr>
          <w:trHeight w:val="478"/>
          <w:jc w:val="center"/>
        </w:trPr>
        <w:tc>
          <w:tcPr>
            <w:tcW w:w="850" w:type="dxa"/>
            <w:vAlign w:val="center"/>
          </w:tcPr>
          <w:p w14:paraId="700F7E20" w14:textId="6364040D" w:rsidR="00555AEF" w:rsidRPr="00FD7940" w:rsidRDefault="00555AEF" w:rsidP="00555AEF">
            <w:pPr>
              <w:pStyle w:val="a5"/>
              <w:rPr>
                <w:noProof/>
              </w:rPr>
            </w:pPr>
            <w:r w:rsidRPr="003F3CE1">
              <w:rPr>
                <w:rFonts w:ascii="等线" w:eastAsia="等线" w:hAnsi="等线" w:cs="宋体" w:hint="eastAsia"/>
                <w:color w:val="000000"/>
                <w:kern w:val="0"/>
              </w:rPr>
              <w:t>6</w:t>
            </w:r>
          </w:p>
        </w:tc>
        <w:tc>
          <w:tcPr>
            <w:tcW w:w="2126" w:type="dxa"/>
            <w:vAlign w:val="center"/>
          </w:tcPr>
          <w:p w14:paraId="1D66767B" w14:textId="7E6B044D" w:rsidR="00555AEF" w:rsidRPr="00FD7940" w:rsidRDefault="00555AEF" w:rsidP="00555AEF">
            <w:pPr>
              <w:pStyle w:val="a5"/>
              <w:rPr>
                <w:noProof/>
              </w:rPr>
            </w:pPr>
            <w:r w:rsidRPr="003F3CE1">
              <w:rPr>
                <w:rFonts w:ascii="等线" w:eastAsia="等线" w:hAnsi="等线" w:cs="宋体" w:hint="eastAsia"/>
                <w:color w:val="000000"/>
                <w:kern w:val="0"/>
              </w:rPr>
              <w:t>type</w:t>
            </w:r>
          </w:p>
        </w:tc>
        <w:tc>
          <w:tcPr>
            <w:tcW w:w="2268" w:type="dxa"/>
            <w:vAlign w:val="center"/>
          </w:tcPr>
          <w:p w14:paraId="7EDC130A" w14:textId="551B1133" w:rsidR="00555AEF" w:rsidRPr="00FD7940" w:rsidRDefault="00555AEF" w:rsidP="00555AEF">
            <w:pPr>
              <w:pStyle w:val="a5"/>
              <w:rPr>
                <w:noProof/>
              </w:rPr>
            </w:pPr>
            <w:r w:rsidRPr="003F3CE1">
              <w:rPr>
                <w:rFonts w:ascii="等线" w:eastAsia="等线" w:hAnsi="等线" w:cs="宋体" w:hint="eastAsia"/>
                <w:color w:val="000000"/>
                <w:kern w:val="0"/>
              </w:rPr>
              <w:t>隔离方式</w:t>
            </w:r>
          </w:p>
        </w:tc>
        <w:tc>
          <w:tcPr>
            <w:tcW w:w="2126" w:type="dxa"/>
            <w:vAlign w:val="center"/>
          </w:tcPr>
          <w:p w14:paraId="5BD355FA" w14:textId="77EBB3E1"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w:t>
            </w:r>
          </w:p>
        </w:tc>
        <w:tc>
          <w:tcPr>
            <w:tcW w:w="1134" w:type="dxa"/>
            <w:vAlign w:val="center"/>
          </w:tcPr>
          <w:p w14:paraId="55962EA9" w14:textId="219B5FF5"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08B0B956" w14:textId="77777777" w:rsidTr="00474650">
        <w:trPr>
          <w:trHeight w:val="478"/>
          <w:jc w:val="center"/>
        </w:trPr>
        <w:tc>
          <w:tcPr>
            <w:tcW w:w="850" w:type="dxa"/>
            <w:vAlign w:val="center"/>
          </w:tcPr>
          <w:p w14:paraId="2F46B3DE" w14:textId="50223D7A" w:rsidR="00555AEF" w:rsidRPr="00FD7940" w:rsidRDefault="00555AEF" w:rsidP="00555AEF">
            <w:pPr>
              <w:pStyle w:val="a5"/>
              <w:rPr>
                <w:noProof/>
              </w:rPr>
            </w:pPr>
            <w:r w:rsidRPr="003F3CE1">
              <w:rPr>
                <w:rFonts w:ascii="等线" w:eastAsia="等线" w:hAnsi="等线" w:cs="宋体" w:hint="eastAsia"/>
                <w:color w:val="000000"/>
                <w:kern w:val="0"/>
              </w:rPr>
              <w:t>7</w:t>
            </w:r>
          </w:p>
        </w:tc>
        <w:tc>
          <w:tcPr>
            <w:tcW w:w="2126" w:type="dxa"/>
            <w:vAlign w:val="center"/>
          </w:tcPr>
          <w:p w14:paraId="466F11C8" w14:textId="4ACC04E2" w:rsidR="00555AEF" w:rsidRPr="00FD7940" w:rsidRDefault="00555AEF" w:rsidP="00555AEF">
            <w:pPr>
              <w:pStyle w:val="a5"/>
              <w:rPr>
                <w:noProof/>
              </w:rPr>
            </w:pPr>
            <w:r w:rsidRPr="003F3CE1">
              <w:rPr>
                <w:rFonts w:ascii="等线" w:eastAsia="等线" w:hAnsi="等线" w:cs="宋体" w:hint="eastAsia"/>
                <w:color w:val="000000"/>
                <w:kern w:val="0"/>
              </w:rPr>
              <w:t>place</w:t>
            </w:r>
          </w:p>
        </w:tc>
        <w:tc>
          <w:tcPr>
            <w:tcW w:w="2268" w:type="dxa"/>
            <w:vAlign w:val="center"/>
          </w:tcPr>
          <w:p w14:paraId="2E0A0019" w14:textId="4037258F" w:rsidR="00555AEF" w:rsidRPr="00FD7940" w:rsidRDefault="00555AEF" w:rsidP="00555AEF">
            <w:pPr>
              <w:pStyle w:val="a5"/>
              <w:rPr>
                <w:noProof/>
              </w:rPr>
            </w:pPr>
            <w:r w:rsidRPr="003F3CE1">
              <w:rPr>
                <w:rFonts w:ascii="等线" w:eastAsia="等线" w:hAnsi="等线" w:cs="宋体" w:hint="eastAsia"/>
                <w:color w:val="000000"/>
                <w:kern w:val="0"/>
              </w:rPr>
              <w:t>隔离地点</w:t>
            </w:r>
          </w:p>
        </w:tc>
        <w:tc>
          <w:tcPr>
            <w:tcW w:w="2126" w:type="dxa"/>
            <w:vAlign w:val="center"/>
          </w:tcPr>
          <w:p w14:paraId="50B27BC6" w14:textId="48925CE4"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100)</w:t>
            </w:r>
          </w:p>
        </w:tc>
        <w:tc>
          <w:tcPr>
            <w:tcW w:w="1134" w:type="dxa"/>
            <w:vAlign w:val="center"/>
          </w:tcPr>
          <w:p w14:paraId="6A4339B6" w14:textId="256F21DA"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136B2AD1" w14:textId="77777777" w:rsidTr="00474650">
        <w:trPr>
          <w:trHeight w:val="478"/>
          <w:jc w:val="center"/>
        </w:trPr>
        <w:tc>
          <w:tcPr>
            <w:tcW w:w="850" w:type="dxa"/>
            <w:vAlign w:val="center"/>
          </w:tcPr>
          <w:p w14:paraId="59880870" w14:textId="4104EC7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8</w:t>
            </w:r>
          </w:p>
        </w:tc>
        <w:tc>
          <w:tcPr>
            <w:tcW w:w="2126" w:type="dxa"/>
            <w:vAlign w:val="center"/>
          </w:tcPr>
          <w:p w14:paraId="52B8A008" w14:textId="74F08464"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begin</w:t>
            </w:r>
          </w:p>
        </w:tc>
        <w:tc>
          <w:tcPr>
            <w:tcW w:w="2268" w:type="dxa"/>
            <w:vAlign w:val="center"/>
          </w:tcPr>
          <w:p w14:paraId="0FE0299A" w14:textId="4A13F780"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开始隔离时间</w:t>
            </w:r>
          </w:p>
        </w:tc>
        <w:tc>
          <w:tcPr>
            <w:tcW w:w="2126" w:type="dxa"/>
            <w:vAlign w:val="center"/>
          </w:tcPr>
          <w:p w14:paraId="25A8B27E" w14:textId="7B0AB70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datetime</w:t>
            </w:r>
          </w:p>
        </w:tc>
        <w:tc>
          <w:tcPr>
            <w:tcW w:w="1134" w:type="dxa"/>
            <w:vAlign w:val="center"/>
          </w:tcPr>
          <w:p w14:paraId="53D4526E" w14:textId="651D477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1577AA99" w14:textId="77777777" w:rsidTr="00474650">
        <w:trPr>
          <w:trHeight w:val="478"/>
          <w:jc w:val="center"/>
        </w:trPr>
        <w:tc>
          <w:tcPr>
            <w:tcW w:w="850" w:type="dxa"/>
            <w:vAlign w:val="center"/>
          </w:tcPr>
          <w:p w14:paraId="595BCAF7" w14:textId="2AD87AF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9</w:t>
            </w:r>
          </w:p>
        </w:tc>
        <w:tc>
          <w:tcPr>
            <w:tcW w:w="2126" w:type="dxa"/>
            <w:vAlign w:val="center"/>
          </w:tcPr>
          <w:p w14:paraId="31864FC1" w14:textId="4DF1FEDE"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end</w:t>
            </w:r>
          </w:p>
        </w:tc>
        <w:tc>
          <w:tcPr>
            <w:tcW w:w="2268" w:type="dxa"/>
            <w:vAlign w:val="center"/>
          </w:tcPr>
          <w:p w14:paraId="08AE79C8" w14:textId="57CB59C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结束隔离时间</w:t>
            </w:r>
          </w:p>
        </w:tc>
        <w:tc>
          <w:tcPr>
            <w:tcW w:w="2126" w:type="dxa"/>
            <w:vAlign w:val="center"/>
          </w:tcPr>
          <w:p w14:paraId="288298E4" w14:textId="2F3FD394"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datetime</w:t>
            </w:r>
          </w:p>
        </w:tc>
        <w:tc>
          <w:tcPr>
            <w:tcW w:w="1134" w:type="dxa"/>
            <w:vAlign w:val="center"/>
          </w:tcPr>
          <w:p w14:paraId="35303540" w14:textId="3EA495A7"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23F38707" w14:textId="77777777" w:rsidTr="00474650">
        <w:trPr>
          <w:trHeight w:val="478"/>
          <w:jc w:val="center"/>
        </w:trPr>
        <w:tc>
          <w:tcPr>
            <w:tcW w:w="850" w:type="dxa"/>
            <w:vAlign w:val="center"/>
          </w:tcPr>
          <w:p w14:paraId="26957BD7" w14:textId="508FE1C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10</w:t>
            </w:r>
          </w:p>
        </w:tc>
        <w:tc>
          <w:tcPr>
            <w:tcW w:w="2126" w:type="dxa"/>
            <w:vAlign w:val="center"/>
          </w:tcPr>
          <w:p w14:paraId="4FBCB5EE" w14:textId="3AD6292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leaved</w:t>
            </w:r>
          </w:p>
        </w:tc>
        <w:tc>
          <w:tcPr>
            <w:tcW w:w="2268" w:type="dxa"/>
            <w:vAlign w:val="center"/>
          </w:tcPr>
          <w:p w14:paraId="159C489A" w14:textId="44F66390"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出发地</w:t>
            </w:r>
          </w:p>
        </w:tc>
        <w:tc>
          <w:tcPr>
            <w:tcW w:w="2126" w:type="dxa"/>
            <w:vAlign w:val="center"/>
          </w:tcPr>
          <w:p w14:paraId="2799E6F5" w14:textId="3B565857"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100)</w:t>
            </w:r>
          </w:p>
        </w:tc>
        <w:tc>
          <w:tcPr>
            <w:tcW w:w="1134" w:type="dxa"/>
            <w:vAlign w:val="center"/>
          </w:tcPr>
          <w:p w14:paraId="563E0285" w14:textId="7A87D0F4"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629F5B34" w14:textId="77777777" w:rsidTr="00474650">
        <w:trPr>
          <w:trHeight w:val="478"/>
          <w:jc w:val="center"/>
        </w:trPr>
        <w:tc>
          <w:tcPr>
            <w:tcW w:w="850" w:type="dxa"/>
            <w:vAlign w:val="center"/>
          </w:tcPr>
          <w:p w14:paraId="7A138345" w14:textId="167AD6CD"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11</w:t>
            </w:r>
          </w:p>
        </w:tc>
        <w:tc>
          <w:tcPr>
            <w:tcW w:w="2126" w:type="dxa"/>
            <w:vAlign w:val="center"/>
          </w:tcPr>
          <w:p w14:paraId="599FF0BD" w14:textId="018F221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arrived</w:t>
            </w:r>
          </w:p>
        </w:tc>
        <w:tc>
          <w:tcPr>
            <w:tcW w:w="2268" w:type="dxa"/>
            <w:vAlign w:val="center"/>
          </w:tcPr>
          <w:p w14:paraId="67E37A78" w14:textId="6B1B4E87"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途径地</w:t>
            </w:r>
          </w:p>
        </w:tc>
        <w:tc>
          <w:tcPr>
            <w:tcW w:w="2126" w:type="dxa"/>
            <w:vAlign w:val="center"/>
          </w:tcPr>
          <w:p w14:paraId="1CDE3872" w14:textId="11A07527"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100)</w:t>
            </w:r>
          </w:p>
        </w:tc>
        <w:tc>
          <w:tcPr>
            <w:tcW w:w="1134" w:type="dxa"/>
            <w:vAlign w:val="center"/>
          </w:tcPr>
          <w:p w14:paraId="142821A4" w14:textId="53BB0B9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3F45A3D5" w14:textId="77777777" w:rsidTr="00474650">
        <w:trPr>
          <w:trHeight w:val="478"/>
          <w:jc w:val="center"/>
        </w:trPr>
        <w:tc>
          <w:tcPr>
            <w:tcW w:w="850" w:type="dxa"/>
            <w:vAlign w:val="center"/>
          </w:tcPr>
          <w:p w14:paraId="25F3D233" w14:textId="6DAAF70C"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12</w:t>
            </w:r>
          </w:p>
        </w:tc>
        <w:tc>
          <w:tcPr>
            <w:tcW w:w="2126" w:type="dxa"/>
            <w:vAlign w:val="center"/>
          </w:tcPr>
          <w:p w14:paraId="15D3AD05" w14:textId="52D46AF0"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content</w:t>
            </w:r>
          </w:p>
        </w:tc>
        <w:tc>
          <w:tcPr>
            <w:tcW w:w="2268" w:type="dxa"/>
            <w:vAlign w:val="center"/>
          </w:tcPr>
          <w:p w14:paraId="74A15F05" w14:textId="3A176276"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备注</w:t>
            </w:r>
          </w:p>
        </w:tc>
        <w:tc>
          <w:tcPr>
            <w:tcW w:w="2126" w:type="dxa"/>
            <w:vAlign w:val="center"/>
          </w:tcPr>
          <w:p w14:paraId="6DC74A96" w14:textId="2E292A93"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1134" w:type="dxa"/>
            <w:vAlign w:val="center"/>
          </w:tcPr>
          <w:p w14:paraId="11853B6E" w14:textId="7C531DD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0DDC5BDC" w14:textId="77777777" w:rsidTr="00474650">
        <w:trPr>
          <w:trHeight w:val="478"/>
          <w:jc w:val="center"/>
        </w:trPr>
        <w:tc>
          <w:tcPr>
            <w:tcW w:w="850" w:type="dxa"/>
            <w:vAlign w:val="center"/>
          </w:tcPr>
          <w:p w14:paraId="03357CEC" w14:textId="59BCAD95"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13</w:t>
            </w:r>
          </w:p>
        </w:tc>
        <w:tc>
          <w:tcPr>
            <w:tcW w:w="2126" w:type="dxa"/>
            <w:vAlign w:val="center"/>
          </w:tcPr>
          <w:p w14:paraId="360616D8" w14:textId="365C22D8"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depart</w:t>
            </w:r>
          </w:p>
        </w:tc>
        <w:tc>
          <w:tcPr>
            <w:tcW w:w="2268" w:type="dxa"/>
            <w:vAlign w:val="center"/>
          </w:tcPr>
          <w:p w14:paraId="22A71D49" w14:textId="07B179A9"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所属部门</w:t>
            </w:r>
          </w:p>
        </w:tc>
        <w:tc>
          <w:tcPr>
            <w:tcW w:w="2126" w:type="dxa"/>
            <w:vAlign w:val="center"/>
          </w:tcPr>
          <w:p w14:paraId="001B4893" w14:textId="3E94FCEB" w:rsidR="00555AEF" w:rsidRPr="003F3CE1" w:rsidRDefault="00555AEF" w:rsidP="00555AEF">
            <w:pPr>
              <w:pStyle w:val="a5"/>
              <w:rPr>
                <w:rFonts w:ascii="等线" w:eastAsia="等线" w:hAnsi="等线" w:cs="宋体"/>
                <w:color w:val="000000"/>
                <w:kern w:val="0"/>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20)</w:t>
            </w:r>
          </w:p>
        </w:tc>
        <w:tc>
          <w:tcPr>
            <w:tcW w:w="1134" w:type="dxa"/>
            <w:vAlign w:val="center"/>
          </w:tcPr>
          <w:p w14:paraId="31BBD4B8" w14:textId="74B7A9DF"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bl>
    <w:p w14:paraId="309899A1" w14:textId="1C14B83C" w:rsidR="00DE3C84" w:rsidRPr="00FD7940" w:rsidRDefault="00DE3C84" w:rsidP="00DE3C84">
      <w:pPr>
        <w:pStyle w:val="a0"/>
        <w:ind w:firstLine="480"/>
        <w:rPr>
          <w:noProof/>
        </w:rPr>
      </w:pPr>
    </w:p>
    <w:p w14:paraId="14052CE3" w14:textId="0458A760" w:rsidR="00EE3B35" w:rsidRPr="00FD7940" w:rsidRDefault="00EE3B35" w:rsidP="00DE3B31">
      <w:pPr>
        <w:pStyle w:val="a0"/>
        <w:ind w:firstLine="480"/>
        <w:rPr>
          <w:noProof/>
        </w:rPr>
      </w:pPr>
      <w:r w:rsidRPr="00FD7940">
        <w:rPr>
          <w:noProof/>
        </w:rPr>
        <w:t>（</w:t>
      </w:r>
      <w:r w:rsidR="00903F5B" w:rsidRPr="00FD7940">
        <w:rPr>
          <w:noProof/>
        </w:rPr>
        <w:t>4</w:t>
      </w:r>
      <w:r w:rsidRPr="00FD7940">
        <w:rPr>
          <w:noProof/>
        </w:rPr>
        <w:t>）</w:t>
      </w:r>
      <w:r w:rsidR="00555AEF" w:rsidRPr="00555AEF">
        <w:rPr>
          <w:rFonts w:hint="eastAsia"/>
          <w:noProof/>
        </w:rPr>
        <w:t>防疫物资管理信息表</w:t>
      </w:r>
      <w:r w:rsidR="00555AEF" w:rsidRPr="00555AEF">
        <w:rPr>
          <w:noProof/>
        </w:rPr>
        <w:t>material_manage</w:t>
      </w:r>
      <w:r w:rsidR="00091CB6" w:rsidRPr="00FD7940">
        <w:rPr>
          <w:noProof/>
        </w:rPr>
        <w:t>，用来存储</w:t>
      </w:r>
      <w:r w:rsidR="00555AEF" w:rsidRPr="00555AEF">
        <w:rPr>
          <w:rFonts w:hint="eastAsia"/>
          <w:noProof/>
        </w:rPr>
        <w:t>防疫物资</w:t>
      </w:r>
      <w:r w:rsidR="00091CB6" w:rsidRPr="00FD7940">
        <w:rPr>
          <w:noProof/>
        </w:rPr>
        <w:t>的基本信息，</w:t>
      </w:r>
      <w:r w:rsidR="00DE3B31" w:rsidRPr="00FD7940">
        <w:rPr>
          <w:noProof/>
        </w:rPr>
        <w:t xml:space="preserve"> </w:t>
      </w:r>
      <w:r w:rsidRPr="00FD7940">
        <w:rPr>
          <w:noProof/>
        </w:rPr>
        <w:t>其相应字段信息如表</w:t>
      </w:r>
      <w:r w:rsidRPr="00FD7940">
        <w:rPr>
          <w:noProof/>
        </w:rPr>
        <w:t>4</w:t>
      </w:r>
      <w:r w:rsidR="009B34AC" w:rsidRPr="00FD7940">
        <w:rPr>
          <w:noProof/>
        </w:rPr>
        <w:t>-4</w:t>
      </w:r>
      <w:r w:rsidRPr="00FD7940">
        <w:rPr>
          <w:noProof/>
        </w:rPr>
        <w:t>所示。</w:t>
      </w:r>
    </w:p>
    <w:p w14:paraId="2597BB49" w14:textId="5E1C393F" w:rsidR="00EE3B35" w:rsidRPr="00FD7940" w:rsidRDefault="00EE3B35" w:rsidP="00EE3929">
      <w:pPr>
        <w:pStyle w:val="a4"/>
        <w:rPr>
          <w:noProof/>
        </w:rPr>
      </w:pPr>
      <w:r w:rsidRPr="00FD7940">
        <w:rPr>
          <w:noProof/>
        </w:rPr>
        <w:t>表</w:t>
      </w:r>
      <w:r w:rsidRPr="00FD7940">
        <w:rPr>
          <w:noProof/>
        </w:rPr>
        <w:t>4-</w:t>
      </w:r>
      <w:r w:rsidR="002A7FCA" w:rsidRPr="00FD7940">
        <w:rPr>
          <w:noProof/>
        </w:rPr>
        <w:t>4</w:t>
      </w:r>
      <w:r w:rsidRPr="00FD7940">
        <w:rPr>
          <w:noProof/>
        </w:rPr>
        <w:t xml:space="preserve">  </w:t>
      </w:r>
      <w:r w:rsidR="00555AEF" w:rsidRPr="00555AEF">
        <w:rPr>
          <w:rFonts w:hint="eastAsia"/>
          <w:noProof/>
        </w:rPr>
        <w:t>防疫物资管理信息表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72"/>
        <w:gridCol w:w="2181"/>
        <w:gridCol w:w="2327"/>
        <w:gridCol w:w="2181"/>
        <w:gridCol w:w="874"/>
      </w:tblGrid>
      <w:tr w:rsidR="00DF099B" w:rsidRPr="00FD7940" w14:paraId="7BB2CB66" w14:textId="77777777" w:rsidTr="00555AEF">
        <w:trPr>
          <w:trHeight w:val="471"/>
          <w:jc w:val="center"/>
        </w:trPr>
        <w:tc>
          <w:tcPr>
            <w:tcW w:w="872" w:type="dxa"/>
            <w:tcBorders>
              <w:top w:val="single" w:sz="12" w:space="0" w:color="auto"/>
              <w:bottom w:val="single" w:sz="8" w:space="0" w:color="auto"/>
            </w:tcBorders>
          </w:tcPr>
          <w:p w14:paraId="48F8A98C" w14:textId="77777777" w:rsidR="00DF099B" w:rsidRPr="00FD7940" w:rsidRDefault="00DF099B" w:rsidP="00131649">
            <w:pPr>
              <w:pStyle w:val="a5"/>
              <w:rPr>
                <w:noProof/>
              </w:rPr>
            </w:pPr>
            <w:r w:rsidRPr="00FD7940">
              <w:rPr>
                <w:noProof/>
              </w:rPr>
              <w:t>序号</w:t>
            </w:r>
          </w:p>
        </w:tc>
        <w:tc>
          <w:tcPr>
            <w:tcW w:w="2181" w:type="dxa"/>
            <w:tcBorders>
              <w:top w:val="single" w:sz="12" w:space="0" w:color="auto"/>
              <w:bottom w:val="single" w:sz="8" w:space="0" w:color="auto"/>
            </w:tcBorders>
          </w:tcPr>
          <w:p w14:paraId="068D4B63" w14:textId="77777777" w:rsidR="00DF099B" w:rsidRPr="00FD7940" w:rsidRDefault="00DF099B" w:rsidP="00131649">
            <w:pPr>
              <w:pStyle w:val="a5"/>
              <w:rPr>
                <w:noProof/>
              </w:rPr>
            </w:pPr>
            <w:r w:rsidRPr="00FD7940">
              <w:rPr>
                <w:noProof/>
              </w:rPr>
              <w:t>字段</w:t>
            </w:r>
          </w:p>
        </w:tc>
        <w:tc>
          <w:tcPr>
            <w:tcW w:w="2327" w:type="dxa"/>
            <w:tcBorders>
              <w:top w:val="single" w:sz="12" w:space="0" w:color="auto"/>
              <w:bottom w:val="single" w:sz="8" w:space="0" w:color="auto"/>
            </w:tcBorders>
          </w:tcPr>
          <w:p w14:paraId="7591BB2D" w14:textId="77777777" w:rsidR="00DF099B" w:rsidRPr="00FD7940" w:rsidRDefault="00DF099B" w:rsidP="00131649">
            <w:pPr>
              <w:pStyle w:val="a5"/>
              <w:rPr>
                <w:noProof/>
              </w:rPr>
            </w:pPr>
            <w:r w:rsidRPr="00FD7940">
              <w:rPr>
                <w:noProof/>
              </w:rPr>
              <w:t>描述</w:t>
            </w:r>
          </w:p>
        </w:tc>
        <w:tc>
          <w:tcPr>
            <w:tcW w:w="2181" w:type="dxa"/>
            <w:tcBorders>
              <w:top w:val="single" w:sz="12" w:space="0" w:color="auto"/>
              <w:bottom w:val="single" w:sz="8" w:space="0" w:color="auto"/>
            </w:tcBorders>
          </w:tcPr>
          <w:p w14:paraId="72C69F9C" w14:textId="77777777" w:rsidR="00DF099B" w:rsidRPr="00FD7940" w:rsidRDefault="00DF099B" w:rsidP="00131649">
            <w:pPr>
              <w:pStyle w:val="a5"/>
              <w:rPr>
                <w:noProof/>
              </w:rPr>
            </w:pPr>
            <w:r w:rsidRPr="00FD7940">
              <w:rPr>
                <w:noProof/>
              </w:rPr>
              <w:t>类型和长度</w:t>
            </w:r>
          </w:p>
        </w:tc>
        <w:tc>
          <w:tcPr>
            <w:tcW w:w="874" w:type="dxa"/>
            <w:tcBorders>
              <w:top w:val="single" w:sz="12" w:space="0" w:color="auto"/>
              <w:bottom w:val="single" w:sz="8" w:space="0" w:color="auto"/>
            </w:tcBorders>
          </w:tcPr>
          <w:p w14:paraId="48E62406" w14:textId="77777777" w:rsidR="00DF099B" w:rsidRPr="00FD7940" w:rsidRDefault="00DF099B" w:rsidP="00131649">
            <w:pPr>
              <w:pStyle w:val="a5"/>
              <w:rPr>
                <w:noProof/>
              </w:rPr>
            </w:pPr>
            <w:r w:rsidRPr="00FD7940">
              <w:rPr>
                <w:noProof/>
              </w:rPr>
              <w:t>主键</w:t>
            </w:r>
          </w:p>
        </w:tc>
      </w:tr>
      <w:tr w:rsidR="00555AEF" w:rsidRPr="00FD7940" w14:paraId="66E59AB4" w14:textId="77777777" w:rsidTr="00555AEF">
        <w:trPr>
          <w:trHeight w:val="469"/>
          <w:jc w:val="center"/>
        </w:trPr>
        <w:tc>
          <w:tcPr>
            <w:tcW w:w="872" w:type="dxa"/>
            <w:tcBorders>
              <w:top w:val="single" w:sz="8" w:space="0" w:color="auto"/>
            </w:tcBorders>
            <w:vAlign w:val="center"/>
          </w:tcPr>
          <w:p w14:paraId="1531F946" w14:textId="56A277B2" w:rsidR="00555AEF" w:rsidRPr="00FD7940" w:rsidRDefault="00555AEF" w:rsidP="00555AEF">
            <w:pPr>
              <w:pStyle w:val="a5"/>
              <w:rPr>
                <w:noProof/>
              </w:rPr>
            </w:pPr>
            <w:r w:rsidRPr="003F3CE1">
              <w:rPr>
                <w:rFonts w:ascii="等线" w:eastAsia="等线" w:hAnsi="等线" w:cs="宋体" w:hint="eastAsia"/>
                <w:color w:val="000000"/>
                <w:kern w:val="0"/>
              </w:rPr>
              <w:t>1</w:t>
            </w:r>
          </w:p>
        </w:tc>
        <w:tc>
          <w:tcPr>
            <w:tcW w:w="2181" w:type="dxa"/>
            <w:tcBorders>
              <w:top w:val="single" w:sz="8" w:space="0" w:color="auto"/>
            </w:tcBorders>
            <w:vAlign w:val="center"/>
          </w:tcPr>
          <w:p w14:paraId="3934B797" w14:textId="185CB16F" w:rsidR="00555AEF" w:rsidRPr="00FD7940" w:rsidRDefault="00555AEF" w:rsidP="00555AEF">
            <w:pPr>
              <w:pStyle w:val="a5"/>
              <w:rPr>
                <w:noProof/>
              </w:rPr>
            </w:pPr>
            <w:r w:rsidRPr="003F3CE1">
              <w:rPr>
                <w:rFonts w:ascii="等线" w:eastAsia="等线" w:hAnsi="等线" w:cs="宋体" w:hint="eastAsia"/>
                <w:color w:val="000000"/>
                <w:kern w:val="0"/>
              </w:rPr>
              <w:t>id</w:t>
            </w:r>
          </w:p>
        </w:tc>
        <w:tc>
          <w:tcPr>
            <w:tcW w:w="2327" w:type="dxa"/>
            <w:tcBorders>
              <w:top w:val="single" w:sz="8" w:space="0" w:color="auto"/>
            </w:tcBorders>
            <w:vAlign w:val="center"/>
          </w:tcPr>
          <w:p w14:paraId="3673E86F" w14:textId="6D9AA781" w:rsidR="00555AEF" w:rsidRPr="00FD7940" w:rsidRDefault="00555AEF" w:rsidP="00555AEF">
            <w:pPr>
              <w:pStyle w:val="a5"/>
              <w:rPr>
                <w:noProof/>
              </w:rPr>
            </w:pPr>
            <w:r>
              <w:rPr>
                <w:rFonts w:ascii="等线" w:eastAsia="等线" w:hAnsi="等线" w:cs="宋体" w:hint="eastAsia"/>
                <w:color w:val="000000"/>
                <w:kern w:val="0"/>
              </w:rPr>
              <w:t>物资编</w:t>
            </w:r>
            <w:r w:rsidRPr="003F3CE1">
              <w:rPr>
                <w:rFonts w:ascii="等线" w:eastAsia="等线" w:hAnsi="等线" w:cs="宋体" w:hint="eastAsia"/>
                <w:color w:val="000000"/>
                <w:kern w:val="0"/>
              </w:rPr>
              <w:t>号</w:t>
            </w:r>
          </w:p>
        </w:tc>
        <w:tc>
          <w:tcPr>
            <w:tcW w:w="2181" w:type="dxa"/>
            <w:tcBorders>
              <w:top w:val="single" w:sz="8" w:space="0" w:color="auto"/>
            </w:tcBorders>
            <w:vAlign w:val="center"/>
          </w:tcPr>
          <w:p w14:paraId="17A8B63B" w14:textId="15E26C69"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20)</w:t>
            </w:r>
          </w:p>
        </w:tc>
        <w:tc>
          <w:tcPr>
            <w:tcW w:w="874" w:type="dxa"/>
            <w:tcBorders>
              <w:top w:val="single" w:sz="8" w:space="0" w:color="auto"/>
            </w:tcBorders>
            <w:vAlign w:val="center"/>
          </w:tcPr>
          <w:p w14:paraId="3E63A8FC" w14:textId="1A9DD71E" w:rsidR="00555AEF" w:rsidRPr="00FD7940" w:rsidRDefault="00555AEF" w:rsidP="00555AEF">
            <w:pPr>
              <w:pStyle w:val="a5"/>
              <w:rPr>
                <w:noProof/>
              </w:rPr>
            </w:pPr>
            <w:r w:rsidRPr="003F3CE1">
              <w:rPr>
                <w:rFonts w:ascii="等线" w:eastAsia="等线" w:hAnsi="等线" w:cs="宋体" w:hint="eastAsia"/>
                <w:color w:val="000000"/>
                <w:kern w:val="0"/>
              </w:rPr>
              <w:t>是</w:t>
            </w:r>
          </w:p>
        </w:tc>
      </w:tr>
      <w:tr w:rsidR="00555AEF" w:rsidRPr="00FD7940" w14:paraId="46B0F2EC" w14:textId="77777777" w:rsidTr="00555AEF">
        <w:trPr>
          <w:trHeight w:val="543"/>
          <w:jc w:val="center"/>
        </w:trPr>
        <w:tc>
          <w:tcPr>
            <w:tcW w:w="872" w:type="dxa"/>
            <w:vAlign w:val="center"/>
          </w:tcPr>
          <w:p w14:paraId="116CE05B" w14:textId="53FF1297" w:rsidR="00555AEF" w:rsidRPr="00FD7940" w:rsidRDefault="00555AEF" w:rsidP="00555AEF">
            <w:pPr>
              <w:pStyle w:val="a5"/>
              <w:rPr>
                <w:noProof/>
              </w:rPr>
            </w:pPr>
            <w:r w:rsidRPr="003F3CE1">
              <w:rPr>
                <w:rFonts w:ascii="等线" w:eastAsia="等线" w:hAnsi="等线" w:cs="宋体" w:hint="eastAsia"/>
                <w:color w:val="000000"/>
                <w:kern w:val="0"/>
              </w:rPr>
              <w:t>2</w:t>
            </w:r>
          </w:p>
        </w:tc>
        <w:tc>
          <w:tcPr>
            <w:tcW w:w="2181" w:type="dxa"/>
            <w:vAlign w:val="center"/>
          </w:tcPr>
          <w:p w14:paraId="18E7CB4B" w14:textId="6DBB8691" w:rsidR="00555AEF" w:rsidRPr="00FD7940" w:rsidRDefault="00555AEF" w:rsidP="00555AEF">
            <w:pPr>
              <w:pStyle w:val="a5"/>
              <w:rPr>
                <w:noProof/>
              </w:rPr>
            </w:pPr>
            <w:r w:rsidRPr="003F3CE1">
              <w:rPr>
                <w:rFonts w:ascii="等线" w:eastAsia="等线" w:hAnsi="等线" w:cs="宋体" w:hint="eastAsia"/>
                <w:color w:val="000000"/>
                <w:kern w:val="0"/>
              </w:rPr>
              <w:t>name</w:t>
            </w:r>
          </w:p>
        </w:tc>
        <w:tc>
          <w:tcPr>
            <w:tcW w:w="2327" w:type="dxa"/>
            <w:vAlign w:val="center"/>
          </w:tcPr>
          <w:p w14:paraId="0F6EB39F" w14:textId="2E0EC57A" w:rsidR="00555AEF" w:rsidRPr="00FD7940" w:rsidRDefault="00555AEF" w:rsidP="00555AEF">
            <w:pPr>
              <w:pStyle w:val="a5"/>
              <w:rPr>
                <w:noProof/>
              </w:rPr>
            </w:pPr>
            <w:r w:rsidRPr="003F3CE1">
              <w:rPr>
                <w:rFonts w:ascii="等线" w:eastAsia="等线" w:hAnsi="等线" w:cs="宋体" w:hint="eastAsia"/>
                <w:color w:val="000000"/>
                <w:kern w:val="0"/>
              </w:rPr>
              <w:t>名称</w:t>
            </w:r>
          </w:p>
        </w:tc>
        <w:tc>
          <w:tcPr>
            <w:tcW w:w="2181" w:type="dxa"/>
            <w:vAlign w:val="center"/>
          </w:tcPr>
          <w:p w14:paraId="24ED9728" w14:textId="1CC08860"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874" w:type="dxa"/>
            <w:vAlign w:val="center"/>
          </w:tcPr>
          <w:p w14:paraId="49CC9C71" w14:textId="2BEA1049"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4BA240C1" w14:textId="77777777" w:rsidTr="00555AEF">
        <w:trPr>
          <w:trHeight w:val="529"/>
          <w:jc w:val="center"/>
        </w:trPr>
        <w:tc>
          <w:tcPr>
            <w:tcW w:w="872" w:type="dxa"/>
            <w:vAlign w:val="center"/>
          </w:tcPr>
          <w:p w14:paraId="0D64166A" w14:textId="336B6BEE" w:rsidR="00555AEF" w:rsidRPr="00FD7940" w:rsidRDefault="00555AEF" w:rsidP="00555AEF">
            <w:pPr>
              <w:pStyle w:val="a5"/>
              <w:rPr>
                <w:noProof/>
              </w:rPr>
            </w:pPr>
            <w:r w:rsidRPr="003F3CE1">
              <w:rPr>
                <w:rFonts w:ascii="等线" w:eastAsia="等线" w:hAnsi="等线" w:cs="宋体" w:hint="eastAsia"/>
                <w:color w:val="000000"/>
                <w:kern w:val="0"/>
              </w:rPr>
              <w:t>3</w:t>
            </w:r>
          </w:p>
        </w:tc>
        <w:tc>
          <w:tcPr>
            <w:tcW w:w="2181" w:type="dxa"/>
            <w:vAlign w:val="center"/>
          </w:tcPr>
          <w:p w14:paraId="53BC8958" w14:textId="31C5F139" w:rsidR="00555AEF" w:rsidRPr="00FD7940" w:rsidRDefault="00555AEF" w:rsidP="00555AEF">
            <w:pPr>
              <w:pStyle w:val="a5"/>
              <w:rPr>
                <w:noProof/>
              </w:rPr>
            </w:pPr>
            <w:r w:rsidRPr="003F3CE1">
              <w:rPr>
                <w:rFonts w:ascii="等线" w:eastAsia="等线" w:hAnsi="等线" w:cs="宋体" w:hint="eastAsia"/>
                <w:color w:val="000000"/>
                <w:kern w:val="0"/>
              </w:rPr>
              <w:t>count</w:t>
            </w:r>
          </w:p>
        </w:tc>
        <w:tc>
          <w:tcPr>
            <w:tcW w:w="2327" w:type="dxa"/>
            <w:vAlign w:val="center"/>
          </w:tcPr>
          <w:p w14:paraId="02EDCE96" w14:textId="23F9C656" w:rsidR="00555AEF" w:rsidRPr="00FD7940" w:rsidRDefault="00555AEF" w:rsidP="00555AEF">
            <w:pPr>
              <w:pStyle w:val="a5"/>
              <w:rPr>
                <w:noProof/>
              </w:rPr>
            </w:pPr>
            <w:r w:rsidRPr="003F3CE1">
              <w:rPr>
                <w:rFonts w:ascii="等线" w:eastAsia="等线" w:hAnsi="等线" w:cs="宋体" w:hint="eastAsia"/>
                <w:color w:val="000000"/>
                <w:kern w:val="0"/>
              </w:rPr>
              <w:t>数量</w:t>
            </w:r>
          </w:p>
        </w:tc>
        <w:tc>
          <w:tcPr>
            <w:tcW w:w="2181" w:type="dxa"/>
            <w:vAlign w:val="center"/>
          </w:tcPr>
          <w:p w14:paraId="781B0D42" w14:textId="23974F43"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11)</w:t>
            </w:r>
          </w:p>
        </w:tc>
        <w:tc>
          <w:tcPr>
            <w:tcW w:w="874" w:type="dxa"/>
            <w:vAlign w:val="center"/>
          </w:tcPr>
          <w:p w14:paraId="40D882BB" w14:textId="6EC183E0" w:rsidR="00555AEF" w:rsidRPr="00FD7940" w:rsidRDefault="00555AEF" w:rsidP="00555AEF">
            <w:pPr>
              <w:pStyle w:val="a5"/>
              <w:rPr>
                <w:noProof/>
              </w:rPr>
            </w:pPr>
            <w:r w:rsidRPr="003F3CE1">
              <w:rPr>
                <w:rFonts w:ascii="等线" w:eastAsia="等线" w:hAnsi="等线" w:cs="宋体" w:hint="eastAsia"/>
                <w:color w:val="000000"/>
                <w:kern w:val="0"/>
              </w:rPr>
              <w:t>否</w:t>
            </w:r>
          </w:p>
        </w:tc>
      </w:tr>
    </w:tbl>
    <w:p w14:paraId="6D008C85" w14:textId="15BEA6AD" w:rsidR="005B3E2D" w:rsidRPr="00FD7940" w:rsidRDefault="005B3E2D" w:rsidP="005B3E2D">
      <w:pPr>
        <w:pStyle w:val="a4"/>
        <w:rPr>
          <w:noProof/>
        </w:rPr>
      </w:pPr>
      <w:r w:rsidRPr="00FD7940">
        <w:rPr>
          <w:noProof/>
        </w:rPr>
        <w:lastRenderedPageBreak/>
        <w:t>续表</w:t>
      </w:r>
      <w:r w:rsidRPr="00FD7940">
        <w:rPr>
          <w:noProof/>
        </w:rPr>
        <w:t xml:space="preserve">4-4  </w:t>
      </w:r>
      <w:r w:rsidR="00555AEF" w:rsidRPr="00555AEF">
        <w:rPr>
          <w:rFonts w:hint="eastAsia"/>
          <w:noProof/>
        </w:rPr>
        <w:t>防疫物资管理信息表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5B3E2D" w:rsidRPr="00FD7940" w14:paraId="1883843B" w14:textId="77777777" w:rsidTr="00621C2A">
        <w:trPr>
          <w:trHeight w:val="426"/>
          <w:jc w:val="center"/>
        </w:trPr>
        <w:tc>
          <w:tcPr>
            <w:tcW w:w="850" w:type="dxa"/>
            <w:tcBorders>
              <w:top w:val="single" w:sz="12" w:space="0" w:color="auto"/>
              <w:bottom w:val="single" w:sz="8" w:space="0" w:color="auto"/>
            </w:tcBorders>
          </w:tcPr>
          <w:p w14:paraId="491BC1D4" w14:textId="77777777" w:rsidR="005B3E2D" w:rsidRPr="00FD7940" w:rsidRDefault="005B3E2D" w:rsidP="00621C2A">
            <w:pPr>
              <w:pStyle w:val="a5"/>
              <w:rPr>
                <w:noProof/>
              </w:rPr>
            </w:pPr>
            <w:r w:rsidRPr="00FD7940">
              <w:rPr>
                <w:noProof/>
              </w:rPr>
              <w:t>序号</w:t>
            </w:r>
          </w:p>
        </w:tc>
        <w:tc>
          <w:tcPr>
            <w:tcW w:w="2126" w:type="dxa"/>
            <w:tcBorders>
              <w:top w:val="single" w:sz="12" w:space="0" w:color="auto"/>
              <w:bottom w:val="single" w:sz="8" w:space="0" w:color="auto"/>
            </w:tcBorders>
          </w:tcPr>
          <w:p w14:paraId="48E7B111" w14:textId="77777777" w:rsidR="005B3E2D" w:rsidRPr="00FD7940" w:rsidRDefault="005B3E2D" w:rsidP="00621C2A">
            <w:pPr>
              <w:pStyle w:val="a5"/>
              <w:rPr>
                <w:noProof/>
              </w:rPr>
            </w:pPr>
            <w:r w:rsidRPr="00FD7940">
              <w:rPr>
                <w:noProof/>
              </w:rPr>
              <w:t>字段</w:t>
            </w:r>
          </w:p>
        </w:tc>
        <w:tc>
          <w:tcPr>
            <w:tcW w:w="2268" w:type="dxa"/>
            <w:tcBorders>
              <w:top w:val="single" w:sz="12" w:space="0" w:color="auto"/>
              <w:bottom w:val="single" w:sz="8" w:space="0" w:color="auto"/>
            </w:tcBorders>
          </w:tcPr>
          <w:p w14:paraId="7B80A4DA" w14:textId="77777777" w:rsidR="005B3E2D" w:rsidRPr="00FD7940" w:rsidRDefault="005B3E2D" w:rsidP="00621C2A">
            <w:pPr>
              <w:pStyle w:val="a5"/>
              <w:rPr>
                <w:noProof/>
              </w:rPr>
            </w:pPr>
            <w:r w:rsidRPr="00FD7940">
              <w:rPr>
                <w:noProof/>
              </w:rPr>
              <w:t>描述</w:t>
            </w:r>
          </w:p>
        </w:tc>
        <w:tc>
          <w:tcPr>
            <w:tcW w:w="2126" w:type="dxa"/>
            <w:tcBorders>
              <w:top w:val="single" w:sz="12" w:space="0" w:color="auto"/>
              <w:bottom w:val="single" w:sz="8" w:space="0" w:color="auto"/>
            </w:tcBorders>
          </w:tcPr>
          <w:p w14:paraId="11412A92" w14:textId="77777777" w:rsidR="005B3E2D" w:rsidRPr="00FD7940" w:rsidRDefault="005B3E2D" w:rsidP="00621C2A">
            <w:pPr>
              <w:pStyle w:val="a5"/>
              <w:rPr>
                <w:noProof/>
              </w:rPr>
            </w:pPr>
            <w:r w:rsidRPr="00FD7940">
              <w:rPr>
                <w:noProof/>
              </w:rPr>
              <w:t>类型和长度</w:t>
            </w:r>
          </w:p>
        </w:tc>
        <w:tc>
          <w:tcPr>
            <w:tcW w:w="1134" w:type="dxa"/>
            <w:tcBorders>
              <w:top w:val="single" w:sz="12" w:space="0" w:color="auto"/>
              <w:bottom w:val="single" w:sz="8" w:space="0" w:color="auto"/>
            </w:tcBorders>
          </w:tcPr>
          <w:p w14:paraId="0C0AE1C2" w14:textId="77777777" w:rsidR="005B3E2D" w:rsidRPr="00FD7940" w:rsidRDefault="005B3E2D" w:rsidP="00621C2A">
            <w:pPr>
              <w:pStyle w:val="a5"/>
              <w:rPr>
                <w:noProof/>
              </w:rPr>
            </w:pPr>
            <w:r w:rsidRPr="00FD7940">
              <w:rPr>
                <w:noProof/>
              </w:rPr>
              <w:t>主键</w:t>
            </w:r>
          </w:p>
        </w:tc>
      </w:tr>
      <w:tr w:rsidR="00555AEF" w:rsidRPr="00FD7940" w14:paraId="4A3B2F0A" w14:textId="77777777" w:rsidTr="00FC3597">
        <w:trPr>
          <w:trHeight w:val="478"/>
          <w:jc w:val="center"/>
        </w:trPr>
        <w:tc>
          <w:tcPr>
            <w:tcW w:w="850" w:type="dxa"/>
            <w:vAlign w:val="center"/>
          </w:tcPr>
          <w:p w14:paraId="5734B3B8" w14:textId="1BECBA32" w:rsidR="00555AEF" w:rsidRPr="00FD7940" w:rsidRDefault="00555AEF" w:rsidP="00555AEF">
            <w:pPr>
              <w:pStyle w:val="a5"/>
              <w:rPr>
                <w:noProof/>
              </w:rPr>
            </w:pPr>
            <w:r w:rsidRPr="003F3CE1">
              <w:rPr>
                <w:rFonts w:ascii="等线" w:eastAsia="等线" w:hAnsi="等线" w:cs="宋体" w:hint="eastAsia"/>
                <w:color w:val="000000"/>
                <w:kern w:val="0"/>
              </w:rPr>
              <w:t>4</w:t>
            </w:r>
          </w:p>
        </w:tc>
        <w:tc>
          <w:tcPr>
            <w:tcW w:w="2126" w:type="dxa"/>
            <w:vAlign w:val="center"/>
          </w:tcPr>
          <w:p w14:paraId="1BDF8E96" w14:textId="6A782AA9" w:rsidR="00555AEF" w:rsidRPr="00FD7940" w:rsidRDefault="00555AEF" w:rsidP="00555AEF">
            <w:pPr>
              <w:pStyle w:val="a5"/>
              <w:rPr>
                <w:noProof/>
              </w:rPr>
            </w:pPr>
            <w:r w:rsidRPr="003F3CE1">
              <w:rPr>
                <w:rFonts w:ascii="等线" w:eastAsia="等线" w:hAnsi="等线" w:cs="宋体" w:hint="eastAsia"/>
                <w:color w:val="000000"/>
                <w:kern w:val="0"/>
              </w:rPr>
              <w:t>type</w:t>
            </w:r>
          </w:p>
        </w:tc>
        <w:tc>
          <w:tcPr>
            <w:tcW w:w="2268" w:type="dxa"/>
            <w:vAlign w:val="center"/>
          </w:tcPr>
          <w:p w14:paraId="6A6DC3D1" w14:textId="4A2AC961" w:rsidR="00555AEF" w:rsidRPr="00FD7940" w:rsidRDefault="00555AEF" w:rsidP="00555AEF">
            <w:pPr>
              <w:pStyle w:val="a5"/>
              <w:rPr>
                <w:noProof/>
              </w:rPr>
            </w:pPr>
            <w:r w:rsidRPr="003F3CE1">
              <w:rPr>
                <w:rFonts w:ascii="等线" w:eastAsia="等线" w:hAnsi="等线" w:cs="宋体" w:hint="eastAsia"/>
                <w:color w:val="000000"/>
                <w:kern w:val="0"/>
              </w:rPr>
              <w:t>计量单位</w:t>
            </w:r>
          </w:p>
        </w:tc>
        <w:tc>
          <w:tcPr>
            <w:tcW w:w="2126" w:type="dxa"/>
            <w:vAlign w:val="center"/>
          </w:tcPr>
          <w:p w14:paraId="0FFE1307" w14:textId="4E8C0F1C"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1134" w:type="dxa"/>
            <w:vAlign w:val="center"/>
          </w:tcPr>
          <w:p w14:paraId="212CAED0" w14:textId="3B0EB367"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2802ABD2" w14:textId="77777777" w:rsidTr="00FC3597">
        <w:trPr>
          <w:trHeight w:val="478"/>
          <w:jc w:val="center"/>
        </w:trPr>
        <w:tc>
          <w:tcPr>
            <w:tcW w:w="850" w:type="dxa"/>
            <w:vAlign w:val="center"/>
          </w:tcPr>
          <w:p w14:paraId="5B88656D" w14:textId="6AEADC68" w:rsidR="00555AEF" w:rsidRPr="00FD7940" w:rsidRDefault="00555AEF" w:rsidP="00555AEF">
            <w:pPr>
              <w:pStyle w:val="a5"/>
              <w:rPr>
                <w:noProof/>
              </w:rPr>
            </w:pPr>
            <w:r w:rsidRPr="003F3CE1">
              <w:rPr>
                <w:rFonts w:ascii="等线" w:eastAsia="等线" w:hAnsi="等线" w:cs="宋体" w:hint="eastAsia"/>
                <w:color w:val="000000"/>
                <w:kern w:val="0"/>
              </w:rPr>
              <w:t>5</w:t>
            </w:r>
          </w:p>
        </w:tc>
        <w:tc>
          <w:tcPr>
            <w:tcW w:w="2126" w:type="dxa"/>
            <w:vAlign w:val="center"/>
          </w:tcPr>
          <w:p w14:paraId="1AA7FBCA" w14:textId="2CEA3947" w:rsidR="00555AEF" w:rsidRPr="00FD7940" w:rsidRDefault="00555AEF" w:rsidP="00555AEF">
            <w:pPr>
              <w:pStyle w:val="a5"/>
              <w:rPr>
                <w:noProof/>
              </w:rPr>
            </w:pPr>
            <w:proofErr w:type="spellStart"/>
            <w:r w:rsidRPr="003F3CE1">
              <w:rPr>
                <w:rFonts w:ascii="等线" w:eastAsia="等线" w:hAnsi="等线" w:cs="宋体" w:hint="eastAsia"/>
                <w:color w:val="000000"/>
                <w:kern w:val="0"/>
              </w:rPr>
              <w:t>isImp</w:t>
            </w:r>
            <w:proofErr w:type="spellEnd"/>
          </w:p>
        </w:tc>
        <w:tc>
          <w:tcPr>
            <w:tcW w:w="2268" w:type="dxa"/>
            <w:vAlign w:val="center"/>
          </w:tcPr>
          <w:p w14:paraId="39732B28" w14:textId="260C2477" w:rsidR="00555AEF" w:rsidRPr="00FD7940" w:rsidRDefault="00555AEF" w:rsidP="00555AEF">
            <w:pPr>
              <w:pStyle w:val="a5"/>
              <w:rPr>
                <w:noProof/>
              </w:rPr>
            </w:pPr>
            <w:r w:rsidRPr="003F3CE1">
              <w:rPr>
                <w:rFonts w:ascii="等线" w:eastAsia="等线" w:hAnsi="等线" w:cs="宋体" w:hint="eastAsia"/>
                <w:color w:val="000000"/>
                <w:kern w:val="0"/>
              </w:rPr>
              <w:t>是否为重点物资</w:t>
            </w:r>
          </w:p>
        </w:tc>
        <w:tc>
          <w:tcPr>
            <w:tcW w:w="2126" w:type="dxa"/>
            <w:vAlign w:val="center"/>
          </w:tcPr>
          <w:p w14:paraId="124B6EE8" w14:textId="32FE15B9" w:rsidR="00555AEF" w:rsidRPr="00FD7940" w:rsidRDefault="00555AEF" w:rsidP="00555AEF">
            <w:pPr>
              <w:pStyle w:val="a5"/>
              <w:rPr>
                <w:noProof/>
              </w:rPr>
            </w:pPr>
            <w:proofErr w:type="gramStart"/>
            <w:r w:rsidRPr="003F3CE1">
              <w:rPr>
                <w:rFonts w:ascii="等线" w:eastAsia="等线" w:hAnsi="等线" w:cs="宋体" w:hint="eastAsia"/>
                <w:color w:val="000000"/>
                <w:kern w:val="0"/>
              </w:rPr>
              <w:t>int(</w:t>
            </w:r>
            <w:proofErr w:type="gramEnd"/>
            <w:r w:rsidRPr="003F3CE1">
              <w:rPr>
                <w:rFonts w:ascii="等线" w:eastAsia="等线" w:hAnsi="等线" w:cs="宋体" w:hint="eastAsia"/>
                <w:color w:val="000000"/>
                <w:kern w:val="0"/>
              </w:rPr>
              <w:t>11)</w:t>
            </w:r>
          </w:p>
        </w:tc>
        <w:tc>
          <w:tcPr>
            <w:tcW w:w="1134" w:type="dxa"/>
            <w:vAlign w:val="center"/>
          </w:tcPr>
          <w:p w14:paraId="72EA77CB" w14:textId="48ABE162"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6BB920AE" w14:textId="77777777" w:rsidTr="00FC3597">
        <w:trPr>
          <w:trHeight w:val="478"/>
          <w:jc w:val="center"/>
        </w:trPr>
        <w:tc>
          <w:tcPr>
            <w:tcW w:w="850" w:type="dxa"/>
            <w:vAlign w:val="center"/>
          </w:tcPr>
          <w:p w14:paraId="3C6EE805" w14:textId="601D30D9" w:rsidR="00555AEF" w:rsidRPr="00FD7940" w:rsidRDefault="00555AEF" w:rsidP="00555AEF">
            <w:pPr>
              <w:pStyle w:val="a5"/>
              <w:rPr>
                <w:noProof/>
              </w:rPr>
            </w:pPr>
            <w:r w:rsidRPr="003F3CE1">
              <w:rPr>
                <w:rFonts w:ascii="等线" w:eastAsia="等线" w:hAnsi="等线" w:cs="宋体" w:hint="eastAsia"/>
                <w:color w:val="000000"/>
                <w:kern w:val="0"/>
              </w:rPr>
              <w:t>6</w:t>
            </w:r>
          </w:p>
        </w:tc>
        <w:tc>
          <w:tcPr>
            <w:tcW w:w="2126" w:type="dxa"/>
            <w:vAlign w:val="center"/>
          </w:tcPr>
          <w:p w14:paraId="05C7DCF0" w14:textId="0AF042A6" w:rsidR="00555AEF" w:rsidRPr="00FD7940" w:rsidRDefault="00555AEF" w:rsidP="00555AEF">
            <w:pPr>
              <w:pStyle w:val="a5"/>
              <w:rPr>
                <w:noProof/>
              </w:rPr>
            </w:pPr>
            <w:r w:rsidRPr="003F3CE1">
              <w:rPr>
                <w:rFonts w:ascii="等线" w:eastAsia="等线" w:hAnsi="等线" w:cs="宋体" w:hint="eastAsia"/>
                <w:color w:val="000000"/>
                <w:kern w:val="0"/>
              </w:rPr>
              <w:t>charge</w:t>
            </w:r>
          </w:p>
        </w:tc>
        <w:tc>
          <w:tcPr>
            <w:tcW w:w="2268" w:type="dxa"/>
            <w:vAlign w:val="center"/>
          </w:tcPr>
          <w:p w14:paraId="5F73A3D9" w14:textId="43768701" w:rsidR="00555AEF" w:rsidRPr="00FD7940" w:rsidRDefault="00555AEF" w:rsidP="00555AEF">
            <w:pPr>
              <w:pStyle w:val="a5"/>
              <w:rPr>
                <w:noProof/>
              </w:rPr>
            </w:pPr>
            <w:r w:rsidRPr="003F3CE1">
              <w:rPr>
                <w:rFonts w:ascii="等线" w:eastAsia="等线" w:hAnsi="等线" w:cs="宋体" w:hint="eastAsia"/>
                <w:color w:val="000000"/>
                <w:kern w:val="0"/>
              </w:rPr>
              <w:t>负责人</w:t>
            </w:r>
          </w:p>
        </w:tc>
        <w:tc>
          <w:tcPr>
            <w:tcW w:w="2126" w:type="dxa"/>
            <w:vAlign w:val="center"/>
          </w:tcPr>
          <w:p w14:paraId="7261B2AA" w14:textId="1231DCEA" w:rsidR="00555AEF" w:rsidRPr="00FD7940" w:rsidRDefault="00555AEF" w:rsidP="00555AEF">
            <w:pPr>
              <w:pStyle w:val="a5"/>
              <w:rPr>
                <w:noProof/>
              </w:rPr>
            </w:pPr>
            <w:proofErr w:type="gramStart"/>
            <w:r w:rsidRPr="003F3CE1">
              <w:rPr>
                <w:rFonts w:ascii="等线" w:eastAsia="等线" w:hAnsi="等线" w:cs="宋体" w:hint="eastAsia"/>
                <w:color w:val="000000"/>
                <w:kern w:val="0"/>
              </w:rPr>
              <w:t>varchar(</w:t>
            </w:r>
            <w:proofErr w:type="gramEnd"/>
            <w:r w:rsidRPr="003F3CE1">
              <w:rPr>
                <w:rFonts w:ascii="等线" w:eastAsia="等线" w:hAnsi="等线" w:cs="宋体" w:hint="eastAsia"/>
                <w:color w:val="000000"/>
                <w:kern w:val="0"/>
              </w:rPr>
              <w:t>255)</w:t>
            </w:r>
          </w:p>
        </w:tc>
        <w:tc>
          <w:tcPr>
            <w:tcW w:w="1134" w:type="dxa"/>
            <w:vAlign w:val="center"/>
          </w:tcPr>
          <w:p w14:paraId="2910271C" w14:textId="522E53AC" w:rsidR="00555AEF" w:rsidRPr="00FD7940" w:rsidRDefault="00555AEF" w:rsidP="00555AEF">
            <w:pPr>
              <w:pStyle w:val="a5"/>
              <w:rPr>
                <w:noProof/>
              </w:rPr>
            </w:pPr>
            <w:r w:rsidRPr="003F3CE1">
              <w:rPr>
                <w:rFonts w:ascii="等线" w:eastAsia="等线" w:hAnsi="等线" w:cs="宋体" w:hint="eastAsia"/>
                <w:color w:val="000000"/>
                <w:kern w:val="0"/>
              </w:rPr>
              <w:t>否</w:t>
            </w:r>
          </w:p>
        </w:tc>
      </w:tr>
      <w:tr w:rsidR="00555AEF" w:rsidRPr="00FD7940" w14:paraId="4468C2C8" w14:textId="77777777" w:rsidTr="00FC3597">
        <w:trPr>
          <w:trHeight w:val="478"/>
          <w:jc w:val="center"/>
        </w:trPr>
        <w:tc>
          <w:tcPr>
            <w:tcW w:w="850" w:type="dxa"/>
            <w:vAlign w:val="center"/>
          </w:tcPr>
          <w:p w14:paraId="6EA2974F" w14:textId="02055EEF"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7</w:t>
            </w:r>
          </w:p>
        </w:tc>
        <w:tc>
          <w:tcPr>
            <w:tcW w:w="2126" w:type="dxa"/>
            <w:vAlign w:val="center"/>
          </w:tcPr>
          <w:p w14:paraId="6E93B545" w14:textId="231795FF" w:rsidR="00555AEF" w:rsidRPr="003F3CE1" w:rsidRDefault="00555AEF" w:rsidP="00555AEF">
            <w:pPr>
              <w:pStyle w:val="a5"/>
              <w:rPr>
                <w:rFonts w:ascii="等线" w:eastAsia="等线" w:hAnsi="等线" w:cs="宋体"/>
                <w:color w:val="000000"/>
                <w:kern w:val="0"/>
              </w:rPr>
            </w:pPr>
            <w:proofErr w:type="spellStart"/>
            <w:r w:rsidRPr="003F3CE1">
              <w:rPr>
                <w:rFonts w:ascii="等线" w:eastAsia="等线" w:hAnsi="等线" w:cs="宋体" w:hint="eastAsia"/>
                <w:color w:val="000000"/>
                <w:kern w:val="0"/>
              </w:rPr>
              <w:t>cnum</w:t>
            </w:r>
            <w:proofErr w:type="spellEnd"/>
          </w:p>
        </w:tc>
        <w:tc>
          <w:tcPr>
            <w:tcW w:w="2268" w:type="dxa"/>
            <w:vAlign w:val="center"/>
          </w:tcPr>
          <w:p w14:paraId="339E16C5" w14:textId="5AE220B1"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负责人电话</w:t>
            </w:r>
          </w:p>
        </w:tc>
        <w:tc>
          <w:tcPr>
            <w:tcW w:w="2126" w:type="dxa"/>
            <w:vAlign w:val="center"/>
          </w:tcPr>
          <w:p w14:paraId="52DC6366" w14:textId="300D1AF7" w:rsidR="00555AEF" w:rsidRPr="003F3CE1" w:rsidRDefault="00555AEF" w:rsidP="00555AEF">
            <w:pPr>
              <w:pStyle w:val="a5"/>
              <w:rPr>
                <w:rFonts w:ascii="等线" w:eastAsia="等线" w:hAnsi="等线" w:cs="宋体"/>
                <w:color w:val="000000"/>
                <w:kern w:val="0"/>
              </w:rPr>
            </w:pPr>
            <w:proofErr w:type="spellStart"/>
            <w:proofErr w:type="gramStart"/>
            <w:r w:rsidRPr="003F3CE1">
              <w:rPr>
                <w:rFonts w:ascii="等线" w:eastAsia="等线" w:hAnsi="等线" w:cs="宋体" w:hint="eastAsia"/>
                <w:color w:val="000000"/>
                <w:kern w:val="0"/>
              </w:rPr>
              <w:t>bigint</w:t>
            </w:r>
            <w:proofErr w:type="spellEnd"/>
            <w:r w:rsidRPr="003F3CE1">
              <w:rPr>
                <w:rFonts w:ascii="等线" w:eastAsia="等线" w:hAnsi="等线" w:cs="宋体" w:hint="eastAsia"/>
                <w:color w:val="000000"/>
                <w:kern w:val="0"/>
              </w:rPr>
              <w:t>(</w:t>
            </w:r>
            <w:proofErr w:type="gramEnd"/>
            <w:r w:rsidRPr="003F3CE1">
              <w:rPr>
                <w:rFonts w:ascii="等线" w:eastAsia="等线" w:hAnsi="等线" w:cs="宋体" w:hint="eastAsia"/>
                <w:color w:val="000000"/>
                <w:kern w:val="0"/>
              </w:rPr>
              <w:t>20)</w:t>
            </w:r>
          </w:p>
        </w:tc>
        <w:tc>
          <w:tcPr>
            <w:tcW w:w="1134" w:type="dxa"/>
            <w:vAlign w:val="center"/>
          </w:tcPr>
          <w:p w14:paraId="6BDE261B" w14:textId="01D04875"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r w:rsidR="00555AEF" w:rsidRPr="00FD7940" w14:paraId="743D6FFC" w14:textId="77777777" w:rsidTr="00FC3597">
        <w:trPr>
          <w:trHeight w:val="478"/>
          <w:jc w:val="center"/>
        </w:trPr>
        <w:tc>
          <w:tcPr>
            <w:tcW w:w="850" w:type="dxa"/>
            <w:vAlign w:val="center"/>
          </w:tcPr>
          <w:p w14:paraId="107C4D15" w14:textId="73FE055D"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8</w:t>
            </w:r>
          </w:p>
        </w:tc>
        <w:tc>
          <w:tcPr>
            <w:tcW w:w="2126" w:type="dxa"/>
            <w:vAlign w:val="center"/>
          </w:tcPr>
          <w:p w14:paraId="0BA5DCF9" w14:textId="7320B37F" w:rsidR="00555AEF" w:rsidRPr="003F3CE1" w:rsidRDefault="00555AEF" w:rsidP="00555AEF">
            <w:pPr>
              <w:pStyle w:val="a5"/>
              <w:rPr>
                <w:rFonts w:ascii="等线" w:eastAsia="等线" w:hAnsi="等线" w:cs="宋体"/>
                <w:color w:val="000000"/>
                <w:kern w:val="0"/>
              </w:rPr>
            </w:pPr>
            <w:proofErr w:type="spellStart"/>
            <w:r w:rsidRPr="003F3CE1">
              <w:rPr>
                <w:rFonts w:ascii="等线" w:eastAsia="等线" w:hAnsi="等线" w:cs="宋体" w:hint="eastAsia"/>
                <w:color w:val="000000"/>
                <w:kern w:val="0"/>
              </w:rPr>
              <w:t>updateTime</w:t>
            </w:r>
            <w:proofErr w:type="spellEnd"/>
          </w:p>
        </w:tc>
        <w:tc>
          <w:tcPr>
            <w:tcW w:w="2268" w:type="dxa"/>
            <w:vAlign w:val="center"/>
          </w:tcPr>
          <w:p w14:paraId="751AF4BA" w14:textId="489312EF"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更新时间</w:t>
            </w:r>
          </w:p>
        </w:tc>
        <w:tc>
          <w:tcPr>
            <w:tcW w:w="2126" w:type="dxa"/>
            <w:vAlign w:val="center"/>
          </w:tcPr>
          <w:p w14:paraId="262B6D39" w14:textId="4D4A4825"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datetime</w:t>
            </w:r>
          </w:p>
        </w:tc>
        <w:tc>
          <w:tcPr>
            <w:tcW w:w="1134" w:type="dxa"/>
            <w:vAlign w:val="center"/>
          </w:tcPr>
          <w:p w14:paraId="6B09DBAD" w14:textId="35BE8DCE" w:rsidR="00555AEF" w:rsidRPr="003F3CE1" w:rsidRDefault="00555AEF" w:rsidP="00555AEF">
            <w:pPr>
              <w:pStyle w:val="a5"/>
              <w:rPr>
                <w:rFonts w:ascii="等线" w:eastAsia="等线" w:hAnsi="等线" w:cs="宋体"/>
                <w:color w:val="000000"/>
                <w:kern w:val="0"/>
              </w:rPr>
            </w:pPr>
            <w:r w:rsidRPr="003F3CE1">
              <w:rPr>
                <w:rFonts w:ascii="等线" w:eastAsia="等线" w:hAnsi="等线" w:cs="宋体" w:hint="eastAsia"/>
                <w:color w:val="000000"/>
                <w:kern w:val="0"/>
              </w:rPr>
              <w:t>否</w:t>
            </w:r>
          </w:p>
        </w:tc>
      </w:tr>
    </w:tbl>
    <w:p w14:paraId="694A84D6" w14:textId="77777777" w:rsidR="00DE3C84" w:rsidRPr="00FD7940" w:rsidRDefault="00DE3C84" w:rsidP="00DE3C84">
      <w:pPr>
        <w:pStyle w:val="a0"/>
        <w:ind w:firstLine="480"/>
        <w:rPr>
          <w:noProof/>
        </w:rPr>
      </w:pPr>
    </w:p>
    <w:p w14:paraId="0BA82BB0" w14:textId="067E0F76" w:rsidR="00EE3B35" w:rsidRPr="00FD7940" w:rsidRDefault="00EE3B35" w:rsidP="007A3822">
      <w:pPr>
        <w:pStyle w:val="a0"/>
        <w:ind w:firstLine="480"/>
        <w:rPr>
          <w:noProof/>
        </w:rPr>
      </w:pPr>
      <w:r w:rsidRPr="00FD7940">
        <w:rPr>
          <w:noProof/>
        </w:rPr>
        <w:t>（</w:t>
      </w:r>
      <w:r w:rsidR="006540C6" w:rsidRPr="00FD7940">
        <w:rPr>
          <w:noProof/>
        </w:rPr>
        <w:t>5</w:t>
      </w:r>
      <w:r w:rsidRPr="00FD7940">
        <w:rPr>
          <w:noProof/>
        </w:rPr>
        <w:t>）</w:t>
      </w:r>
      <w:r w:rsidR="00555AEF" w:rsidRPr="00555AEF">
        <w:rPr>
          <w:rFonts w:hint="eastAsia"/>
          <w:noProof/>
        </w:rPr>
        <w:t>管理员登录信息表</w:t>
      </w:r>
      <w:r w:rsidR="00555AEF" w:rsidRPr="00555AEF">
        <w:rPr>
          <w:noProof/>
        </w:rPr>
        <w:t>user</w:t>
      </w:r>
      <w:r w:rsidR="006F6E98" w:rsidRPr="00FD7940">
        <w:rPr>
          <w:noProof/>
        </w:rPr>
        <w:t>，</w:t>
      </w:r>
      <w:r w:rsidR="005E3FA6" w:rsidRPr="00FD7940">
        <w:rPr>
          <w:noProof/>
        </w:rPr>
        <w:t>用</w:t>
      </w:r>
      <w:r w:rsidR="003620E6" w:rsidRPr="00FD7940">
        <w:rPr>
          <w:noProof/>
        </w:rPr>
        <w:t>来</w:t>
      </w:r>
      <w:r w:rsidR="006F6E98" w:rsidRPr="00FD7940">
        <w:rPr>
          <w:noProof/>
        </w:rPr>
        <w:t>存储</w:t>
      </w:r>
      <w:r w:rsidR="00555AEF" w:rsidRPr="00555AEF">
        <w:rPr>
          <w:rFonts w:hint="eastAsia"/>
          <w:noProof/>
        </w:rPr>
        <w:t>管理员登录</w:t>
      </w:r>
      <w:r w:rsidR="00555AEF">
        <w:rPr>
          <w:rFonts w:hint="eastAsia"/>
          <w:noProof/>
        </w:rPr>
        <w:t>的账号和密码</w:t>
      </w:r>
      <w:r w:rsidR="006F6E98" w:rsidRPr="00FD7940">
        <w:rPr>
          <w:noProof/>
        </w:rPr>
        <w:t>的详细信息，</w:t>
      </w:r>
      <w:r w:rsidRPr="00FD7940">
        <w:rPr>
          <w:noProof/>
        </w:rPr>
        <w:t>其相应字段信息如表</w:t>
      </w:r>
      <w:r w:rsidRPr="00FD7940">
        <w:rPr>
          <w:noProof/>
        </w:rPr>
        <w:t>4-</w:t>
      </w:r>
      <w:r w:rsidR="006540C6" w:rsidRPr="00FD7940">
        <w:rPr>
          <w:noProof/>
        </w:rPr>
        <w:t>5</w:t>
      </w:r>
      <w:r w:rsidRPr="00FD7940">
        <w:rPr>
          <w:noProof/>
        </w:rPr>
        <w:t>所示。</w:t>
      </w:r>
    </w:p>
    <w:p w14:paraId="4DA0C419" w14:textId="2B9446B0" w:rsidR="00EE3B35" w:rsidRPr="00FD7940" w:rsidRDefault="00EE3B35" w:rsidP="00353D31">
      <w:pPr>
        <w:pStyle w:val="a4"/>
        <w:rPr>
          <w:noProof/>
        </w:rPr>
      </w:pPr>
      <w:r w:rsidRPr="00FD7940">
        <w:rPr>
          <w:noProof/>
        </w:rPr>
        <w:t>表</w:t>
      </w:r>
      <w:r w:rsidRPr="00FD7940">
        <w:rPr>
          <w:noProof/>
        </w:rPr>
        <w:t>4-</w:t>
      </w:r>
      <w:r w:rsidR="006540C6" w:rsidRPr="00FD7940">
        <w:rPr>
          <w:noProof/>
        </w:rPr>
        <w:t>5</w:t>
      </w:r>
      <w:r w:rsidRPr="00FD7940">
        <w:rPr>
          <w:noProof/>
        </w:rPr>
        <w:t xml:space="preserve">  </w:t>
      </w:r>
      <w:r w:rsidR="00555AEF" w:rsidRPr="00555AEF">
        <w:rPr>
          <w:rFonts w:hint="eastAsia"/>
          <w:noProof/>
        </w:rPr>
        <w:t>管理员登录信息表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6F6E98" w:rsidRPr="00FD7940" w14:paraId="1EE759D9" w14:textId="77777777" w:rsidTr="006F6E98">
        <w:trPr>
          <w:trHeight w:val="426"/>
          <w:jc w:val="center"/>
        </w:trPr>
        <w:tc>
          <w:tcPr>
            <w:tcW w:w="850" w:type="dxa"/>
            <w:tcBorders>
              <w:top w:val="single" w:sz="12" w:space="0" w:color="auto"/>
              <w:bottom w:val="single" w:sz="8" w:space="0" w:color="auto"/>
            </w:tcBorders>
          </w:tcPr>
          <w:p w14:paraId="2B8FBFA9" w14:textId="77777777" w:rsidR="006F6E98" w:rsidRPr="00FD7940" w:rsidRDefault="006F6E98" w:rsidP="00131649">
            <w:pPr>
              <w:pStyle w:val="a5"/>
              <w:rPr>
                <w:noProof/>
              </w:rPr>
            </w:pPr>
            <w:r w:rsidRPr="00FD7940">
              <w:rPr>
                <w:noProof/>
              </w:rPr>
              <w:t>序号</w:t>
            </w:r>
          </w:p>
        </w:tc>
        <w:tc>
          <w:tcPr>
            <w:tcW w:w="2126" w:type="dxa"/>
            <w:tcBorders>
              <w:top w:val="single" w:sz="12" w:space="0" w:color="auto"/>
              <w:bottom w:val="single" w:sz="8" w:space="0" w:color="auto"/>
            </w:tcBorders>
          </w:tcPr>
          <w:p w14:paraId="44B8824C" w14:textId="77777777" w:rsidR="006F6E98" w:rsidRPr="00FD7940" w:rsidRDefault="006F6E98" w:rsidP="00131649">
            <w:pPr>
              <w:pStyle w:val="a5"/>
              <w:rPr>
                <w:noProof/>
              </w:rPr>
            </w:pPr>
            <w:r w:rsidRPr="00FD7940">
              <w:rPr>
                <w:noProof/>
              </w:rPr>
              <w:t>字段</w:t>
            </w:r>
          </w:p>
        </w:tc>
        <w:tc>
          <w:tcPr>
            <w:tcW w:w="2268" w:type="dxa"/>
            <w:tcBorders>
              <w:top w:val="single" w:sz="12" w:space="0" w:color="auto"/>
              <w:bottom w:val="single" w:sz="8" w:space="0" w:color="auto"/>
            </w:tcBorders>
          </w:tcPr>
          <w:p w14:paraId="756B7785" w14:textId="77777777" w:rsidR="006F6E98" w:rsidRPr="00FD7940" w:rsidRDefault="006F6E98" w:rsidP="00131649">
            <w:pPr>
              <w:pStyle w:val="a5"/>
              <w:rPr>
                <w:noProof/>
              </w:rPr>
            </w:pPr>
            <w:r w:rsidRPr="00FD7940">
              <w:rPr>
                <w:noProof/>
              </w:rPr>
              <w:t>描述</w:t>
            </w:r>
          </w:p>
        </w:tc>
        <w:tc>
          <w:tcPr>
            <w:tcW w:w="2126" w:type="dxa"/>
            <w:tcBorders>
              <w:top w:val="single" w:sz="12" w:space="0" w:color="auto"/>
              <w:bottom w:val="single" w:sz="8" w:space="0" w:color="auto"/>
            </w:tcBorders>
          </w:tcPr>
          <w:p w14:paraId="36D52852" w14:textId="77777777" w:rsidR="006F6E98" w:rsidRPr="00FD7940" w:rsidRDefault="006F6E98" w:rsidP="00131649">
            <w:pPr>
              <w:pStyle w:val="a5"/>
              <w:rPr>
                <w:noProof/>
              </w:rPr>
            </w:pPr>
            <w:r w:rsidRPr="00FD7940">
              <w:rPr>
                <w:noProof/>
              </w:rPr>
              <w:t>类型和长度</w:t>
            </w:r>
          </w:p>
        </w:tc>
        <w:tc>
          <w:tcPr>
            <w:tcW w:w="1134" w:type="dxa"/>
            <w:tcBorders>
              <w:top w:val="single" w:sz="12" w:space="0" w:color="auto"/>
              <w:bottom w:val="single" w:sz="8" w:space="0" w:color="auto"/>
            </w:tcBorders>
          </w:tcPr>
          <w:p w14:paraId="2A78A722" w14:textId="77777777" w:rsidR="006F6E98" w:rsidRPr="00FD7940" w:rsidRDefault="006F6E98" w:rsidP="00131649">
            <w:pPr>
              <w:pStyle w:val="a5"/>
              <w:rPr>
                <w:noProof/>
              </w:rPr>
            </w:pPr>
            <w:r w:rsidRPr="00FD7940">
              <w:rPr>
                <w:noProof/>
              </w:rPr>
              <w:t>主键</w:t>
            </w:r>
          </w:p>
        </w:tc>
      </w:tr>
      <w:tr w:rsidR="00555AEF" w:rsidRPr="00FD7940" w14:paraId="16306DCB" w14:textId="77777777" w:rsidTr="00567D38">
        <w:trPr>
          <w:trHeight w:val="424"/>
          <w:jc w:val="center"/>
        </w:trPr>
        <w:tc>
          <w:tcPr>
            <w:tcW w:w="850" w:type="dxa"/>
            <w:tcBorders>
              <w:top w:val="single" w:sz="8" w:space="0" w:color="auto"/>
            </w:tcBorders>
            <w:vAlign w:val="center"/>
          </w:tcPr>
          <w:p w14:paraId="2C6E91A8" w14:textId="383A857D" w:rsidR="00555AEF" w:rsidRPr="00FD7940" w:rsidRDefault="00555AEF" w:rsidP="00555AEF">
            <w:pPr>
              <w:pStyle w:val="a5"/>
              <w:rPr>
                <w:noProof/>
              </w:rPr>
            </w:pPr>
            <w:r w:rsidRPr="004614F0">
              <w:rPr>
                <w:rFonts w:ascii="等线" w:eastAsia="等线" w:hAnsi="等线" w:cs="宋体" w:hint="eastAsia"/>
                <w:color w:val="000000"/>
                <w:kern w:val="0"/>
              </w:rPr>
              <w:t>1</w:t>
            </w:r>
          </w:p>
        </w:tc>
        <w:tc>
          <w:tcPr>
            <w:tcW w:w="2126" w:type="dxa"/>
            <w:tcBorders>
              <w:top w:val="single" w:sz="8" w:space="0" w:color="auto"/>
            </w:tcBorders>
            <w:vAlign w:val="center"/>
          </w:tcPr>
          <w:p w14:paraId="28D699DF" w14:textId="3B1313F3" w:rsidR="00555AEF" w:rsidRPr="00FD7940" w:rsidRDefault="00555AEF" w:rsidP="00555AEF">
            <w:pPr>
              <w:pStyle w:val="a5"/>
              <w:rPr>
                <w:noProof/>
              </w:rPr>
            </w:pPr>
            <w:r w:rsidRPr="004614F0">
              <w:rPr>
                <w:rFonts w:ascii="等线" w:eastAsia="等线" w:hAnsi="等线" w:cs="宋体" w:hint="eastAsia"/>
                <w:color w:val="000000"/>
                <w:kern w:val="0"/>
              </w:rPr>
              <w:t>id</w:t>
            </w:r>
          </w:p>
        </w:tc>
        <w:tc>
          <w:tcPr>
            <w:tcW w:w="2268" w:type="dxa"/>
            <w:tcBorders>
              <w:top w:val="single" w:sz="8" w:space="0" w:color="auto"/>
            </w:tcBorders>
            <w:vAlign w:val="center"/>
          </w:tcPr>
          <w:p w14:paraId="4BD9D08F" w14:textId="6D49EF83" w:rsidR="00555AEF" w:rsidRPr="00FD7940" w:rsidRDefault="00555AEF" w:rsidP="00555AEF">
            <w:pPr>
              <w:pStyle w:val="a5"/>
              <w:rPr>
                <w:noProof/>
              </w:rPr>
            </w:pPr>
            <w:r w:rsidRPr="004614F0">
              <w:rPr>
                <w:rFonts w:ascii="等线" w:eastAsia="等线" w:hAnsi="等线" w:cs="宋体" w:hint="eastAsia"/>
                <w:color w:val="000000"/>
                <w:kern w:val="0"/>
              </w:rPr>
              <w:t>id号</w:t>
            </w:r>
          </w:p>
        </w:tc>
        <w:tc>
          <w:tcPr>
            <w:tcW w:w="2126" w:type="dxa"/>
            <w:tcBorders>
              <w:top w:val="single" w:sz="8" w:space="0" w:color="auto"/>
            </w:tcBorders>
            <w:vAlign w:val="center"/>
          </w:tcPr>
          <w:p w14:paraId="7E22E1E6" w14:textId="00AB2142" w:rsidR="00555AEF" w:rsidRPr="00FD7940" w:rsidRDefault="00555AEF" w:rsidP="00555AEF">
            <w:pPr>
              <w:pStyle w:val="a5"/>
              <w:rPr>
                <w:noProof/>
              </w:rPr>
            </w:pPr>
            <w:proofErr w:type="gramStart"/>
            <w:r w:rsidRPr="004614F0">
              <w:rPr>
                <w:rFonts w:ascii="等线" w:eastAsia="等线" w:hAnsi="等线" w:cs="宋体" w:hint="eastAsia"/>
                <w:color w:val="000000"/>
                <w:kern w:val="0"/>
              </w:rPr>
              <w:t>int(</w:t>
            </w:r>
            <w:proofErr w:type="gramEnd"/>
            <w:r w:rsidRPr="004614F0">
              <w:rPr>
                <w:rFonts w:ascii="等线" w:eastAsia="等线" w:hAnsi="等线" w:cs="宋体" w:hint="eastAsia"/>
                <w:color w:val="000000"/>
                <w:kern w:val="0"/>
              </w:rPr>
              <w:t>11)</w:t>
            </w:r>
          </w:p>
        </w:tc>
        <w:tc>
          <w:tcPr>
            <w:tcW w:w="1134" w:type="dxa"/>
            <w:tcBorders>
              <w:top w:val="single" w:sz="8" w:space="0" w:color="auto"/>
            </w:tcBorders>
            <w:vAlign w:val="center"/>
          </w:tcPr>
          <w:p w14:paraId="1B414099" w14:textId="47912DAB" w:rsidR="00555AEF" w:rsidRPr="00FD7940" w:rsidRDefault="00555AEF" w:rsidP="00555AEF">
            <w:pPr>
              <w:pStyle w:val="a5"/>
              <w:rPr>
                <w:noProof/>
              </w:rPr>
            </w:pPr>
            <w:r w:rsidRPr="004614F0">
              <w:rPr>
                <w:rFonts w:ascii="等线" w:eastAsia="等线" w:hAnsi="等线" w:cs="宋体" w:hint="eastAsia"/>
                <w:color w:val="000000"/>
                <w:kern w:val="0"/>
              </w:rPr>
              <w:t>是</w:t>
            </w:r>
          </w:p>
        </w:tc>
      </w:tr>
      <w:tr w:rsidR="00555AEF" w:rsidRPr="00FD7940" w14:paraId="76236076" w14:textId="77777777" w:rsidTr="00567D38">
        <w:trPr>
          <w:trHeight w:val="491"/>
          <w:jc w:val="center"/>
        </w:trPr>
        <w:tc>
          <w:tcPr>
            <w:tcW w:w="850" w:type="dxa"/>
            <w:vAlign w:val="center"/>
          </w:tcPr>
          <w:p w14:paraId="5AF0BD51" w14:textId="22E09BD0" w:rsidR="00555AEF" w:rsidRPr="00FD7940" w:rsidRDefault="00555AEF" w:rsidP="00555AEF">
            <w:pPr>
              <w:pStyle w:val="a5"/>
              <w:rPr>
                <w:noProof/>
              </w:rPr>
            </w:pPr>
            <w:r w:rsidRPr="004614F0">
              <w:rPr>
                <w:rFonts w:ascii="等线" w:eastAsia="等线" w:hAnsi="等线" w:cs="宋体" w:hint="eastAsia"/>
                <w:color w:val="000000"/>
                <w:kern w:val="0"/>
              </w:rPr>
              <w:t>2</w:t>
            </w:r>
          </w:p>
        </w:tc>
        <w:tc>
          <w:tcPr>
            <w:tcW w:w="2126" w:type="dxa"/>
            <w:vAlign w:val="center"/>
          </w:tcPr>
          <w:p w14:paraId="609BAB95" w14:textId="5AF7583B" w:rsidR="00555AEF" w:rsidRPr="00FD7940" w:rsidRDefault="00555AEF" w:rsidP="00555AEF">
            <w:pPr>
              <w:pStyle w:val="a5"/>
              <w:rPr>
                <w:noProof/>
              </w:rPr>
            </w:pPr>
            <w:r w:rsidRPr="004614F0">
              <w:rPr>
                <w:rFonts w:ascii="等线" w:eastAsia="等线" w:hAnsi="等线" w:cs="宋体" w:hint="eastAsia"/>
                <w:color w:val="000000"/>
                <w:kern w:val="0"/>
              </w:rPr>
              <w:t>username</w:t>
            </w:r>
          </w:p>
        </w:tc>
        <w:tc>
          <w:tcPr>
            <w:tcW w:w="2268" w:type="dxa"/>
            <w:vAlign w:val="center"/>
          </w:tcPr>
          <w:p w14:paraId="4F126731" w14:textId="59C3FB9A" w:rsidR="00555AEF" w:rsidRPr="00FD7940" w:rsidRDefault="00555AEF" w:rsidP="00555AEF">
            <w:pPr>
              <w:pStyle w:val="a5"/>
              <w:rPr>
                <w:noProof/>
              </w:rPr>
            </w:pPr>
            <w:r w:rsidRPr="004614F0">
              <w:rPr>
                <w:rFonts w:ascii="等线" w:eastAsia="等线" w:hAnsi="等线" w:cs="宋体" w:hint="eastAsia"/>
                <w:color w:val="000000"/>
                <w:kern w:val="0"/>
              </w:rPr>
              <w:t>用户名</w:t>
            </w:r>
          </w:p>
        </w:tc>
        <w:tc>
          <w:tcPr>
            <w:tcW w:w="2126" w:type="dxa"/>
            <w:vAlign w:val="center"/>
          </w:tcPr>
          <w:p w14:paraId="100DAA81" w14:textId="3DD70E35" w:rsidR="00555AEF" w:rsidRPr="00FD7940" w:rsidRDefault="00555AEF" w:rsidP="00555AEF">
            <w:pPr>
              <w:pStyle w:val="a5"/>
              <w:rPr>
                <w:noProof/>
              </w:rPr>
            </w:pPr>
            <w:proofErr w:type="gramStart"/>
            <w:r w:rsidRPr="004614F0">
              <w:rPr>
                <w:rFonts w:ascii="等线" w:eastAsia="等线" w:hAnsi="等线" w:cs="宋体" w:hint="eastAsia"/>
                <w:color w:val="000000"/>
                <w:kern w:val="0"/>
              </w:rPr>
              <w:t>varchar(</w:t>
            </w:r>
            <w:proofErr w:type="gramEnd"/>
            <w:r w:rsidRPr="004614F0">
              <w:rPr>
                <w:rFonts w:ascii="等线" w:eastAsia="等线" w:hAnsi="等线" w:cs="宋体" w:hint="eastAsia"/>
                <w:color w:val="000000"/>
                <w:kern w:val="0"/>
              </w:rPr>
              <w:t>20)</w:t>
            </w:r>
          </w:p>
        </w:tc>
        <w:tc>
          <w:tcPr>
            <w:tcW w:w="1134" w:type="dxa"/>
            <w:vAlign w:val="center"/>
          </w:tcPr>
          <w:p w14:paraId="7752D952" w14:textId="4CB0EA3C" w:rsidR="00555AEF" w:rsidRPr="00FD7940" w:rsidRDefault="00555AEF" w:rsidP="00555AEF">
            <w:pPr>
              <w:pStyle w:val="a5"/>
              <w:rPr>
                <w:noProof/>
              </w:rPr>
            </w:pPr>
            <w:r w:rsidRPr="004614F0">
              <w:rPr>
                <w:rFonts w:ascii="等线" w:eastAsia="等线" w:hAnsi="等线" w:cs="宋体" w:hint="eastAsia"/>
                <w:color w:val="000000"/>
                <w:kern w:val="0"/>
              </w:rPr>
              <w:t>否</w:t>
            </w:r>
          </w:p>
        </w:tc>
      </w:tr>
      <w:tr w:rsidR="00555AEF" w:rsidRPr="00FD7940" w14:paraId="54C06455" w14:textId="77777777" w:rsidTr="00567D38">
        <w:trPr>
          <w:trHeight w:val="478"/>
          <w:jc w:val="center"/>
        </w:trPr>
        <w:tc>
          <w:tcPr>
            <w:tcW w:w="850" w:type="dxa"/>
            <w:vAlign w:val="center"/>
          </w:tcPr>
          <w:p w14:paraId="46388F98" w14:textId="1BAD7C9C" w:rsidR="00555AEF" w:rsidRPr="00FD7940" w:rsidRDefault="00555AEF" w:rsidP="00555AEF">
            <w:pPr>
              <w:pStyle w:val="a5"/>
              <w:rPr>
                <w:noProof/>
              </w:rPr>
            </w:pPr>
            <w:r w:rsidRPr="004614F0">
              <w:rPr>
                <w:rFonts w:ascii="等线" w:eastAsia="等线" w:hAnsi="等线" w:cs="宋体" w:hint="eastAsia"/>
                <w:color w:val="000000"/>
                <w:kern w:val="0"/>
              </w:rPr>
              <w:t>3</w:t>
            </w:r>
          </w:p>
        </w:tc>
        <w:tc>
          <w:tcPr>
            <w:tcW w:w="2126" w:type="dxa"/>
            <w:vAlign w:val="center"/>
          </w:tcPr>
          <w:p w14:paraId="02E99676" w14:textId="29A83849" w:rsidR="00555AEF" w:rsidRPr="00FD7940" w:rsidRDefault="00555AEF" w:rsidP="00555AEF">
            <w:pPr>
              <w:pStyle w:val="a5"/>
              <w:rPr>
                <w:noProof/>
              </w:rPr>
            </w:pPr>
            <w:r w:rsidRPr="004614F0">
              <w:rPr>
                <w:rFonts w:ascii="等线" w:eastAsia="等线" w:hAnsi="等线" w:cs="宋体" w:hint="eastAsia"/>
                <w:color w:val="000000"/>
                <w:kern w:val="0"/>
              </w:rPr>
              <w:t>password</w:t>
            </w:r>
          </w:p>
        </w:tc>
        <w:tc>
          <w:tcPr>
            <w:tcW w:w="2268" w:type="dxa"/>
            <w:vAlign w:val="center"/>
          </w:tcPr>
          <w:p w14:paraId="563DD0FB" w14:textId="24083011" w:rsidR="00555AEF" w:rsidRPr="00FD7940" w:rsidRDefault="00555AEF" w:rsidP="00555AEF">
            <w:pPr>
              <w:pStyle w:val="a5"/>
              <w:rPr>
                <w:noProof/>
              </w:rPr>
            </w:pPr>
            <w:r w:rsidRPr="004614F0">
              <w:rPr>
                <w:rFonts w:ascii="等线" w:eastAsia="等线" w:hAnsi="等线" w:cs="宋体" w:hint="eastAsia"/>
                <w:color w:val="000000"/>
                <w:kern w:val="0"/>
              </w:rPr>
              <w:t>密码</w:t>
            </w:r>
          </w:p>
        </w:tc>
        <w:tc>
          <w:tcPr>
            <w:tcW w:w="2126" w:type="dxa"/>
            <w:vAlign w:val="center"/>
          </w:tcPr>
          <w:p w14:paraId="1C871C28" w14:textId="5E7EEAEF" w:rsidR="00555AEF" w:rsidRPr="00FD7940" w:rsidRDefault="00555AEF" w:rsidP="00555AEF">
            <w:pPr>
              <w:pStyle w:val="a5"/>
              <w:rPr>
                <w:noProof/>
              </w:rPr>
            </w:pPr>
            <w:proofErr w:type="gramStart"/>
            <w:r w:rsidRPr="004614F0">
              <w:rPr>
                <w:rFonts w:ascii="等线" w:eastAsia="等线" w:hAnsi="等线" w:cs="宋体" w:hint="eastAsia"/>
                <w:color w:val="000000"/>
                <w:kern w:val="0"/>
              </w:rPr>
              <w:t>varchar(</w:t>
            </w:r>
            <w:proofErr w:type="gramEnd"/>
            <w:r w:rsidRPr="004614F0">
              <w:rPr>
                <w:rFonts w:ascii="等线" w:eastAsia="等线" w:hAnsi="等线" w:cs="宋体" w:hint="eastAsia"/>
                <w:color w:val="000000"/>
                <w:kern w:val="0"/>
              </w:rPr>
              <w:t>255)</w:t>
            </w:r>
          </w:p>
        </w:tc>
        <w:tc>
          <w:tcPr>
            <w:tcW w:w="1134" w:type="dxa"/>
            <w:vAlign w:val="center"/>
          </w:tcPr>
          <w:p w14:paraId="064FF563" w14:textId="324C26D7" w:rsidR="00555AEF" w:rsidRPr="00FD7940" w:rsidRDefault="00555AEF" w:rsidP="00555AEF">
            <w:pPr>
              <w:pStyle w:val="a5"/>
              <w:rPr>
                <w:noProof/>
              </w:rPr>
            </w:pPr>
            <w:r w:rsidRPr="004614F0">
              <w:rPr>
                <w:rFonts w:ascii="等线" w:eastAsia="等线" w:hAnsi="等线" w:cs="宋体" w:hint="eastAsia"/>
                <w:color w:val="000000"/>
                <w:kern w:val="0"/>
              </w:rPr>
              <w:t>否</w:t>
            </w:r>
          </w:p>
        </w:tc>
      </w:tr>
      <w:tr w:rsidR="00555AEF" w:rsidRPr="00FD7940" w14:paraId="6C7B2EB8" w14:textId="77777777" w:rsidTr="00567D38">
        <w:trPr>
          <w:trHeight w:val="478"/>
          <w:jc w:val="center"/>
        </w:trPr>
        <w:tc>
          <w:tcPr>
            <w:tcW w:w="850" w:type="dxa"/>
            <w:vAlign w:val="center"/>
          </w:tcPr>
          <w:p w14:paraId="73D5E0E6" w14:textId="3A755E05" w:rsidR="00555AEF" w:rsidRPr="00FD7940" w:rsidRDefault="00555AEF" w:rsidP="00555AEF">
            <w:pPr>
              <w:pStyle w:val="a5"/>
              <w:rPr>
                <w:noProof/>
              </w:rPr>
            </w:pPr>
            <w:r w:rsidRPr="004614F0">
              <w:rPr>
                <w:rFonts w:ascii="等线" w:eastAsia="等线" w:hAnsi="等线" w:cs="宋体" w:hint="eastAsia"/>
                <w:color w:val="000000"/>
                <w:kern w:val="0"/>
              </w:rPr>
              <w:t>4</w:t>
            </w:r>
          </w:p>
        </w:tc>
        <w:tc>
          <w:tcPr>
            <w:tcW w:w="2126" w:type="dxa"/>
            <w:vAlign w:val="center"/>
          </w:tcPr>
          <w:p w14:paraId="6F21D774" w14:textId="1F7982D0" w:rsidR="00555AEF" w:rsidRPr="00FD7940" w:rsidRDefault="00555AEF" w:rsidP="00555AEF">
            <w:pPr>
              <w:pStyle w:val="a5"/>
              <w:rPr>
                <w:noProof/>
              </w:rPr>
            </w:pPr>
            <w:r w:rsidRPr="004614F0">
              <w:rPr>
                <w:rFonts w:ascii="等线" w:eastAsia="等线" w:hAnsi="等线" w:cs="宋体" w:hint="eastAsia"/>
                <w:color w:val="000000"/>
                <w:kern w:val="0"/>
              </w:rPr>
              <w:t>depart</w:t>
            </w:r>
          </w:p>
        </w:tc>
        <w:tc>
          <w:tcPr>
            <w:tcW w:w="2268" w:type="dxa"/>
            <w:vAlign w:val="center"/>
          </w:tcPr>
          <w:p w14:paraId="00537FBF" w14:textId="694805F9" w:rsidR="00555AEF" w:rsidRPr="00FD7940" w:rsidRDefault="00555AEF" w:rsidP="00555AEF">
            <w:pPr>
              <w:pStyle w:val="a5"/>
              <w:rPr>
                <w:noProof/>
              </w:rPr>
            </w:pPr>
            <w:r w:rsidRPr="004614F0">
              <w:rPr>
                <w:rFonts w:ascii="等线" w:eastAsia="等线" w:hAnsi="等线" w:cs="宋体" w:hint="eastAsia"/>
                <w:color w:val="000000"/>
                <w:kern w:val="0"/>
              </w:rPr>
              <w:t>所属部门</w:t>
            </w:r>
          </w:p>
        </w:tc>
        <w:tc>
          <w:tcPr>
            <w:tcW w:w="2126" w:type="dxa"/>
            <w:vAlign w:val="center"/>
          </w:tcPr>
          <w:p w14:paraId="1E586694" w14:textId="7F8DDB7C" w:rsidR="00555AEF" w:rsidRPr="00FD7940" w:rsidRDefault="00555AEF" w:rsidP="00555AEF">
            <w:pPr>
              <w:pStyle w:val="a5"/>
              <w:rPr>
                <w:noProof/>
              </w:rPr>
            </w:pPr>
            <w:proofErr w:type="gramStart"/>
            <w:r w:rsidRPr="004614F0">
              <w:rPr>
                <w:rFonts w:ascii="等线" w:eastAsia="等线" w:hAnsi="等线" w:cs="宋体" w:hint="eastAsia"/>
                <w:color w:val="000000"/>
                <w:kern w:val="0"/>
              </w:rPr>
              <w:t>varchar(</w:t>
            </w:r>
            <w:proofErr w:type="gramEnd"/>
            <w:r w:rsidRPr="004614F0">
              <w:rPr>
                <w:rFonts w:ascii="等线" w:eastAsia="等线" w:hAnsi="等线" w:cs="宋体" w:hint="eastAsia"/>
                <w:color w:val="000000"/>
                <w:kern w:val="0"/>
              </w:rPr>
              <w:t>20)</w:t>
            </w:r>
          </w:p>
        </w:tc>
        <w:tc>
          <w:tcPr>
            <w:tcW w:w="1134" w:type="dxa"/>
            <w:vAlign w:val="center"/>
          </w:tcPr>
          <w:p w14:paraId="40640B57" w14:textId="69EBD1F2" w:rsidR="00555AEF" w:rsidRPr="00FD7940" w:rsidRDefault="00555AEF" w:rsidP="00555AEF">
            <w:pPr>
              <w:pStyle w:val="a5"/>
              <w:rPr>
                <w:noProof/>
              </w:rPr>
            </w:pPr>
            <w:r w:rsidRPr="004614F0">
              <w:rPr>
                <w:rFonts w:ascii="等线" w:eastAsia="等线" w:hAnsi="等线" w:cs="宋体" w:hint="eastAsia"/>
                <w:color w:val="000000"/>
                <w:kern w:val="0"/>
              </w:rPr>
              <w:t>否</w:t>
            </w:r>
          </w:p>
        </w:tc>
      </w:tr>
    </w:tbl>
    <w:p w14:paraId="525A3122" w14:textId="77777777" w:rsidR="00DE3C84" w:rsidRPr="00FD7940" w:rsidRDefault="00DE3C84" w:rsidP="00DE3C84">
      <w:pPr>
        <w:pStyle w:val="a0"/>
        <w:ind w:firstLine="480"/>
        <w:rPr>
          <w:noProof/>
        </w:rPr>
      </w:pPr>
    </w:p>
    <w:p w14:paraId="4CC91FEA" w14:textId="0B0F551B" w:rsidR="00EE3B35" w:rsidRPr="00FD7940" w:rsidRDefault="00EE3B35" w:rsidP="007A3822">
      <w:pPr>
        <w:pStyle w:val="a0"/>
        <w:ind w:firstLine="480"/>
        <w:rPr>
          <w:noProof/>
        </w:rPr>
      </w:pPr>
      <w:r w:rsidRPr="00FD7940">
        <w:rPr>
          <w:noProof/>
        </w:rPr>
        <w:t>（</w:t>
      </w:r>
      <w:r w:rsidR="006540C6" w:rsidRPr="00FD7940">
        <w:rPr>
          <w:noProof/>
        </w:rPr>
        <w:t>6</w:t>
      </w:r>
      <w:r w:rsidRPr="00FD7940">
        <w:rPr>
          <w:noProof/>
        </w:rPr>
        <w:t>）</w:t>
      </w:r>
      <w:r w:rsidR="00555AEF" w:rsidRPr="00555AEF">
        <w:rPr>
          <w:rFonts w:hint="eastAsia"/>
          <w:noProof/>
        </w:rPr>
        <w:t>部门信息表</w:t>
      </w:r>
      <w:r w:rsidR="00555AEF" w:rsidRPr="00555AEF">
        <w:rPr>
          <w:noProof/>
        </w:rPr>
        <w:t>department</w:t>
      </w:r>
      <w:r w:rsidR="005E3FA6" w:rsidRPr="00FD7940">
        <w:rPr>
          <w:noProof/>
        </w:rPr>
        <w:t>，用</w:t>
      </w:r>
      <w:r w:rsidR="003620E6" w:rsidRPr="00FD7940">
        <w:rPr>
          <w:noProof/>
        </w:rPr>
        <w:t>来</w:t>
      </w:r>
      <w:r w:rsidR="005E3FA6" w:rsidRPr="00FD7940">
        <w:rPr>
          <w:noProof/>
        </w:rPr>
        <w:t>存储</w:t>
      </w:r>
      <w:r w:rsidR="00555AEF" w:rsidRPr="00555AEF">
        <w:rPr>
          <w:rFonts w:hint="eastAsia"/>
          <w:noProof/>
        </w:rPr>
        <w:t>部门</w:t>
      </w:r>
      <w:r w:rsidR="005E3FA6" w:rsidRPr="00FD7940">
        <w:rPr>
          <w:noProof/>
        </w:rPr>
        <w:t>的基本信息，</w:t>
      </w:r>
      <w:r w:rsidRPr="00FD7940">
        <w:rPr>
          <w:noProof/>
        </w:rPr>
        <w:t>其相应字段信息如表</w:t>
      </w:r>
      <w:r w:rsidRPr="00FD7940">
        <w:rPr>
          <w:noProof/>
        </w:rPr>
        <w:t>4-</w:t>
      </w:r>
      <w:r w:rsidR="006540C6" w:rsidRPr="00FD7940">
        <w:rPr>
          <w:noProof/>
        </w:rPr>
        <w:t>6</w:t>
      </w:r>
      <w:r w:rsidRPr="00FD7940">
        <w:rPr>
          <w:noProof/>
        </w:rPr>
        <w:t>所示。</w:t>
      </w:r>
    </w:p>
    <w:p w14:paraId="2AFC3FD6" w14:textId="354C82FB" w:rsidR="007C010A" w:rsidRPr="00FD7940" w:rsidRDefault="007C010A" w:rsidP="007C010A">
      <w:pPr>
        <w:pStyle w:val="a4"/>
        <w:rPr>
          <w:noProof/>
        </w:rPr>
      </w:pPr>
      <w:r w:rsidRPr="00FD7940">
        <w:rPr>
          <w:noProof/>
        </w:rPr>
        <w:t>表</w:t>
      </w:r>
      <w:r w:rsidRPr="00FD7940">
        <w:rPr>
          <w:noProof/>
        </w:rPr>
        <w:t>4-</w:t>
      </w:r>
      <w:r w:rsidR="006540C6" w:rsidRPr="00FD7940">
        <w:rPr>
          <w:noProof/>
        </w:rPr>
        <w:t>6</w:t>
      </w:r>
      <w:r w:rsidRPr="00FD7940">
        <w:rPr>
          <w:noProof/>
        </w:rPr>
        <w:t xml:space="preserve">  </w:t>
      </w:r>
      <w:r w:rsidR="00555AEF" w:rsidRPr="00555AEF">
        <w:rPr>
          <w:rFonts w:hint="eastAsia"/>
          <w:noProof/>
        </w:rPr>
        <w:t>部门信息表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850"/>
        <w:gridCol w:w="2126"/>
        <w:gridCol w:w="2268"/>
        <w:gridCol w:w="2126"/>
        <w:gridCol w:w="1134"/>
      </w:tblGrid>
      <w:tr w:rsidR="005E3FA6" w:rsidRPr="00FD7940" w14:paraId="581F40D4" w14:textId="77777777" w:rsidTr="005E3FA6">
        <w:trPr>
          <w:trHeight w:val="426"/>
          <w:jc w:val="center"/>
        </w:trPr>
        <w:tc>
          <w:tcPr>
            <w:tcW w:w="850" w:type="dxa"/>
            <w:tcBorders>
              <w:top w:val="single" w:sz="12" w:space="0" w:color="auto"/>
              <w:bottom w:val="single" w:sz="8" w:space="0" w:color="auto"/>
            </w:tcBorders>
          </w:tcPr>
          <w:p w14:paraId="630CD1B4" w14:textId="77777777" w:rsidR="005E3FA6" w:rsidRPr="00FD7940" w:rsidRDefault="005E3FA6" w:rsidP="00347AE6">
            <w:pPr>
              <w:pStyle w:val="a5"/>
              <w:rPr>
                <w:noProof/>
              </w:rPr>
            </w:pPr>
            <w:r w:rsidRPr="00FD7940">
              <w:rPr>
                <w:noProof/>
              </w:rPr>
              <w:t>序号</w:t>
            </w:r>
          </w:p>
        </w:tc>
        <w:tc>
          <w:tcPr>
            <w:tcW w:w="2126" w:type="dxa"/>
            <w:tcBorders>
              <w:top w:val="single" w:sz="12" w:space="0" w:color="auto"/>
              <w:bottom w:val="single" w:sz="8" w:space="0" w:color="auto"/>
            </w:tcBorders>
          </w:tcPr>
          <w:p w14:paraId="7DD5CD0A" w14:textId="77777777" w:rsidR="005E3FA6" w:rsidRPr="00FD7940" w:rsidRDefault="005E3FA6" w:rsidP="00347AE6">
            <w:pPr>
              <w:pStyle w:val="a5"/>
              <w:rPr>
                <w:noProof/>
              </w:rPr>
            </w:pPr>
            <w:r w:rsidRPr="00FD7940">
              <w:rPr>
                <w:noProof/>
              </w:rPr>
              <w:t>字段</w:t>
            </w:r>
          </w:p>
        </w:tc>
        <w:tc>
          <w:tcPr>
            <w:tcW w:w="2268" w:type="dxa"/>
            <w:tcBorders>
              <w:top w:val="single" w:sz="12" w:space="0" w:color="auto"/>
              <w:bottom w:val="single" w:sz="8" w:space="0" w:color="auto"/>
            </w:tcBorders>
          </w:tcPr>
          <w:p w14:paraId="0E27F2FE" w14:textId="77777777" w:rsidR="005E3FA6" w:rsidRPr="00FD7940" w:rsidRDefault="005E3FA6" w:rsidP="00347AE6">
            <w:pPr>
              <w:pStyle w:val="a5"/>
              <w:rPr>
                <w:noProof/>
              </w:rPr>
            </w:pPr>
            <w:r w:rsidRPr="00FD7940">
              <w:rPr>
                <w:noProof/>
              </w:rPr>
              <w:t>描述</w:t>
            </w:r>
          </w:p>
        </w:tc>
        <w:tc>
          <w:tcPr>
            <w:tcW w:w="2126" w:type="dxa"/>
            <w:tcBorders>
              <w:top w:val="single" w:sz="12" w:space="0" w:color="auto"/>
              <w:bottom w:val="single" w:sz="8" w:space="0" w:color="auto"/>
            </w:tcBorders>
          </w:tcPr>
          <w:p w14:paraId="2DA1C594" w14:textId="77777777" w:rsidR="005E3FA6" w:rsidRPr="00FD7940" w:rsidRDefault="005E3FA6" w:rsidP="00347AE6">
            <w:pPr>
              <w:pStyle w:val="a5"/>
              <w:rPr>
                <w:noProof/>
              </w:rPr>
            </w:pPr>
            <w:r w:rsidRPr="00FD7940">
              <w:rPr>
                <w:noProof/>
              </w:rPr>
              <w:t>类型和长度</w:t>
            </w:r>
          </w:p>
        </w:tc>
        <w:tc>
          <w:tcPr>
            <w:tcW w:w="1134" w:type="dxa"/>
            <w:tcBorders>
              <w:top w:val="single" w:sz="12" w:space="0" w:color="auto"/>
              <w:bottom w:val="single" w:sz="8" w:space="0" w:color="auto"/>
            </w:tcBorders>
          </w:tcPr>
          <w:p w14:paraId="3225874C" w14:textId="77777777" w:rsidR="005E3FA6" w:rsidRPr="00FD7940" w:rsidRDefault="005E3FA6" w:rsidP="00347AE6">
            <w:pPr>
              <w:pStyle w:val="a5"/>
              <w:rPr>
                <w:noProof/>
              </w:rPr>
            </w:pPr>
            <w:r w:rsidRPr="00FD7940">
              <w:rPr>
                <w:noProof/>
              </w:rPr>
              <w:t>主键</w:t>
            </w:r>
          </w:p>
        </w:tc>
      </w:tr>
      <w:tr w:rsidR="00555AEF" w:rsidRPr="00FD7940" w14:paraId="5C4B5FA7" w14:textId="77777777" w:rsidTr="005E3FA6">
        <w:trPr>
          <w:trHeight w:val="491"/>
          <w:jc w:val="center"/>
        </w:trPr>
        <w:tc>
          <w:tcPr>
            <w:tcW w:w="850" w:type="dxa"/>
            <w:tcBorders>
              <w:top w:val="single" w:sz="8" w:space="0" w:color="auto"/>
            </w:tcBorders>
          </w:tcPr>
          <w:p w14:paraId="279CB2FE" w14:textId="37E44672" w:rsidR="00555AEF" w:rsidRPr="00FD7940" w:rsidRDefault="00555AEF" w:rsidP="00555AEF">
            <w:pPr>
              <w:pStyle w:val="a5"/>
              <w:rPr>
                <w:noProof/>
              </w:rPr>
            </w:pPr>
            <w:r w:rsidRPr="00FD7940">
              <w:rPr>
                <w:noProof/>
              </w:rPr>
              <w:t>1</w:t>
            </w:r>
          </w:p>
        </w:tc>
        <w:tc>
          <w:tcPr>
            <w:tcW w:w="2126" w:type="dxa"/>
            <w:tcBorders>
              <w:top w:val="single" w:sz="8" w:space="0" w:color="auto"/>
            </w:tcBorders>
          </w:tcPr>
          <w:p w14:paraId="418B9277" w14:textId="07261D26" w:rsidR="00555AEF" w:rsidRPr="00FD7940" w:rsidRDefault="00555AEF" w:rsidP="00555AEF">
            <w:pPr>
              <w:pStyle w:val="a5"/>
              <w:rPr>
                <w:noProof/>
              </w:rPr>
            </w:pPr>
            <w:r w:rsidRPr="00FD7940">
              <w:rPr>
                <w:noProof/>
              </w:rPr>
              <w:t>Id</w:t>
            </w:r>
          </w:p>
        </w:tc>
        <w:tc>
          <w:tcPr>
            <w:tcW w:w="2268" w:type="dxa"/>
            <w:tcBorders>
              <w:top w:val="single" w:sz="8" w:space="0" w:color="auto"/>
            </w:tcBorders>
          </w:tcPr>
          <w:p w14:paraId="227EB10E" w14:textId="0CD28C16" w:rsidR="00555AEF" w:rsidRPr="00FD7940" w:rsidRDefault="00555AEF" w:rsidP="00555AEF">
            <w:pPr>
              <w:pStyle w:val="a5"/>
              <w:rPr>
                <w:noProof/>
              </w:rPr>
            </w:pPr>
            <w:r>
              <w:rPr>
                <w:rFonts w:hint="eastAsia"/>
                <w:noProof/>
              </w:rPr>
              <w:t>部门编号</w:t>
            </w:r>
          </w:p>
        </w:tc>
        <w:tc>
          <w:tcPr>
            <w:tcW w:w="2126" w:type="dxa"/>
            <w:tcBorders>
              <w:top w:val="single" w:sz="8" w:space="0" w:color="auto"/>
            </w:tcBorders>
          </w:tcPr>
          <w:p w14:paraId="715B270C" w14:textId="454689D8" w:rsidR="00555AEF" w:rsidRPr="00FD7940" w:rsidRDefault="00555AEF" w:rsidP="00555AEF">
            <w:pPr>
              <w:pStyle w:val="a5"/>
              <w:rPr>
                <w:noProof/>
              </w:rPr>
            </w:pPr>
            <w:r w:rsidRPr="00FD7940">
              <w:rPr>
                <w:noProof/>
              </w:rPr>
              <w:t>Int</w:t>
            </w:r>
            <w:r>
              <w:rPr>
                <w:rFonts w:hint="eastAsia"/>
                <w:noProof/>
              </w:rPr>
              <w:t>(1</w:t>
            </w:r>
            <w:r>
              <w:rPr>
                <w:noProof/>
              </w:rPr>
              <w:t>1)</w:t>
            </w:r>
          </w:p>
        </w:tc>
        <w:tc>
          <w:tcPr>
            <w:tcW w:w="1134" w:type="dxa"/>
            <w:tcBorders>
              <w:top w:val="single" w:sz="8" w:space="0" w:color="auto"/>
            </w:tcBorders>
          </w:tcPr>
          <w:p w14:paraId="50F5E3B4" w14:textId="60E65FA7" w:rsidR="00555AEF" w:rsidRPr="00FD7940" w:rsidRDefault="00555AEF" w:rsidP="00555AEF">
            <w:pPr>
              <w:pStyle w:val="a5"/>
              <w:rPr>
                <w:noProof/>
              </w:rPr>
            </w:pPr>
            <w:r w:rsidRPr="00FD7940">
              <w:rPr>
                <w:noProof/>
              </w:rPr>
              <w:t>是</w:t>
            </w:r>
          </w:p>
        </w:tc>
      </w:tr>
      <w:tr w:rsidR="00555AEF" w:rsidRPr="00FD7940" w14:paraId="329BB779" w14:textId="77777777" w:rsidTr="005E3FA6">
        <w:trPr>
          <w:trHeight w:val="478"/>
          <w:jc w:val="center"/>
        </w:trPr>
        <w:tc>
          <w:tcPr>
            <w:tcW w:w="850" w:type="dxa"/>
          </w:tcPr>
          <w:p w14:paraId="52A15F76" w14:textId="22B5D1ED" w:rsidR="00555AEF" w:rsidRPr="00FD7940" w:rsidRDefault="00555AEF" w:rsidP="00555AEF">
            <w:pPr>
              <w:pStyle w:val="a5"/>
              <w:rPr>
                <w:noProof/>
              </w:rPr>
            </w:pPr>
            <w:r w:rsidRPr="00FD7940">
              <w:rPr>
                <w:noProof/>
              </w:rPr>
              <w:t>2</w:t>
            </w:r>
          </w:p>
        </w:tc>
        <w:tc>
          <w:tcPr>
            <w:tcW w:w="2126" w:type="dxa"/>
          </w:tcPr>
          <w:p w14:paraId="13D80AE3" w14:textId="0F3254D4" w:rsidR="00555AEF" w:rsidRPr="00FD7940" w:rsidRDefault="00555AEF" w:rsidP="00555AEF">
            <w:pPr>
              <w:pStyle w:val="a5"/>
              <w:rPr>
                <w:noProof/>
              </w:rPr>
            </w:pPr>
            <w:r>
              <w:t>name</w:t>
            </w:r>
          </w:p>
        </w:tc>
        <w:tc>
          <w:tcPr>
            <w:tcW w:w="2268" w:type="dxa"/>
          </w:tcPr>
          <w:p w14:paraId="622651D9" w14:textId="58165E91" w:rsidR="00555AEF" w:rsidRPr="00FD7940" w:rsidRDefault="00555AEF" w:rsidP="00555AEF">
            <w:pPr>
              <w:pStyle w:val="a5"/>
              <w:rPr>
                <w:noProof/>
              </w:rPr>
            </w:pPr>
            <w:r>
              <w:rPr>
                <w:rFonts w:hint="eastAsia"/>
                <w:noProof/>
              </w:rPr>
              <w:t>部门名称</w:t>
            </w:r>
          </w:p>
        </w:tc>
        <w:tc>
          <w:tcPr>
            <w:tcW w:w="2126" w:type="dxa"/>
          </w:tcPr>
          <w:p w14:paraId="731ED230" w14:textId="6A517C7B" w:rsidR="00555AEF" w:rsidRPr="00FD7940" w:rsidRDefault="00555AEF" w:rsidP="00555AEF">
            <w:pPr>
              <w:pStyle w:val="a5"/>
              <w:rPr>
                <w:noProof/>
              </w:rPr>
            </w:pPr>
            <w:proofErr w:type="gramStart"/>
            <w:r>
              <w:t>varchar(</w:t>
            </w:r>
            <w:proofErr w:type="gramEnd"/>
            <w:r>
              <w:t>20)</w:t>
            </w:r>
          </w:p>
        </w:tc>
        <w:tc>
          <w:tcPr>
            <w:tcW w:w="1134" w:type="dxa"/>
          </w:tcPr>
          <w:p w14:paraId="00726BE9" w14:textId="46D02400" w:rsidR="00555AEF" w:rsidRPr="00FD7940" w:rsidRDefault="00555AEF" w:rsidP="00555AEF">
            <w:pPr>
              <w:pStyle w:val="a5"/>
              <w:rPr>
                <w:noProof/>
              </w:rPr>
            </w:pPr>
            <w:r w:rsidRPr="00FD7940">
              <w:rPr>
                <w:noProof/>
              </w:rPr>
              <w:t>否</w:t>
            </w:r>
          </w:p>
        </w:tc>
      </w:tr>
      <w:tr w:rsidR="00555AEF" w:rsidRPr="00FD7940" w14:paraId="1A68A9AB" w14:textId="77777777" w:rsidTr="005E3FA6">
        <w:trPr>
          <w:trHeight w:val="478"/>
          <w:jc w:val="center"/>
        </w:trPr>
        <w:tc>
          <w:tcPr>
            <w:tcW w:w="850" w:type="dxa"/>
          </w:tcPr>
          <w:p w14:paraId="5714F228" w14:textId="74790085" w:rsidR="00555AEF" w:rsidRPr="00FD7940" w:rsidRDefault="00555AEF" w:rsidP="00555AEF">
            <w:pPr>
              <w:pStyle w:val="a5"/>
              <w:rPr>
                <w:noProof/>
              </w:rPr>
            </w:pPr>
            <w:r w:rsidRPr="00FD7940">
              <w:rPr>
                <w:noProof/>
              </w:rPr>
              <w:t>3</w:t>
            </w:r>
          </w:p>
        </w:tc>
        <w:tc>
          <w:tcPr>
            <w:tcW w:w="2126" w:type="dxa"/>
          </w:tcPr>
          <w:p w14:paraId="599ACE6F" w14:textId="1FABCA3E" w:rsidR="00555AEF" w:rsidRPr="00FD7940" w:rsidRDefault="00555AEF" w:rsidP="00555AEF">
            <w:pPr>
              <w:pStyle w:val="a5"/>
              <w:rPr>
                <w:noProof/>
              </w:rPr>
            </w:pPr>
            <w:r>
              <w:t>charge</w:t>
            </w:r>
          </w:p>
        </w:tc>
        <w:tc>
          <w:tcPr>
            <w:tcW w:w="2268" w:type="dxa"/>
          </w:tcPr>
          <w:p w14:paraId="22EE535D" w14:textId="1D575676" w:rsidR="00555AEF" w:rsidRPr="00FD7940" w:rsidRDefault="00555AEF" w:rsidP="00555AEF">
            <w:pPr>
              <w:pStyle w:val="a5"/>
              <w:rPr>
                <w:noProof/>
              </w:rPr>
            </w:pPr>
            <w:r>
              <w:rPr>
                <w:rFonts w:hint="eastAsia"/>
                <w:noProof/>
              </w:rPr>
              <w:t>负责人</w:t>
            </w:r>
          </w:p>
        </w:tc>
        <w:tc>
          <w:tcPr>
            <w:tcW w:w="2126" w:type="dxa"/>
          </w:tcPr>
          <w:p w14:paraId="2C00E4DD" w14:textId="2589841A" w:rsidR="00555AEF" w:rsidRPr="00FD7940" w:rsidRDefault="00555AEF" w:rsidP="00555AEF">
            <w:pPr>
              <w:pStyle w:val="a5"/>
              <w:rPr>
                <w:noProof/>
              </w:rPr>
            </w:pPr>
            <w:proofErr w:type="gramStart"/>
            <w:r>
              <w:t>varchar(</w:t>
            </w:r>
            <w:proofErr w:type="gramEnd"/>
            <w:r>
              <w:t>20)</w:t>
            </w:r>
          </w:p>
        </w:tc>
        <w:tc>
          <w:tcPr>
            <w:tcW w:w="1134" w:type="dxa"/>
          </w:tcPr>
          <w:p w14:paraId="3958B01A" w14:textId="625F2977" w:rsidR="00555AEF" w:rsidRPr="00FD7940" w:rsidRDefault="00555AEF" w:rsidP="00555AEF">
            <w:pPr>
              <w:pStyle w:val="a5"/>
              <w:rPr>
                <w:noProof/>
              </w:rPr>
            </w:pPr>
            <w:r w:rsidRPr="00FD7940">
              <w:rPr>
                <w:noProof/>
              </w:rPr>
              <w:t>否</w:t>
            </w:r>
          </w:p>
        </w:tc>
      </w:tr>
    </w:tbl>
    <w:p w14:paraId="7890F099" w14:textId="77777777" w:rsidR="00EE3B35" w:rsidRPr="00FD7940" w:rsidRDefault="00EE3B35" w:rsidP="00EE3B35">
      <w:pPr>
        <w:pStyle w:val="2"/>
        <w:rPr>
          <w:noProof/>
        </w:rPr>
      </w:pPr>
      <w:bookmarkStart w:id="71" w:name="_Toc35438332"/>
      <w:bookmarkStart w:id="72" w:name="_Toc105672539"/>
      <w:r w:rsidRPr="00FD7940">
        <w:rPr>
          <w:noProof/>
        </w:rPr>
        <w:t xml:space="preserve">4.4  </w:t>
      </w:r>
      <w:bookmarkEnd w:id="71"/>
      <w:r w:rsidRPr="00FD7940">
        <w:rPr>
          <w:noProof/>
        </w:rPr>
        <w:t>本章小结</w:t>
      </w:r>
      <w:bookmarkEnd w:id="72"/>
    </w:p>
    <w:p w14:paraId="7D248104" w14:textId="3A0B9566" w:rsidR="00C107D2" w:rsidRPr="00FD7940" w:rsidRDefault="004E4105" w:rsidP="004E4105">
      <w:pPr>
        <w:pStyle w:val="aff1"/>
        <w:ind w:firstLine="480"/>
        <w:rPr>
          <w:noProof/>
        </w:rPr>
        <w:sectPr w:rsidR="00C107D2" w:rsidRPr="00FD7940" w:rsidSect="00D211F2">
          <w:pgSz w:w="11906" w:h="16838" w:code="9"/>
          <w:pgMar w:top="1418" w:right="1134" w:bottom="1134" w:left="1134" w:header="851" w:footer="992" w:gutter="284"/>
          <w:cols w:space="425"/>
          <w:docGrid w:type="lines" w:linePitch="312"/>
        </w:sectPr>
      </w:pPr>
      <w:r w:rsidRPr="00FD7940">
        <w:rPr>
          <w:noProof/>
        </w:rPr>
        <w:t>本章通过大量的图和表，</w:t>
      </w:r>
      <w:r w:rsidR="000412D2" w:rsidRPr="00FD7940">
        <w:rPr>
          <w:noProof/>
        </w:rPr>
        <w:t>对</w:t>
      </w:r>
      <w:r w:rsidR="00CE6395">
        <w:rPr>
          <w:rFonts w:hint="eastAsia"/>
          <w:noProof/>
        </w:rPr>
        <w:t>疫情封控管理</w:t>
      </w:r>
      <w:r w:rsidR="000412D2" w:rsidRPr="00FD7940">
        <w:rPr>
          <w:noProof/>
        </w:rPr>
        <w:t>系统的</w:t>
      </w:r>
      <w:r w:rsidRPr="00FD7940">
        <w:rPr>
          <w:noProof/>
        </w:rPr>
        <w:t>体系架构设计、功能详细设计和数据库设计进行了</w:t>
      </w:r>
      <w:r w:rsidR="00850323" w:rsidRPr="00FD7940">
        <w:rPr>
          <w:noProof/>
        </w:rPr>
        <w:t>详细的说明。</w:t>
      </w:r>
    </w:p>
    <w:p w14:paraId="3F419A50" w14:textId="77777777" w:rsidR="00FD6F00" w:rsidRPr="00FD7940" w:rsidRDefault="00FD6F00" w:rsidP="00FD6F00">
      <w:pPr>
        <w:pStyle w:val="1"/>
        <w:rPr>
          <w:noProof/>
        </w:rPr>
      </w:pPr>
      <w:bookmarkStart w:id="73" w:name="_Toc72230363"/>
      <w:bookmarkStart w:id="74" w:name="_Toc45696420"/>
      <w:bookmarkStart w:id="75" w:name="_Toc105672540"/>
      <w:r w:rsidRPr="00FD7940">
        <w:rPr>
          <w:noProof/>
        </w:rPr>
        <w:lastRenderedPageBreak/>
        <w:t>第5章  系统实现</w:t>
      </w:r>
      <w:bookmarkEnd w:id="73"/>
      <w:bookmarkEnd w:id="75"/>
    </w:p>
    <w:p w14:paraId="52C9B3C5" w14:textId="349D3F34" w:rsidR="00FD6F00" w:rsidRPr="00FD7940" w:rsidRDefault="00FD6F00" w:rsidP="00FD6F00">
      <w:pPr>
        <w:pStyle w:val="a0"/>
        <w:ind w:firstLine="480"/>
        <w:rPr>
          <w:noProof/>
        </w:rPr>
      </w:pPr>
      <w:r w:rsidRPr="00FD7940">
        <w:rPr>
          <w:noProof/>
        </w:rPr>
        <w:t>通过对</w:t>
      </w:r>
      <w:r w:rsidR="004361E7">
        <w:rPr>
          <w:rFonts w:hint="eastAsia"/>
          <w:noProof/>
        </w:rPr>
        <w:t>疫情封控管理</w:t>
      </w:r>
      <w:r w:rsidRPr="00FD7940">
        <w:rPr>
          <w:noProof/>
        </w:rPr>
        <w:t>系统的</w:t>
      </w:r>
      <w:r w:rsidR="000412D2" w:rsidRPr="00FD7940">
        <w:rPr>
          <w:noProof/>
        </w:rPr>
        <w:t>深入的</w:t>
      </w:r>
      <w:r w:rsidRPr="00FD7940">
        <w:rPr>
          <w:noProof/>
        </w:rPr>
        <w:t>分析和设计，本</w:t>
      </w:r>
      <w:r w:rsidR="000412D2" w:rsidRPr="00FD7940">
        <w:rPr>
          <w:noProof/>
        </w:rPr>
        <w:t>系统</w:t>
      </w:r>
      <w:r w:rsidRPr="00FD7940">
        <w:rPr>
          <w:noProof/>
        </w:rPr>
        <w:t>分为</w:t>
      </w:r>
      <w:r w:rsidR="004361E7" w:rsidRPr="00D06216">
        <w:rPr>
          <w:rFonts w:hint="eastAsia"/>
          <w:noProof/>
        </w:rPr>
        <w:t>日常防控管理</w:t>
      </w:r>
      <w:r w:rsidRPr="00FD7940">
        <w:rPr>
          <w:noProof/>
        </w:rPr>
        <w:t>功能模块、</w:t>
      </w:r>
      <w:r w:rsidR="004361E7" w:rsidRPr="00D06216">
        <w:rPr>
          <w:rFonts w:hint="eastAsia"/>
          <w:noProof/>
        </w:rPr>
        <w:t>异常人员管理</w:t>
      </w:r>
      <w:r w:rsidRPr="00FD7940">
        <w:rPr>
          <w:noProof/>
        </w:rPr>
        <w:t>功能模块、</w:t>
      </w:r>
      <w:r w:rsidR="004361E7" w:rsidRPr="00D06216">
        <w:rPr>
          <w:rFonts w:hint="eastAsia"/>
          <w:noProof/>
        </w:rPr>
        <w:t>防控物资管理</w:t>
      </w:r>
      <w:r w:rsidRPr="00FD7940">
        <w:rPr>
          <w:noProof/>
        </w:rPr>
        <w:t>功能模块</w:t>
      </w:r>
      <w:r w:rsidR="004361E7">
        <w:rPr>
          <w:rFonts w:hint="eastAsia"/>
          <w:noProof/>
        </w:rPr>
        <w:t>以及</w:t>
      </w:r>
      <w:r w:rsidR="004361E7" w:rsidRPr="00D06216">
        <w:rPr>
          <w:rFonts w:hint="eastAsia"/>
          <w:noProof/>
        </w:rPr>
        <w:t>疫情概况</w:t>
      </w:r>
      <w:r w:rsidRPr="00FD7940">
        <w:rPr>
          <w:noProof/>
        </w:rPr>
        <w:t>功能模块</w:t>
      </w:r>
      <w:r w:rsidR="00252E14" w:rsidRPr="00FD7940">
        <w:rPr>
          <w:noProof/>
        </w:rPr>
        <w:t>，</w:t>
      </w:r>
      <w:r w:rsidRPr="00FD7940">
        <w:rPr>
          <w:noProof/>
        </w:rPr>
        <w:t>本章将</w:t>
      </w:r>
      <w:r w:rsidR="00F918D2" w:rsidRPr="00FD7940">
        <w:rPr>
          <w:noProof/>
        </w:rPr>
        <w:t>详细地介绍</w:t>
      </w:r>
      <w:r w:rsidRPr="00FD7940">
        <w:rPr>
          <w:noProof/>
        </w:rPr>
        <w:t>各</w:t>
      </w:r>
      <w:r w:rsidR="000412D2" w:rsidRPr="00FD7940">
        <w:rPr>
          <w:noProof/>
        </w:rPr>
        <w:t>个</w:t>
      </w:r>
      <w:r w:rsidRPr="00FD7940">
        <w:rPr>
          <w:noProof/>
        </w:rPr>
        <w:t>功能模块</w:t>
      </w:r>
      <w:r w:rsidR="00F918D2" w:rsidRPr="00FD7940">
        <w:rPr>
          <w:noProof/>
        </w:rPr>
        <w:t>的</w:t>
      </w:r>
      <w:r w:rsidRPr="00FD7940">
        <w:rPr>
          <w:noProof/>
        </w:rPr>
        <w:t>实现。</w:t>
      </w:r>
    </w:p>
    <w:p w14:paraId="1F027C10" w14:textId="36F6BBDB" w:rsidR="00FD6F00" w:rsidRPr="00FD7940" w:rsidRDefault="00FD6F00" w:rsidP="00FD6F00">
      <w:pPr>
        <w:pStyle w:val="2"/>
        <w:rPr>
          <w:noProof/>
        </w:rPr>
      </w:pPr>
      <w:bookmarkStart w:id="76" w:name="_Toc45696421"/>
      <w:bookmarkStart w:id="77" w:name="_Toc72230364"/>
      <w:bookmarkStart w:id="78" w:name="_Toc41332555"/>
      <w:bookmarkStart w:id="79" w:name="_Toc105672541"/>
      <w:r w:rsidRPr="00FD7940">
        <w:rPr>
          <w:noProof/>
        </w:rPr>
        <w:t xml:space="preserve">5.1  </w:t>
      </w:r>
      <w:bookmarkEnd w:id="76"/>
      <w:r w:rsidR="004361E7" w:rsidRPr="00D06216">
        <w:rPr>
          <w:rFonts w:hint="eastAsia"/>
          <w:noProof/>
        </w:rPr>
        <w:t>日常防控管理</w:t>
      </w:r>
      <w:r w:rsidRPr="00FD7940">
        <w:rPr>
          <w:noProof/>
        </w:rPr>
        <w:t>模块</w:t>
      </w:r>
      <w:bookmarkEnd w:id="77"/>
      <w:bookmarkEnd w:id="79"/>
    </w:p>
    <w:p w14:paraId="36C30F1D" w14:textId="7116320A" w:rsidR="004361E7" w:rsidRDefault="004361E7" w:rsidP="00D12A05">
      <w:pPr>
        <w:pStyle w:val="a0"/>
        <w:ind w:firstLine="480"/>
        <w:rPr>
          <w:noProof/>
        </w:rPr>
      </w:pPr>
      <w:r w:rsidRPr="00D06216">
        <w:rPr>
          <w:rFonts w:hint="eastAsia"/>
          <w:noProof/>
        </w:rPr>
        <w:t>日常防控管理</w:t>
      </w:r>
      <w:r w:rsidR="00411B41" w:rsidRPr="00FD7940">
        <w:rPr>
          <w:noProof/>
        </w:rPr>
        <w:t>模块</w:t>
      </w:r>
      <w:r w:rsidR="00FD6F00" w:rsidRPr="00FD7940">
        <w:rPr>
          <w:noProof/>
        </w:rPr>
        <w:t>当</w:t>
      </w:r>
      <w:r w:rsidR="000E1B17">
        <w:rPr>
          <w:rFonts w:hint="eastAsia"/>
          <w:noProof/>
        </w:rPr>
        <w:t>管理者</w:t>
      </w:r>
      <w:r w:rsidR="00FD6F00" w:rsidRPr="00FD7940">
        <w:rPr>
          <w:noProof/>
        </w:rPr>
        <w:t>进入到</w:t>
      </w:r>
      <w:r w:rsidR="00D12A05">
        <w:rPr>
          <w:rFonts w:hint="eastAsia"/>
          <w:noProof/>
        </w:rPr>
        <w:t>前端登录注册页面</w:t>
      </w:r>
      <w:r w:rsidR="00FD6F00" w:rsidRPr="00FD7940">
        <w:rPr>
          <w:noProof/>
        </w:rPr>
        <w:t>后，登录后</w:t>
      </w:r>
      <w:r w:rsidR="002648FE" w:rsidRPr="00FD7940">
        <w:rPr>
          <w:noProof/>
        </w:rPr>
        <w:t>就可以</w:t>
      </w:r>
      <w:r w:rsidR="00FD6F00" w:rsidRPr="00FD7940">
        <w:rPr>
          <w:noProof/>
        </w:rPr>
        <w:t>进行</w:t>
      </w:r>
      <w:r w:rsidR="00D12A05">
        <w:rPr>
          <w:rFonts w:hint="eastAsia"/>
          <w:noProof/>
        </w:rPr>
        <w:t>健康打卡的申报和打卡记录信息的查看</w:t>
      </w:r>
      <w:r w:rsidR="00D12A05" w:rsidRPr="00FD7940">
        <w:rPr>
          <w:noProof/>
        </w:rPr>
        <w:t>，包括</w:t>
      </w:r>
      <w:r w:rsidR="00D12A05">
        <w:rPr>
          <w:rFonts w:hint="eastAsia"/>
          <w:noProof/>
        </w:rPr>
        <w:t>打卡记录的修改、搜索与删除</w:t>
      </w:r>
      <w:r w:rsidR="00D12A05" w:rsidRPr="00FD7940">
        <w:rPr>
          <w:noProof/>
        </w:rPr>
        <w:t>，</w:t>
      </w:r>
      <w:r w:rsidR="00D12A05">
        <w:rPr>
          <w:rFonts w:hint="eastAsia"/>
          <w:noProof/>
        </w:rPr>
        <w:t>健康打卡申报</w:t>
      </w:r>
      <w:r w:rsidR="00D12A05" w:rsidRPr="00FD7940">
        <w:rPr>
          <w:noProof/>
        </w:rPr>
        <w:t>的</w:t>
      </w:r>
      <w:r w:rsidR="00D12A05">
        <w:rPr>
          <w:rFonts w:hint="eastAsia"/>
          <w:noProof/>
        </w:rPr>
        <w:t>创建与重置</w:t>
      </w:r>
      <w:r w:rsidR="006521CC">
        <w:rPr>
          <w:rFonts w:hint="eastAsia"/>
          <w:noProof/>
        </w:rPr>
        <w:t>从而</w:t>
      </w:r>
      <w:r w:rsidR="00FD6F00" w:rsidRPr="00FD7940">
        <w:rPr>
          <w:noProof/>
        </w:rPr>
        <w:t>进行</w:t>
      </w:r>
      <w:r w:rsidR="00D12A05">
        <w:rPr>
          <w:rFonts w:hint="eastAsia"/>
          <w:noProof/>
        </w:rPr>
        <w:t>信息更新和查看</w:t>
      </w:r>
      <w:r w:rsidR="00FD6F00" w:rsidRPr="00FD7940">
        <w:rPr>
          <w:noProof/>
        </w:rPr>
        <w:t>。</w:t>
      </w:r>
    </w:p>
    <w:p w14:paraId="3D5E3014" w14:textId="2D5CA3F1" w:rsidR="00FD6F00" w:rsidRPr="00FD7940" w:rsidRDefault="004361E7" w:rsidP="00FD6F00">
      <w:pPr>
        <w:pStyle w:val="a0"/>
        <w:ind w:firstLine="480"/>
        <w:rPr>
          <w:noProof/>
        </w:rPr>
      </w:pPr>
      <w:r w:rsidRPr="00D06216">
        <w:rPr>
          <w:rFonts w:hint="eastAsia"/>
          <w:noProof/>
        </w:rPr>
        <w:t>日常防控管理</w:t>
      </w:r>
      <w:r w:rsidR="00FD6F00" w:rsidRPr="00FD7940">
        <w:rPr>
          <w:noProof/>
        </w:rPr>
        <w:t>的流程图如图</w:t>
      </w:r>
      <w:r w:rsidR="00FD6F00" w:rsidRPr="00FD7940">
        <w:rPr>
          <w:noProof/>
        </w:rPr>
        <w:t>5-1</w:t>
      </w:r>
      <w:r w:rsidR="00FD6F00" w:rsidRPr="00FD7940">
        <w:rPr>
          <w:noProof/>
        </w:rPr>
        <w:t>所示。</w:t>
      </w:r>
    </w:p>
    <w:p w14:paraId="616746EE" w14:textId="4DF6B663" w:rsidR="00FD6F00" w:rsidRPr="00FD7940" w:rsidRDefault="00717017" w:rsidP="00FD6F00">
      <w:pPr>
        <w:pStyle w:val="a7"/>
        <w:rPr>
          <w:noProof/>
        </w:rPr>
      </w:pPr>
      <w:r>
        <w:rPr>
          <w:noProof/>
        </w:rPr>
        <w:drawing>
          <wp:inline distT="0" distB="0" distL="0" distR="0" wp14:anchorId="7CE05FDA" wp14:editId="2048129E">
            <wp:extent cx="5341620" cy="53416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41620" cy="5341620"/>
                    </a:xfrm>
                    <a:prstGeom prst="rect">
                      <a:avLst/>
                    </a:prstGeom>
                    <a:noFill/>
                    <a:ln>
                      <a:noFill/>
                    </a:ln>
                  </pic:spPr>
                </pic:pic>
              </a:graphicData>
            </a:graphic>
          </wp:inline>
        </w:drawing>
      </w:r>
    </w:p>
    <w:p w14:paraId="5219063B" w14:textId="09B8A198" w:rsidR="00FD6F00" w:rsidRPr="00FD7940" w:rsidRDefault="00FD6F00" w:rsidP="00FD6F00">
      <w:pPr>
        <w:pStyle w:val="a6"/>
        <w:rPr>
          <w:noProof/>
        </w:rPr>
      </w:pPr>
      <w:r w:rsidRPr="00FD7940">
        <w:rPr>
          <w:noProof/>
        </w:rPr>
        <w:t>图</w:t>
      </w:r>
      <w:r w:rsidRPr="00FD7940">
        <w:rPr>
          <w:noProof/>
        </w:rPr>
        <w:t xml:space="preserve">5-1  </w:t>
      </w:r>
      <w:r w:rsidR="009873BF" w:rsidRPr="00D06216">
        <w:rPr>
          <w:rFonts w:hint="eastAsia"/>
          <w:noProof/>
        </w:rPr>
        <w:t>日常防控管理</w:t>
      </w:r>
      <w:r w:rsidR="005D46E5" w:rsidRPr="00FD7940">
        <w:rPr>
          <w:noProof/>
        </w:rPr>
        <w:t>模块</w:t>
      </w:r>
      <w:r w:rsidRPr="00FD7940">
        <w:rPr>
          <w:noProof/>
        </w:rPr>
        <w:t>流程图</w:t>
      </w:r>
    </w:p>
    <w:p w14:paraId="2510E33F" w14:textId="37D4F7E2" w:rsidR="00FD6F00" w:rsidRPr="00FD7940" w:rsidRDefault="008C47DD" w:rsidP="00FD6F00">
      <w:pPr>
        <w:pStyle w:val="a0"/>
        <w:ind w:firstLine="480"/>
        <w:rPr>
          <w:noProof/>
        </w:rPr>
      </w:pPr>
      <w:bookmarkStart w:id="80" w:name="_Hlk104719510"/>
      <w:r>
        <w:rPr>
          <w:rFonts w:hint="eastAsia"/>
          <w:noProof/>
        </w:rPr>
        <w:lastRenderedPageBreak/>
        <w:t>打卡记录</w:t>
      </w:r>
      <w:r w:rsidR="00FD6F00" w:rsidRPr="00FD7940">
        <w:rPr>
          <w:noProof/>
        </w:rPr>
        <w:t>的核心代码如下：</w:t>
      </w:r>
    </w:p>
    <w:p w14:paraId="12941D0E" w14:textId="23E7894E" w:rsidR="006521CC" w:rsidRDefault="006521CC" w:rsidP="006521CC">
      <w:pPr>
        <w:pStyle w:val="af3"/>
        <w:rPr>
          <w:noProof/>
        </w:rPr>
      </w:pPr>
      <w:r w:rsidRPr="006521CC">
        <w:rPr>
          <w:rFonts w:hint="eastAsia"/>
          <w:noProof/>
        </w:rPr>
        <w:t>@GetMapping("/findAll/{page}/{size}")</w:t>
      </w:r>
      <w:r>
        <w:rPr>
          <w:noProof/>
        </w:rPr>
        <w:t xml:space="preserve">  //</w:t>
      </w:r>
      <w:r>
        <w:rPr>
          <w:rFonts w:hint="eastAsia"/>
          <w:noProof/>
        </w:rPr>
        <w:t>显示</w:t>
      </w:r>
      <w:r w:rsidRPr="006521CC">
        <w:rPr>
          <w:rFonts w:hint="eastAsia"/>
          <w:noProof/>
        </w:rPr>
        <w:br/>
        <w:t>public Page&lt;EmpHealth&gt; findAll(@PathVariable("page") Integer page, @PathVariable("size") Integer size){</w:t>
      </w:r>
      <w:r w:rsidRPr="006521CC">
        <w:rPr>
          <w:rFonts w:hint="eastAsia"/>
          <w:noProof/>
        </w:rPr>
        <w:br/>
        <w:t xml:space="preserve">    Object cacheObject = redisCache.getCacheObject(USER_LOGIN_STATE);</w:t>
      </w:r>
      <w:r w:rsidRPr="006521CC">
        <w:rPr>
          <w:rFonts w:hint="eastAsia"/>
          <w:noProof/>
        </w:rPr>
        <w:br/>
        <w:t xml:space="preserve">    if (cacheObject!=null){</w:t>
      </w:r>
      <w:r w:rsidRPr="006521CC">
        <w:rPr>
          <w:rFonts w:hint="eastAsia"/>
          <w:noProof/>
        </w:rPr>
        <w:br/>
        <w:t xml:space="preserve">        QueryWrapper&lt;EmpHealth&gt; wrapper=new QueryWrapper&lt;&gt;();</w:t>
      </w:r>
      <w:r w:rsidRPr="006521CC">
        <w:rPr>
          <w:rFonts w:hint="eastAsia"/>
          <w:noProof/>
        </w:rPr>
        <w:br/>
        <w:t xml:space="preserve">        wrapper.orderByDesc("createTime");</w:t>
      </w:r>
      <w:r w:rsidRPr="006521CC">
        <w:rPr>
          <w:rFonts w:hint="eastAsia"/>
          <w:noProof/>
        </w:rPr>
        <w:br/>
        <w:t xml:space="preserve">        Page&lt;EmpHealth&gt; page1= new Page&lt;&gt;(page,size);</w:t>
      </w:r>
      <w:r w:rsidRPr="006521CC">
        <w:rPr>
          <w:rFonts w:hint="eastAsia"/>
          <w:noProof/>
        </w:rPr>
        <w:br/>
        <w:t xml:space="preserve">        Page&lt;EmpHealth&gt; result=mapper.selectPage(page1,wrapper).addOrder();</w:t>
      </w:r>
      <w:r w:rsidRPr="006521CC">
        <w:rPr>
          <w:rFonts w:hint="eastAsia"/>
          <w:noProof/>
        </w:rPr>
        <w:br/>
        <w:t xml:space="preserve">        return result;</w:t>
      </w:r>
      <w:r w:rsidRPr="006521CC">
        <w:rPr>
          <w:rFonts w:hint="eastAsia"/>
          <w:noProof/>
        </w:rPr>
        <w:br/>
        <w:t xml:space="preserve">    }</w:t>
      </w:r>
      <w:r w:rsidRPr="006521CC">
        <w:rPr>
          <w:rFonts w:hint="eastAsia"/>
          <w:noProof/>
        </w:rPr>
        <w:br/>
        <w:t xml:space="preserve">    return null;</w:t>
      </w:r>
      <w:r w:rsidRPr="006521CC">
        <w:rPr>
          <w:rFonts w:hint="eastAsia"/>
          <w:noProof/>
        </w:rPr>
        <w:br/>
        <w:t>}</w:t>
      </w:r>
    </w:p>
    <w:p w14:paraId="086A9AE7" w14:textId="4496B7E5" w:rsidR="006521CC" w:rsidRPr="006521CC" w:rsidRDefault="006521CC" w:rsidP="0065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noProof/>
          <w:sz w:val="22"/>
        </w:rPr>
      </w:pPr>
      <w:r w:rsidRPr="006521CC">
        <w:rPr>
          <w:rFonts w:ascii="Consolas" w:eastAsia="宋体" w:hAnsi="Consolas" w:hint="eastAsia"/>
          <w:noProof/>
          <w:sz w:val="22"/>
        </w:rPr>
        <w:t>@GetMapping("/findById/{id}")</w:t>
      </w:r>
      <w:r w:rsidR="00306568">
        <w:rPr>
          <w:rFonts w:ascii="Consolas" w:eastAsia="宋体" w:hAnsi="Consolas"/>
          <w:noProof/>
          <w:sz w:val="22"/>
        </w:rPr>
        <w:t xml:space="preserve">    //</w:t>
      </w:r>
      <w:r w:rsidR="00306568">
        <w:rPr>
          <w:rFonts w:ascii="Consolas" w:eastAsia="宋体" w:hAnsi="Consolas" w:hint="eastAsia"/>
          <w:noProof/>
          <w:sz w:val="22"/>
        </w:rPr>
        <w:t>id</w:t>
      </w:r>
      <w:r w:rsidR="00306568">
        <w:rPr>
          <w:rFonts w:ascii="Consolas" w:eastAsia="宋体" w:hAnsi="Consolas" w:hint="eastAsia"/>
          <w:noProof/>
          <w:sz w:val="22"/>
        </w:rPr>
        <w:t>查找</w:t>
      </w:r>
      <w:r w:rsidRPr="006521CC">
        <w:rPr>
          <w:rFonts w:ascii="Consolas" w:eastAsia="宋体" w:hAnsi="Consolas" w:hint="eastAsia"/>
          <w:noProof/>
          <w:sz w:val="22"/>
        </w:rPr>
        <w:br/>
        <w:t>public EmpHealth findById(@PathVariable("id") Integer id){</w:t>
      </w:r>
      <w:r w:rsidRPr="006521CC">
        <w:rPr>
          <w:rFonts w:ascii="Consolas" w:eastAsia="宋体" w:hAnsi="Consolas" w:hint="eastAsia"/>
          <w:noProof/>
          <w:sz w:val="22"/>
        </w:rPr>
        <w:br/>
        <w:t xml:space="preserve">    return mapper.selectById(id);</w:t>
      </w:r>
      <w:r w:rsidRPr="006521CC">
        <w:rPr>
          <w:rFonts w:ascii="Consolas" w:eastAsia="宋体" w:hAnsi="Consolas" w:hint="eastAsia"/>
          <w:noProof/>
          <w:sz w:val="22"/>
        </w:rPr>
        <w:br/>
        <w:t>}</w:t>
      </w:r>
      <w:r w:rsidRPr="006521CC">
        <w:rPr>
          <w:rFonts w:ascii="Consolas" w:eastAsia="宋体" w:hAnsi="Consolas" w:hint="eastAsia"/>
          <w:noProof/>
          <w:sz w:val="22"/>
        </w:rPr>
        <w:br/>
        <w:t>@PutMapping("/update")</w:t>
      </w:r>
      <w:r w:rsidR="00306568">
        <w:rPr>
          <w:rFonts w:ascii="Consolas" w:eastAsia="宋体" w:hAnsi="Consolas"/>
          <w:noProof/>
          <w:sz w:val="22"/>
        </w:rPr>
        <w:t xml:space="preserve">        //</w:t>
      </w:r>
      <w:r w:rsidR="00306568">
        <w:rPr>
          <w:rFonts w:ascii="Consolas" w:eastAsia="宋体" w:hAnsi="Consolas" w:hint="eastAsia"/>
          <w:noProof/>
          <w:sz w:val="22"/>
        </w:rPr>
        <w:t>修改</w:t>
      </w:r>
      <w:r w:rsidRPr="006521CC">
        <w:rPr>
          <w:rFonts w:ascii="Consolas" w:eastAsia="宋体" w:hAnsi="Consolas" w:hint="eastAsia"/>
          <w:noProof/>
          <w:sz w:val="22"/>
        </w:rPr>
        <w:br/>
        <w:t>public String update(@RequestBody EmpHealth emp){</w:t>
      </w:r>
      <w:r w:rsidRPr="006521CC">
        <w:rPr>
          <w:rFonts w:ascii="Consolas" w:eastAsia="宋体" w:hAnsi="Consolas" w:hint="eastAsia"/>
          <w:noProof/>
          <w:sz w:val="22"/>
        </w:rPr>
        <w:br/>
        <w:t xml:space="preserve">    int result=mapper.updateById(emp);</w:t>
      </w:r>
      <w:r w:rsidRPr="006521CC">
        <w:rPr>
          <w:rFonts w:ascii="Consolas" w:eastAsia="宋体" w:hAnsi="Consolas" w:hint="eastAsia"/>
          <w:noProof/>
          <w:sz w:val="22"/>
        </w:rPr>
        <w:br/>
        <w:t xml:space="preserve">    if (result==1){</w:t>
      </w:r>
      <w:r w:rsidRPr="006521CC">
        <w:rPr>
          <w:rFonts w:ascii="Consolas" w:eastAsia="宋体" w:hAnsi="Consolas" w:hint="eastAsia"/>
          <w:noProof/>
          <w:sz w:val="22"/>
        </w:rPr>
        <w:br/>
        <w:t xml:space="preserve">        return "success";</w:t>
      </w:r>
      <w:r w:rsidRPr="006521CC">
        <w:rPr>
          <w:rFonts w:ascii="Consolas" w:eastAsia="宋体" w:hAnsi="Consolas" w:hint="eastAsia"/>
          <w:noProof/>
          <w:sz w:val="22"/>
        </w:rPr>
        <w:br/>
        <w:t xml:space="preserve">    }else {</w:t>
      </w:r>
      <w:r w:rsidRPr="006521CC">
        <w:rPr>
          <w:rFonts w:ascii="Consolas" w:eastAsia="宋体" w:hAnsi="Consolas" w:hint="eastAsia"/>
          <w:noProof/>
          <w:sz w:val="22"/>
        </w:rPr>
        <w:br/>
        <w:t xml:space="preserve">        return "error";</w:t>
      </w:r>
      <w:r w:rsidRPr="006521CC">
        <w:rPr>
          <w:rFonts w:ascii="Consolas" w:eastAsia="宋体" w:hAnsi="Consolas" w:hint="eastAsia"/>
          <w:noProof/>
          <w:sz w:val="22"/>
        </w:rPr>
        <w:br/>
        <w:t xml:space="preserve">    }</w:t>
      </w:r>
      <w:r w:rsidRPr="006521CC">
        <w:rPr>
          <w:rFonts w:ascii="Consolas" w:eastAsia="宋体" w:hAnsi="Consolas" w:hint="eastAsia"/>
          <w:noProof/>
          <w:sz w:val="22"/>
        </w:rPr>
        <w:br/>
        <w:t>}</w:t>
      </w:r>
      <w:r w:rsidRPr="006521CC">
        <w:rPr>
          <w:rFonts w:ascii="Consolas" w:eastAsia="宋体" w:hAnsi="Consolas" w:hint="eastAsia"/>
          <w:noProof/>
          <w:sz w:val="22"/>
        </w:rPr>
        <w:br/>
        <w:t>@DeleteMapping("/deleteById/{id}")</w:t>
      </w:r>
      <w:r w:rsidR="00306568">
        <w:rPr>
          <w:rFonts w:ascii="Consolas" w:eastAsia="宋体" w:hAnsi="Consolas"/>
          <w:noProof/>
          <w:sz w:val="22"/>
        </w:rPr>
        <w:t xml:space="preserve">     //</w:t>
      </w:r>
      <w:r w:rsidR="00306568">
        <w:rPr>
          <w:rFonts w:ascii="Consolas" w:eastAsia="宋体" w:hAnsi="Consolas" w:hint="eastAsia"/>
          <w:noProof/>
          <w:sz w:val="22"/>
        </w:rPr>
        <w:t>删除</w:t>
      </w:r>
      <w:r w:rsidRPr="006521CC">
        <w:rPr>
          <w:rFonts w:ascii="Consolas" w:eastAsia="宋体" w:hAnsi="Consolas" w:hint="eastAsia"/>
          <w:noProof/>
          <w:sz w:val="22"/>
        </w:rPr>
        <w:br/>
        <w:t>public void deleteById(@PathVariable("id")Integer id){</w:t>
      </w:r>
      <w:r w:rsidRPr="006521CC">
        <w:rPr>
          <w:rFonts w:ascii="Consolas" w:eastAsia="宋体" w:hAnsi="Consolas" w:hint="eastAsia"/>
          <w:noProof/>
          <w:sz w:val="22"/>
        </w:rPr>
        <w:br/>
        <w:t xml:space="preserve">    mapper.deleteById(id);</w:t>
      </w:r>
      <w:r w:rsidRPr="006521CC">
        <w:rPr>
          <w:rFonts w:ascii="Consolas" w:eastAsia="宋体" w:hAnsi="Consolas" w:hint="eastAsia"/>
          <w:noProof/>
          <w:sz w:val="22"/>
        </w:rPr>
        <w:br/>
        <w:t>}</w:t>
      </w:r>
      <w:r w:rsidRPr="006521CC">
        <w:rPr>
          <w:rFonts w:ascii="Consolas" w:eastAsia="宋体" w:hAnsi="Consolas" w:hint="eastAsia"/>
          <w:noProof/>
          <w:sz w:val="22"/>
        </w:rPr>
        <w:br/>
        <w:t>@GetMapping("/search/{searchkey}/{stext}")</w:t>
      </w:r>
      <w:r w:rsidR="00306568">
        <w:rPr>
          <w:rFonts w:ascii="Consolas" w:eastAsia="宋体" w:hAnsi="Consolas"/>
          <w:noProof/>
          <w:sz w:val="22"/>
        </w:rPr>
        <w:t xml:space="preserve">    //</w:t>
      </w:r>
      <w:r w:rsidR="00306568">
        <w:rPr>
          <w:rFonts w:ascii="Consolas" w:eastAsia="宋体" w:hAnsi="Consolas" w:hint="eastAsia"/>
          <w:noProof/>
          <w:sz w:val="22"/>
        </w:rPr>
        <w:t>查询</w:t>
      </w:r>
      <w:r w:rsidRPr="006521CC">
        <w:rPr>
          <w:rFonts w:ascii="Consolas" w:eastAsia="宋体" w:hAnsi="Consolas" w:hint="eastAsia"/>
          <w:noProof/>
          <w:sz w:val="22"/>
        </w:rPr>
        <w:br/>
        <w:t>public List&lt;EmpHealth&gt; search(@PathVariable("searchkey")String searchkey, @PathVariable("stext")String stext){</w:t>
      </w:r>
      <w:r w:rsidRPr="006521CC">
        <w:rPr>
          <w:rFonts w:ascii="Consolas" w:eastAsia="宋体" w:hAnsi="Consolas" w:hint="eastAsia"/>
          <w:noProof/>
          <w:sz w:val="22"/>
        </w:rPr>
        <w:br/>
        <w:t xml:space="preserve">    QueryWrapper&lt;EmpHealth&gt; userQueryWrapper = Wrappers.query();</w:t>
      </w:r>
      <w:r w:rsidRPr="006521CC">
        <w:rPr>
          <w:rFonts w:ascii="Consolas" w:eastAsia="宋体" w:hAnsi="Consolas" w:hint="eastAsia"/>
          <w:noProof/>
          <w:sz w:val="22"/>
        </w:rPr>
        <w:br/>
        <w:t xml:space="preserve">    userQueryWrapper.like(searchkey,stext);</w:t>
      </w:r>
      <w:r w:rsidRPr="006521CC">
        <w:rPr>
          <w:rFonts w:ascii="Consolas" w:eastAsia="宋体" w:hAnsi="Consolas" w:hint="eastAsia"/>
          <w:noProof/>
          <w:sz w:val="22"/>
        </w:rPr>
        <w:br/>
        <w:t xml:space="preserve">    return mapper.selectList(userQueryWrapper);</w:t>
      </w:r>
      <w:r w:rsidRPr="006521CC">
        <w:rPr>
          <w:rFonts w:ascii="Consolas" w:eastAsia="宋体" w:hAnsi="Consolas" w:hint="eastAsia"/>
          <w:noProof/>
          <w:sz w:val="22"/>
        </w:rPr>
        <w:br/>
        <w:t>}</w:t>
      </w:r>
    </w:p>
    <w:bookmarkEnd w:id="80"/>
    <w:p w14:paraId="1E9BD2BC" w14:textId="79190841" w:rsidR="00FD6F00" w:rsidRPr="00FD7940" w:rsidRDefault="00FD6F00" w:rsidP="00FD6F00">
      <w:pPr>
        <w:pStyle w:val="a0"/>
        <w:ind w:firstLine="480"/>
        <w:rPr>
          <w:noProof/>
        </w:rPr>
      </w:pPr>
      <w:r w:rsidRPr="00FD7940">
        <w:rPr>
          <w:noProof/>
        </w:rPr>
        <w:t>其主要界面如图</w:t>
      </w:r>
      <w:r w:rsidRPr="00FD7940">
        <w:rPr>
          <w:noProof/>
        </w:rPr>
        <w:t>5-2</w:t>
      </w:r>
      <w:r w:rsidR="004D34B9">
        <w:rPr>
          <w:rFonts w:hint="eastAsia"/>
          <w:noProof/>
        </w:rPr>
        <w:t>，</w:t>
      </w:r>
      <w:r w:rsidR="004D34B9">
        <w:rPr>
          <w:rFonts w:hint="eastAsia"/>
          <w:noProof/>
        </w:rPr>
        <w:t>5</w:t>
      </w:r>
      <w:r w:rsidR="004D34B9">
        <w:rPr>
          <w:noProof/>
        </w:rPr>
        <w:t>-3</w:t>
      </w:r>
      <w:r w:rsidR="004D34B9">
        <w:rPr>
          <w:rFonts w:hint="eastAsia"/>
          <w:noProof/>
        </w:rPr>
        <w:t>，</w:t>
      </w:r>
      <w:r w:rsidR="004D34B9">
        <w:rPr>
          <w:rFonts w:hint="eastAsia"/>
          <w:noProof/>
        </w:rPr>
        <w:t>5</w:t>
      </w:r>
      <w:r w:rsidR="004D34B9">
        <w:rPr>
          <w:noProof/>
        </w:rPr>
        <w:t>-4</w:t>
      </w:r>
      <w:r w:rsidR="004D34B9">
        <w:rPr>
          <w:rFonts w:hint="eastAsia"/>
          <w:noProof/>
        </w:rPr>
        <w:t>，</w:t>
      </w:r>
      <w:r w:rsidR="004D34B9">
        <w:rPr>
          <w:rFonts w:hint="eastAsia"/>
          <w:noProof/>
        </w:rPr>
        <w:t>5</w:t>
      </w:r>
      <w:r w:rsidR="004D34B9">
        <w:rPr>
          <w:noProof/>
        </w:rPr>
        <w:t>-5</w:t>
      </w:r>
      <w:r w:rsidRPr="00FD7940">
        <w:rPr>
          <w:noProof/>
        </w:rPr>
        <w:t>所示。</w:t>
      </w:r>
    </w:p>
    <w:p w14:paraId="5AF03F0D" w14:textId="1AB9C293" w:rsidR="00FD6F00" w:rsidRPr="00FD7940" w:rsidRDefault="00B76C57" w:rsidP="00FD6F00">
      <w:pPr>
        <w:pStyle w:val="a0"/>
        <w:spacing w:line="240" w:lineRule="auto"/>
        <w:ind w:firstLineChars="0" w:firstLine="0"/>
        <w:jc w:val="center"/>
        <w:rPr>
          <w:b/>
          <w:bCs/>
          <w:noProof/>
        </w:rPr>
      </w:pPr>
      <w:r>
        <w:rPr>
          <w:noProof/>
        </w:rPr>
        <w:lastRenderedPageBreak/>
        <w:drawing>
          <wp:inline distT="0" distB="0" distL="0" distR="0" wp14:anchorId="7B3040EF" wp14:editId="7D790485">
            <wp:extent cx="6546708" cy="3116580"/>
            <wp:effectExtent l="0" t="0" r="698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557148" cy="3121550"/>
                    </a:xfrm>
                    <a:prstGeom prst="rect">
                      <a:avLst/>
                    </a:prstGeom>
                    <a:noFill/>
                    <a:ln>
                      <a:noFill/>
                    </a:ln>
                  </pic:spPr>
                </pic:pic>
              </a:graphicData>
            </a:graphic>
          </wp:inline>
        </w:drawing>
      </w:r>
    </w:p>
    <w:p w14:paraId="4DAFBDDF" w14:textId="6F81483C" w:rsidR="00FD6F00" w:rsidRDefault="00FD6F00" w:rsidP="00FD6F00">
      <w:pPr>
        <w:pStyle w:val="a6"/>
        <w:rPr>
          <w:noProof/>
        </w:rPr>
      </w:pPr>
      <w:r w:rsidRPr="00FD7940">
        <w:rPr>
          <w:noProof/>
        </w:rPr>
        <w:t>图</w:t>
      </w:r>
      <w:r w:rsidRPr="00FD7940">
        <w:rPr>
          <w:noProof/>
        </w:rPr>
        <w:t xml:space="preserve">5-2  </w:t>
      </w:r>
      <w:r w:rsidR="00717017">
        <w:rPr>
          <w:rFonts w:hint="eastAsia"/>
          <w:noProof/>
        </w:rPr>
        <w:t>打卡记录</w:t>
      </w:r>
      <w:r w:rsidR="005D46E5" w:rsidRPr="00FD7940">
        <w:rPr>
          <w:noProof/>
        </w:rPr>
        <w:t>界面</w:t>
      </w:r>
    </w:p>
    <w:p w14:paraId="6B08EF86" w14:textId="78D1B352" w:rsidR="004D34B9" w:rsidRPr="00FD7940" w:rsidRDefault="004D34B9" w:rsidP="004D34B9">
      <w:pPr>
        <w:pStyle w:val="a0"/>
        <w:spacing w:line="240" w:lineRule="auto"/>
        <w:ind w:firstLineChars="0" w:firstLine="0"/>
        <w:jc w:val="center"/>
        <w:rPr>
          <w:b/>
          <w:bCs/>
          <w:noProof/>
        </w:rPr>
      </w:pPr>
      <w:r>
        <w:rPr>
          <w:noProof/>
        </w:rPr>
        <w:drawing>
          <wp:inline distT="0" distB="0" distL="0" distR="0" wp14:anchorId="72F2488A" wp14:editId="54526AA2">
            <wp:extent cx="5939790" cy="4506595"/>
            <wp:effectExtent l="0" t="0" r="381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4506595"/>
                    </a:xfrm>
                    <a:prstGeom prst="rect">
                      <a:avLst/>
                    </a:prstGeom>
                    <a:noFill/>
                    <a:ln>
                      <a:noFill/>
                    </a:ln>
                  </pic:spPr>
                </pic:pic>
              </a:graphicData>
            </a:graphic>
          </wp:inline>
        </w:drawing>
      </w:r>
    </w:p>
    <w:p w14:paraId="50D9CC15" w14:textId="5EB3EA72" w:rsidR="004D34B9" w:rsidRDefault="004D34B9" w:rsidP="004D34B9">
      <w:pPr>
        <w:pStyle w:val="a6"/>
        <w:rPr>
          <w:noProof/>
        </w:rPr>
      </w:pPr>
      <w:r w:rsidRPr="00FD7940">
        <w:rPr>
          <w:noProof/>
        </w:rPr>
        <w:t>图</w:t>
      </w:r>
      <w:r w:rsidRPr="00FD7940">
        <w:rPr>
          <w:noProof/>
        </w:rPr>
        <w:t>5-</w:t>
      </w:r>
      <w:r>
        <w:rPr>
          <w:noProof/>
        </w:rPr>
        <w:t>3</w:t>
      </w:r>
      <w:r w:rsidRPr="00FD7940">
        <w:rPr>
          <w:noProof/>
        </w:rPr>
        <w:t xml:space="preserve">  </w:t>
      </w:r>
      <w:r>
        <w:rPr>
          <w:rFonts w:hint="eastAsia"/>
          <w:noProof/>
        </w:rPr>
        <w:t>打卡记录修改</w:t>
      </w:r>
      <w:r w:rsidRPr="00FD7940">
        <w:rPr>
          <w:noProof/>
        </w:rPr>
        <w:t>界面</w:t>
      </w:r>
    </w:p>
    <w:p w14:paraId="174517CA" w14:textId="51B69ED0" w:rsidR="004D34B9" w:rsidRPr="00FD7940" w:rsidRDefault="004D34B9" w:rsidP="004D34B9">
      <w:pPr>
        <w:pStyle w:val="a0"/>
        <w:spacing w:line="240" w:lineRule="auto"/>
        <w:ind w:firstLineChars="0" w:firstLine="0"/>
        <w:jc w:val="center"/>
        <w:rPr>
          <w:b/>
          <w:bCs/>
          <w:noProof/>
        </w:rPr>
      </w:pPr>
      <w:r>
        <w:rPr>
          <w:noProof/>
        </w:rPr>
        <w:lastRenderedPageBreak/>
        <w:drawing>
          <wp:inline distT="0" distB="0" distL="0" distR="0" wp14:anchorId="281FFE38" wp14:editId="31DEBC40">
            <wp:extent cx="6046405" cy="20116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55426" cy="2014681"/>
                    </a:xfrm>
                    <a:prstGeom prst="rect">
                      <a:avLst/>
                    </a:prstGeom>
                    <a:noFill/>
                    <a:ln>
                      <a:noFill/>
                    </a:ln>
                  </pic:spPr>
                </pic:pic>
              </a:graphicData>
            </a:graphic>
          </wp:inline>
        </w:drawing>
      </w:r>
    </w:p>
    <w:p w14:paraId="4DBD1CDC" w14:textId="2EF8171C" w:rsidR="004D34B9" w:rsidRDefault="004D34B9" w:rsidP="004D34B9">
      <w:pPr>
        <w:pStyle w:val="a6"/>
        <w:rPr>
          <w:noProof/>
        </w:rPr>
      </w:pPr>
      <w:r w:rsidRPr="00FD7940">
        <w:rPr>
          <w:noProof/>
        </w:rPr>
        <w:t>图</w:t>
      </w:r>
      <w:r w:rsidRPr="00FD7940">
        <w:rPr>
          <w:noProof/>
        </w:rPr>
        <w:t>5-</w:t>
      </w:r>
      <w:r>
        <w:rPr>
          <w:noProof/>
        </w:rPr>
        <w:t>4</w:t>
      </w:r>
      <w:r w:rsidRPr="00FD7940">
        <w:rPr>
          <w:noProof/>
        </w:rPr>
        <w:t xml:space="preserve">  </w:t>
      </w:r>
      <w:r>
        <w:rPr>
          <w:rFonts w:hint="eastAsia"/>
          <w:noProof/>
        </w:rPr>
        <w:t>打卡记录删除</w:t>
      </w:r>
      <w:r w:rsidRPr="00FD7940">
        <w:rPr>
          <w:noProof/>
        </w:rPr>
        <w:t>界面</w:t>
      </w:r>
    </w:p>
    <w:p w14:paraId="1FC7E01C" w14:textId="40C15F3B" w:rsidR="004D34B9" w:rsidRPr="00FD7940" w:rsidRDefault="004D34B9" w:rsidP="004D34B9">
      <w:pPr>
        <w:pStyle w:val="a0"/>
        <w:spacing w:line="240" w:lineRule="auto"/>
        <w:ind w:firstLineChars="0" w:firstLine="0"/>
        <w:jc w:val="center"/>
        <w:rPr>
          <w:b/>
          <w:bCs/>
          <w:noProof/>
        </w:rPr>
      </w:pPr>
      <w:r w:rsidRPr="004D34B9">
        <w:rPr>
          <w:noProof/>
        </w:rPr>
        <w:drawing>
          <wp:inline distT="0" distB="0" distL="0" distR="0" wp14:anchorId="4CC89538" wp14:editId="793AA56A">
            <wp:extent cx="6591741" cy="22021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597449" cy="2204087"/>
                    </a:xfrm>
                    <a:prstGeom prst="rect">
                      <a:avLst/>
                    </a:prstGeom>
                  </pic:spPr>
                </pic:pic>
              </a:graphicData>
            </a:graphic>
          </wp:inline>
        </w:drawing>
      </w:r>
    </w:p>
    <w:p w14:paraId="5BB0916D" w14:textId="48CDF1CF" w:rsidR="004D34B9" w:rsidRPr="004D34B9" w:rsidRDefault="004D34B9" w:rsidP="004D34B9">
      <w:pPr>
        <w:pStyle w:val="a6"/>
        <w:rPr>
          <w:noProof/>
        </w:rPr>
      </w:pPr>
      <w:r w:rsidRPr="00FD7940">
        <w:rPr>
          <w:noProof/>
        </w:rPr>
        <w:t>图</w:t>
      </w:r>
      <w:r w:rsidRPr="00FD7940">
        <w:rPr>
          <w:noProof/>
        </w:rPr>
        <w:t>5-</w:t>
      </w:r>
      <w:r>
        <w:rPr>
          <w:noProof/>
        </w:rPr>
        <w:t>5</w:t>
      </w:r>
      <w:r w:rsidRPr="00FD7940">
        <w:rPr>
          <w:noProof/>
        </w:rPr>
        <w:t xml:space="preserve">  </w:t>
      </w:r>
      <w:r>
        <w:rPr>
          <w:rFonts w:hint="eastAsia"/>
          <w:noProof/>
        </w:rPr>
        <w:t>打卡记录查询</w:t>
      </w:r>
      <w:r w:rsidRPr="00FD7940">
        <w:rPr>
          <w:noProof/>
        </w:rPr>
        <w:t>界面</w:t>
      </w:r>
    </w:p>
    <w:p w14:paraId="4994BD98" w14:textId="12F4BA3F" w:rsidR="006521CC" w:rsidRPr="00FD7940" w:rsidRDefault="006521CC" w:rsidP="006521CC">
      <w:pPr>
        <w:pStyle w:val="a0"/>
        <w:ind w:firstLine="480"/>
        <w:rPr>
          <w:noProof/>
        </w:rPr>
      </w:pPr>
      <w:r>
        <w:rPr>
          <w:rFonts w:hint="eastAsia"/>
          <w:noProof/>
        </w:rPr>
        <w:t>健康打卡申报</w:t>
      </w:r>
      <w:r w:rsidRPr="00FD7940">
        <w:rPr>
          <w:noProof/>
        </w:rPr>
        <w:t>的核心代码如下：</w:t>
      </w:r>
    </w:p>
    <w:p w14:paraId="66646F42" w14:textId="77777777" w:rsidR="006521CC" w:rsidRPr="006521CC" w:rsidRDefault="006521CC" w:rsidP="006521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noProof/>
          <w:sz w:val="22"/>
        </w:rPr>
      </w:pPr>
      <w:r w:rsidRPr="006521CC">
        <w:rPr>
          <w:rFonts w:ascii="Consolas" w:eastAsia="宋体" w:hAnsi="Consolas" w:hint="eastAsia"/>
          <w:noProof/>
          <w:sz w:val="22"/>
        </w:rPr>
        <w:t>@PostMapping("/save")</w:t>
      </w:r>
      <w:r w:rsidRPr="006521CC">
        <w:rPr>
          <w:rFonts w:ascii="Consolas" w:eastAsia="宋体" w:hAnsi="Consolas" w:hint="eastAsia"/>
          <w:noProof/>
          <w:sz w:val="22"/>
        </w:rPr>
        <w:br/>
        <w:t>public String save(@RequestBody EmpHealth emp){</w:t>
      </w:r>
      <w:r w:rsidRPr="006521CC">
        <w:rPr>
          <w:rFonts w:ascii="Consolas" w:eastAsia="宋体" w:hAnsi="Consolas" w:hint="eastAsia"/>
          <w:noProof/>
          <w:sz w:val="22"/>
        </w:rPr>
        <w:br/>
        <w:t xml:space="preserve">    int result = mapper.insert(emp);</w:t>
      </w:r>
      <w:r w:rsidRPr="006521CC">
        <w:rPr>
          <w:rFonts w:ascii="Consolas" w:eastAsia="宋体" w:hAnsi="Consolas" w:hint="eastAsia"/>
          <w:noProof/>
          <w:sz w:val="22"/>
        </w:rPr>
        <w:br/>
        <w:t xml:space="preserve">    if (result==1){</w:t>
      </w:r>
      <w:r w:rsidRPr="006521CC">
        <w:rPr>
          <w:rFonts w:ascii="Consolas" w:eastAsia="宋体" w:hAnsi="Consolas" w:hint="eastAsia"/>
          <w:noProof/>
          <w:sz w:val="22"/>
        </w:rPr>
        <w:br/>
        <w:t xml:space="preserve">        return "success";</w:t>
      </w:r>
      <w:r w:rsidRPr="006521CC">
        <w:rPr>
          <w:rFonts w:ascii="Consolas" w:eastAsia="宋体" w:hAnsi="Consolas" w:hint="eastAsia"/>
          <w:noProof/>
          <w:sz w:val="22"/>
        </w:rPr>
        <w:br/>
        <w:t xml:space="preserve">    }else {</w:t>
      </w:r>
      <w:r w:rsidRPr="006521CC">
        <w:rPr>
          <w:rFonts w:ascii="Consolas" w:eastAsia="宋体" w:hAnsi="Consolas" w:hint="eastAsia"/>
          <w:noProof/>
          <w:sz w:val="22"/>
        </w:rPr>
        <w:br/>
        <w:t xml:space="preserve">        return "error";</w:t>
      </w:r>
      <w:r w:rsidRPr="006521CC">
        <w:rPr>
          <w:rFonts w:ascii="Consolas" w:eastAsia="宋体" w:hAnsi="Consolas" w:hint="eastAsia"/>
          <w:noProof/>
          <w:sz w:val="22"/>
        </w:rPr>
        <w:br/>
        <w:t xml:space="preserve">    }</w:t>
      </w:r>
      <w:r w:rsidRPr="006521CC">
        <w:rPr>
          <w:rFonts w:ascii="Consolas" w:eastAsia="宋体" w:hAnsi="Consolas" w:hint="eastAsia"/>
          <w:noProof/>
          <w:sz w:val="22"/>
        </w:rPr>
        <w:br/>
        <w:t>}</w:t>
      </w:r>
    </w:p>
    <w:p w14:paraId="3B31DFF3" w14:textId="1C4BE1C9" w:rsidR="006521CC" w:rsidRPr="00FD7940" w:rsidRDefault="006521CC" w:rsidP="006521CC">
      <w:pPr>
        <w:pStyle w:val="a0"/>
        <w:ind w:firstLine="480"/>
        <w:rPr>
          <w:noProof/>
        </w:rPr>
      </w:pPr>
      <w:r w:rsidRPr="00FD7940">
        <w:rPr>
          <w:noProof/>
        </w:rPr>
        <w:t>其主要界面如图</w:t>
      </w:r>
      <w:r w:rsidRPr="00FD7940">
        <w:rPr>
          <w:noProof/>
        </w:rPr>
        <w:t>5-</w:t>
      </w:r>
      <w:r w:rsidR="004D34B9">
        <w:rPr>
          <w:noProof/>
        </w:rPr>
        <w:t>6</w:t>
      </w:r>
      <w:r w:rsidRPr="00FD7940">
        <w:rPr>
          <w:noProof/>
        </w:rPr>
        <w:t>所示。</w:t>
      </w:r>
    </w:p>
    <w:p w14:paraId="6BD2B44D" w14:textId="4021BA92" w:rsidR="006521CC" w:rsidRPr="00FD7940" w:rsidRDefault="006521CC" w:rsidP="006521CC">
      <w:pPr>
        <w:pStyle w:val="a0"/>
        <w:spacing w:line="240" w:lineRule="auto"/>
        <w:ind w:firstLineChars="0" w:firstLine="0"/>
        <w:jc w:val="center"/>
        <w:rPr>
          <w:b/>
          <w:bCs/>
          <w:noProof/>
        </w:rPr>
      </w:pPr>
      <w:r>
        <w:rPr>
          <w:noProof/>
        </w:rPr>
        <w:lastRenderedPageBreak/>
        <w:drawing>
          <wp:inline distT="0" distB="0" distL="0" distR="0" wp14:anchorId="5FFE1ED6" wp14:editId="5F1CE0D9">
            <wp:extent cx="5743679" cy="2645260"/>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99559" cy="2670996"/>
                    </a:xfrm>
                    <a:prstGeom prst="rect">
                      <a:avLst/>
                    </a:prstGeom>
                    <a:noFill/>
                    <a:ln>
                      <a:noFill/>
                    </a:ln>
                  </pic:spPr>
                </pic:pic>
              </a:graphicData>
            </a:graphic>
          </wp:inline>
        </w:drawing>
      </w:r>
    </w:p>
    <w:p w14:paraId="309A231E" w14:textId="71A48022" w:rsidR="00B76C57" w:rsidRPr="006521CC" w:rsidRDefault="006521CC" w:rsidP="006521CC">
      <w:pPr>
        <w:pStyle w:val="a6"/>
        <w:rPr>
          <w:noProof/>
        </w:rPr>
      </w:pPr>
      <w:r w:rsidRPr="00FD7940">
        <w:rPr>
          <w:noProof/>
        </w:rPr>
        <w:t>图</w:t>
      </w:r>
      <w:r w:rsidRPr="00FD7940">
        <w:rPr>
          <w:noProof/>
        </w:rPr>
        <w:t>5-</w:t>
      </w:r>
      <w:r w:rsidR="004D34B9">
        <w:rPr>
          <w:noProof/>
        </w:rPr>
        <w:t>6</w:t>
      </w:r>
      <w:r w:rsidRPr="00FD7940">
        <w:rPr>
          <w:noProof/>
        </w:rPr>
        <w:t xml:space="preserve">  </w:t>
      </w:r>
      <w:r>
        <w:rPr>
          <w:rFonts w:hint="eastAsia"/>
          <w:noProof/>
        </w:rPr>
        <w:t>健康打卡申报</w:t>
      </w:r>
      <w:r w:rsidRPr="00FD7940">
        <w:rPr>
          <w:noProof/>
        </w:rPr>
        <w:t>界面</w:t>
      </w:r>
    </w:p>
    <w:p w14:paraId="6A140048" w14:textId="582F7411" w:rsidR="00FD6F00" w:rsidRPr="00FD7940" w:rsidRDefault="00FD6F00" w:rsidP="00FD6F00">
      <w:pPr>
        <w:pStyle w:val="2"/>
        <w:rPr>
          <w:noProof/>
        </w:rPr>
      </w:pPr>
      <w:bookmarkStart w:id="81" w:name="_Toc72230365"/>
      <w:bookmarkStart w:id="82" w:name="_Toc105672542"/>
      <w:r w:rsidRPr="00FD7940">
        <w:rPr>
          <w:noProof/>
        </w:rPr>
        <w:t xml:space="preserve">5.2  </w:t>
      </w:r>
      <w:r w:rsidR="004361E7" w:rsidRPr="00D06216">
        <w:rPr>
          <w:rFonts w:hint="eastAsia"/>
          <w:noProof/>
        </w:rPr>
        <w:t>异常人员管理</w:t>
      </w:r>
      <w:r w:rsidRPr="00FD7940">
        <w:rPr>
          <w:noProof/>
        </w:rPr>
        <w:t>模块</w:t>
      </w:r>
      <w:bookmarkEnd w:id="81"/>
      <w:bookmarkEnd w:id="82"/>
    </w:p>
    <w:p w14:paraId="37B18040" w14:textId="06021B08" w:rsidR="00306568" w:rsidRDefault="004361E7" w:rsidP="00306568">
      <w:pPr>
        <w:pStyle w:val="a0"/>
        <w:ind w:firstLine="480"/>
        <w:rPr>
          <w:noProof/>
        </w:rPr>
      </w:pPr>
      <w:r w:rsidRPr="00D06216">
        <w:rPr>
          <w:rFonts w:hint="eastAsia"/>
          <w:noProof/>
        </w:rPr>
        <w:t>异常人员管理</w:t>
      </w:r>
      <w:r w:rsidR="007043B0" w:rsidRPr="00FD7940">
        <w:rPr>
          <w:noProof/>
        </w:rPr>
        <w:t>模块当</w:t>
      </w:r>
      <w:r w:rsidR="00306568">
        <w:rPr>
          <w:rFonts w:hint="eastAsia"/>
          <w:noProof/>
        </w:rPr>
        <w:t>管理员</w:t>
      </w:r>
      <w:r w:rsidR="007043B0" w:rsidRPr="00FD7940">
        <w:rPr>
          <w:noProof/>
        </w:rPr>
        <w:t>进入</w:t>
      </w:r>
      <w:r w:rsidR="00306568">
        <w:rPr>
          <w:rFonts w:hint="eastAsia"/>
          <w:noProof/>
        </w:rPr>
        <w:t>前端</w:t>
      </w:r>
      <w:r w:rsidR="007043B0" w:rsidRPr="00FD7940">
        <w:rPr>
          <w:noProof/>
        </w:rPr>
        <w:t>首页，点击</w:t>
      </w:r>
      <w:r w:rsidR="00306568" w:rsidRPr="00D06216">
        <w:rPr>
          <w:rFonts w:hint="eastAsia"/>
          <w:noProof/>
        </w:rPr>
        <w:t>异常人员管理</w:t>
      </w:r>
      <w:r w:rsidR="007043B0" w:rsidRPr="00FD7940">
        <w:rPr>
          <w:noProof/>
        </w:rPr>
        <w:t>，</w:t>
      </w:r>
      <w:r w:rsidR="00306568">
        <w:rPr>
          <w:rFonts w:hint="eastAsia"/>
          <w:noProof/>
        </w:rPr>
        <w:t>管理员就</w:t>
      </w:r>
      <w:r w:rsidR="00306568" w:rsidRPr="00FD7940">
        <w:rPr>
          <w:noProof/>
        </w:rPr>
        <w:t>可以进行</w:t>
      </w:r>
      <w:r w:rsidR="00306568">
        <w:rPr>
          <w:rFonts w:hint="eastAsia"/>
          <w:noProof/>
        </w:rPr>
        <w:t>嫌疑</w:t>
      </w:r>
      <w:r w:rsidR="00306568">
        <w:rPr>
          <w:rFonts w:hint="eastAsia"/>
          <w:noProof/>
        </w:rPr>
        <w:t>/</w:t>
      </w:r>
      <w:r w:rsidR="00306568">
        <w:rPr>
          <w:rFonts w:hint="eastAsia"/>
          <w:noProof/>
        </w:rPr>
        <w:t>确诊人员登记和隔离人员登记的信息查看</w:t>
      </w:r>
      <w:r w:rsidR="00306568" w:rsidRPr="00FD7940">
        <w:rPr>
          <w:noProof/>
        </w:rPr>
        <w:t>，包括</w:t>
      </w:r>
      <w:r w:rsidR="00306568">
        <w:rPr>
          <w:rFonts w:hint="eastAsia"/>
          <w:noProof/>
        </w:rPr>
        <w:t>嫌疑</w:t>
      </w:r>
      <w:r w:rsidR="00306568">
        <w:rPr>
          <w:rFonts w:hint="eastAsia"/>
          <w:noProof/>
        </w:rPr>
        <w:t>/</w:t>
      </w:r>
      <w:r w:rsidR="00306568">
        <w:rPr>
          <w:rFonts w:hint="eastAsia"/>
          <w:noProof/>
        </w:rPr>
        <w:t>确诊人员登记和隔离人员登记的新增记录、修改、搜索与删除从而</w:t>
      </w:r>
      <w:r w:rsidR="00306568" w:rsidRPr="00FD7940">
        <w:rPr>
          <w:noProof/>
        </w:rPr>
        <w:t>进行</w:t>
      </w:r>
      <w:r w:rsidR="00306568">
        <w:rPr>
          <w:rFonts w:hint="eastAsia"/>
          <w:noProof/>
        </w:rPr>
        <w:t>信息更新和查看</w:t>
      </w:r>
      <w:r w:rsidR="00306568" w:rsidRPr="00FD7940">
        <w:rPr>
          <w:noProof/>
        </w:rPr>
        <w:t>。</w:t>
      </w:r>
    </w:p>
    <w:p w14:paraId="686642BD" w14:textId="49D3F507" w:rsidR="00FD6F00" w:rsidRPr="00FD7940" w:rsidRDefault="009873BF" w:rsidP="007043B0">
      <w:pPr>
        <w:pStyle w:val="a0"/>
        <w:ind w:firstLine="480"/>
        <w:rPr>
          <w:noProof/>
        </w:rPr>
      </w:pPr>
      <w:r w:rsidRPr="00D06216">
        <w:rPr>
          <w:rFonts w:hint="eastAsia"/>
          <w:noProof/>
        </w:rPr>
        <w:t>异常人员管理</w:t>
      </w:r>
      <w:r w:rsidR="00FD6F00" w:rsidRPr="00FD7940">
        <w:rPr>
          <w:noProof/>
        </w:rPr>
        <w:t>的流程图如图</w:t>
      </w:r>
      <w:r w:rsidR="00FD6F00" w:rsidRPr="00FD7940">
        <w:rPr>
          <w:noProof/>
        </w:rPr>
        <w:t>5-</w:t>
      </w:r>
      <w:r w:rsidR="004D34B9">
        <w:rPr>
          <w:noProof/>
        </w:rPr>
        <w:t>7</w:t>
      </w:r>
      <w:r w:rsidR="00FD6F00" w:rsidRPr="00FD7940">
        <w:rPr>
          <w:noProof/>
        </w:rPr>
        <w:t>所示。</w:t>
      </w:r>
    </w:p>
    <w:p w14:paraId="361B2873" w14:textId="13A46BC9" w:rsidR="00FD6F00" w:rsidRPr="00FD7940" w:rsidRDefault="000E1B17" w:rsidP="00FD6F00">
      <w:pPr>
        <w:pStyle w:val="a7"/>
        <w:rPr>
          <w:noProof/>
        </w:rPr>
      </w:pPr>
      <w:r>
        <w:rPr>
          <w:noProof/>
        </w:rPr>
        <w:drawing>
          <wp:inline distT="0" distB="0" distL="0" distR="0" wp14:anchorId="25C7AA87" wp14:editId="629FCF81">
            <wp:extent cx="5787109" cy="411915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800598" cy="4128756"/>
                    </a:xfrm>
                    <a:prstGeom prst="rect">
                      <a:avLst/>
                    </a:prstGeom>
                  </pic:spPr>
                </pic:pic>
              </a:graphicData>
            </a:graphic>
          </wp:inline>
        </w:drawing>
      </w:r>
    </w:p>
    <w:p w14:paraId="4AEB8ACF" w14:textId="3C8D184D" w:rsidR="00FD6F00" w:rsidRPr="00FD7940" w:rsidRDefault="00FD6F00" w:rsidP="00FD6F00">
      <w:pPr>
        <w:pStyle w:val="a6"/>
        <w:rPr>
          <w:noProof/>
        </w:rPr>
      </w:pPr>
      <w:r w:rsidRPr="00FD7940">
        <w:rPr>
          <w:noProof/>
        </w:rPr>
        <w:lastRenderedPageBreak/>
        <w:t>图</w:t>
      </w:r>
      <w:r w:rsidRPr="00FD7940">
        <w:rPr>
          <w:noProof/>
        </w:rPr>
        <w:t>5-</w:t>
      </w:r>
      <w:r w:rsidR="004D34B9">
        <w:rPr>
          <w:noProof/>
        </w:rPr>
        <w:t>7</w:t>
      </w:r>
      <w:r w:rsidRPr="00FD7940">
        <w:rPr>
          <w:noProof/>
        </w:rPr>
        <w:t xml:space="preserve"> </w:t>
      </w:r>
      <w:r w:rsidR="009873BF" w:rsidRPr="00D06216">
        <w:rPr>
          <w:rFonts w:hint="eastAsia"/>
          <w:noProof/>
        </w:rPr>
        <w:t>异常人员管理</w:t>
      </w:r>
      <w:r w:rsidR="005D46E5" w:rsidRPr="00FD7940">
        <w:rPr>
          <w:noProof/>
        </w:rPr>
        <w:t>模块</w:t>
      </w:r>
      <w:r w:rsidRPr="00FD7940">
        <w:rPr>
          <w:noProof/>
        </w:rPr>
        <w:t>流程图</w:t>
      </w:r>
    </w:p>
    <w:p w14:paraId="49390888" w14:textId="7716C9CA" w:rsidR="00FD6F00" w:rsidRPr="00FD7940" w:rsidRDefault="00306568" w:rsidP="00FD6F00">
      <w:pPr>
        <w:pStyle w:val="a0"/>
        <w:ind w:firstLine="480"/>
        <w:rPr>
          <w:noProof/>
        </w:rPr>
      </w:pPr>
      <w:r>
        <w:rPr>
          <w:rFonts w:hint="eastAsia"/>
          <w:noProof/>
        </w:rPr>
        <w:t>嫌疑</w:t>
      </w:r>
      <w:r>
        <w:rPr>
          <w:rFonts w:hint="eastAsia"/>
          <w:noProof/>
        </w:rPr>
        <w:t>/</w:t>
      </w:r>
      <w:r>
        <w:rPr>
          <w:rFonts w:hint="eastAsia"/>
          <w:noProof/>
        </w:rPr>
        <w:t>确诊人员登记</w:t>
      </w:r>
      <w:r w:rsidR="00FD6F00" w:rsidRPr="00FD7940">
        <w:rPr>
          <w:noProof/>
        </w:rPr>
        <w:t>的核心代码如下：</w:t>
      </w:r>
    </w:p>
    <w:p w14:paraId="28401466" w14:textId="77777777" w:rsidR="00853239" w:rsidRDefault="000273F8" w:rsidP="004D34B9">
      <w:pPr>
        <w:pStyle w:val="HTML"/>
        <w:shd w:val="clear" w:color="auto" w:fill="FFFFFF"/>
        <w:rPr>
          <w:rFonts w:ascii="Consolas" w:hAnsi="Consolas" w:cstheme="minorBidi"/>
          <w:noProof/>
          <w:kern w:val="2"/>
          <w:sz w:val="22"/>
          <w:szCs w:val="21"/>
        </w:rPr>
      </w:pPr>
      <w:r w:rsidRPr="000273F8">
        <w:rPr>
          <w:rFonts w:ascii="Consolas" w:hAnsi="Consolas" w:cstheme="minorBidi" w:hint="eastAsia"/>
          <w:noProof/>
          <w:kern w:val="2"/>
          <w:sz w:val="22"/>
          <w:szCs w:val="21"/>
        </w:rPr>
        <w:t>@GetMapping("/findAll/{page}/{size}")</w:t>
      </w:r>
      <w:r>
        <w:rPr>
          <w:noProof/>
        </w:rPr>
        <w:t xml:space="preserve">    //</w:t>
      </w:r>
      <w:r>
        <w:rPr>
          <w:rFonts w:hint="eastAsia"/>
          <w:noProof/>
        </w:rPr>
        <w:t>信息显示</w:t>
      </w:r>
      <w:r w:rsidRPr="000273F8">
        <w:rPr>
          <w:rFonts w:ascii="Consolas" w:hAnsi="Consolas" w:cstheme="minorBidi" w:hint="eastAsia"/>
          <w:noProof/>
          <w:kern w:val="2"/>
          <w:sz w:val="22"/>
          <w:szCs w:val="21"/>
        </w:rPr>
        <w:br/>
        <w:t>public Page&lt;EmpIden&gt; findAll(@PathVariable("page") Integer page, @PathVariable("size") Integer size){</w:t>
      </w:r>
      <w:r w:rsidRPr="000273F8">
        <w:rPr>
          <w:rFonts w:ascii="Consolas" w:hAnsi="Consolas" w:cstheme="minorBidi" w:hint="eastAsia"/>
          <w:noProof/>
          <w:kern w:val="2"/>
          <w:sz w:val="22"/>
          <w:szCs w:val="21"/>
        </w:rPr>
        <w:br/>
        <w:t xml:space="preserve">    Object cacheObject = redisCache.getCacheObject(USER_LOGIN_STATE);</w:t>
      </w:r>
      <w:r w:rsidRPr="000273F8">
        <w:rPr>
          <w:rFonts w:ascii="Consolas" w:hAnsi="Consolas" w:cstheme="minorBidi" w:hint="eastAsia"/>
          <w:noProof/>
          <w:kern w:val="2"/>
          <w:sz w:val="22"/>
          <w:szCs w:val="21"/>
        </w:rPr>
        <w:br/>
        <w:t xml:space="preserve">    if (cacheObject!=null){</w:t>
      </w:r>
      <w:r w:rsidRPr="000273F8">
        <w:rPr>
          <w:rFonts w:ascii="Consolas" w:hAnsi="Consolas" w:cstheme="minorBidi" w:hint="eastAsia"/>
          <w:noProof/>
          <w:kern w:val="2"/>
          <w:sz w:val="22"/>
          <w:szCs w:val="21"/>
        </w:rPr>
        <w:br/>
        <w:t xml:space="preserve">        Page&lt;EmpIden&gt; page1= new Page&lt;&gt;(page,size);</w:t>
      </w:r>
      <w:r w:rsidRPr="000273F8">
        <w:rPr>
          <w:rFonts w:ascii="Consolas" w:hAnsi="Consolas" w:cstheme="minorBidi" w:hint="eastAsia"/>
          <w:noProof/>
          <w:kern w:val="2"/>
          <w:sz w:val="22"/>
          <w:szCs w:val="21"/>
        </w:rPr>
        <w:br/>
        <w:t xml:space="preserve">        Page&lt;EmpIden&gt; result=mapper.selectPage(page1,null);</w:t>
      </w:r>
      <w:r w:rsidRPr="000273F8">
        <w:rPr>
          <w:rFonts w:ascii="Consolas" w:hAnsi="Consolas" w:cstheme="minorBidi" w:hint="eastAsia"/>
          <w:noProof/>
          <w:kern w:val="2"/>
          <w:sz w:val="22"/>
          <w:szCs w:val="21"/>
        </w:rPr>
        <w:br/>
        <w:t xml:space="preserve">        return result;</w:t>
      </w:r>
      <w:r w:rsidRPr="000273F8">
        <w:rPr>
          <w:rFonts w:ascii="Consolas" w:hAnsi="Consolas" w:cstheme="minorBidi" w:hint="eastAsia"/>
          <w:noProof/>
          <w:kern w:val="2"/>
          <w:sz w:val="22"/>
          <w:szCs w:val="21"/>
        </w:rPr>
        <w:br/>
        <w:t xml:space="preserve">    }</w:t>
      </w:r>
      <w:r w:rsidRPr="000273F8">
        <w:rPr>
          <w:rFonts w:ascii="Consolas" w:hAnsi="Consolas" w:cstheme="minorBidi" w:hint="eastAsia"/>
          <w:noProof/>
          <w:kern w:val="2"/>
          <w:sz w:val="22"/>
          <w:szCs w:val="21"/>
        </w:rPr>
        <w:br/>
        <w:t xml:space="preserve">    return null;</w:t>
      </w:r>
      <w:r w:rsidRPr="000273F8">
        <w:rPr>
          <w:rFonts w:ascii="Consolas" w:hAnsi="Consolas" w:cstheme="minorBidi" w:hint="eastAsia"/>
          <w:noProof/>
          <w:kern w:val="2"/>
          <w:sz w:val="22"/>
          <w:szCs w:val="21"/>
        </w:rPr>
        <w:br/>
        <w:t>}</w:t>
      </w:r>
    </w:p>
    <w:p w14:paraId="5E53C5E5" w14:textId="07CC4BBD" w:rsidR="00634B36" w:rsidRPr="00853239" w:rsidRDefault="000273F8" w:rsidP="00853239">
      <w:pPr>
        <w:pStyle w:val="HTML"/>
        <w:shd w:val="clear" w:color="auto" w:fill="FFFFFF"/>
        <w:rPr>
          <w:rFonts w:ascii="Consolas" w:hAnsi="Consolas" w:cstheme="minorBidi"/>
          <w:noProof/>
          <w:kern w:val="2"/>
          <w:sz w:val="22"/>
          <w:szCs w:val="21"/>
        </w:rPr>
      </w:pPr>
      <w:r w:rsidRPr="000273F8">
        <w:rPr>
          <w:rFonts w:ascii="Consolas" w:hAnsi="Consolas" w:cstheme="minorBidi" w:hint="eastAsia"/>
          <w:noProof/>
          <w:kern w:val="2"/>
          <w:sz w:val="22"/>
          <w:szCs w:val="21"/>
        </w:rPr>
        <w:t>@PostMapping("/save")</w:t>
      </w:r>
      <w:r>
        <w:rPr>
          <w:noProof/>
        </w:rPr>
        <w:t xml:space="preserve">     //</w:t>
      </w:r>
      <w:r>
        <w:rPr>
          <w:rFonts w:hint="eastAsia"/>
          <w:noProof/>
        </w:rPr>
        <w:t>新增</w:t>
      </w:r>
      <w:r w:rsidRPr="000273F8">
        <w:rPr>
          <w:rFonts w:ascii="Consolas" w:hAnsi="Consolas" w:cstheme="minorBidi" w:hint="eastAsia"/>
          <w:noProof/>
          <w:kern w:val="2"/>
          <w:sz w:val="22"/>
          <w:szCs w:val="21"/>
        </w:rPr>
        <w:br/>
        <w:t>public String save(@RequestBody EmpIden empIden){</w:t>
      </w:r>
      <w:r w:rsidRPr="000273F8">
        <w:rPr>
          <w:rFonts w:ascii="Consolas" w:hAnsi="Consolas" w:cstheme="minorBidi" w:hint="eastAsia"/>
          <w:noProof/>
          <w:kern w:val="2"/>
          <w:sz w:val="22"/>
          <w:szCs w:val="21"/>
        </w:rPr>
        <w:br/>
        <w:t xml:space="preserve">    int result = mapper.insert(empIden);</w:t>
      </w:r>
      <w:r w:rsidRPr="000273F8">
        <w:rPr>
          <w:rFonts w:ascii="Consolas" w:hAnsi="Consolas" w:cstheme="minorBidi" w:hint="eastAsia"/>
          <w:noProof/>
          <w:kern w:val="2"/>
          <w:sz w:val="22"/>
          <w:szCs w:val="21"/>
        </w:rPr>
        <w:br/>
        <w:t xml:space="preserve">    if (result==1){</w:t>
      </w:r>
      <w:r w:rsidRPr="000273F8">
        <w:rPr>
          <w:rFonts w:ascii="Consolas" w:hAnsi="Consolas" w:cstheme="minorBidi" w:hint="eastAsia"/>
          <w:noProof/>
          <w:kern w:val="2"/>
          <w:sz w:val="22"/>
          <w:szCs w:val="21"/>
        </w:rPr>
        <w:br/>
        <w:t xml:space="preserve">        return "success";</w:t>
      </w:r>
      <w:r w:rsidRPr="000273F8">
        <w:rPr>
          <w:rFonts w:ascii="Consolas" w:hAnsi="Consolas" w:cstheme="minorBidi" w:hint="eastAsia"/>
          <w:noProof/>
          <w:kern w:val="2"/>
          <w:sz w:val="22"/>
          <w:szCs w:val="21"/>
        </w:rPr>
        <w:br/>
        <w:t xml:space="preserve">    }else {</w:t>
      </w:r>
      <w:r w:rsidRPr="000273F8">
        <w:rPr>
          <w:rFonts w:ascii="Consolas" w:hAnsi="Consolas" w:cstheme="minorBidi" w:hint="eastAsia"/>
          <w:noProof/>
          <w:kern w:val="2"/>
          <w:sz w:val="22"/>
          <w:szCs w:val="21"/>
        </w:rPr>
        <w:br/>
        <w:t xml:space="preserve">        return "error";</w:t>
      </w:r>
      <w:r w:rsidRPr="000273F8">
        <w:rPr>
          <w:rFonts w:ascii="Consolas" w:hAnsi="Consolas" w:cstheme="minorBidi" w:hint="eastAsia"/>
          <w:noProof/>
          <w:kern w:val="2"/>
          <w:sz w:val="22"/>
          <w:szCs w:val="21"/>
        </w:rPr>
        <w:br/>
        <w:t xml:space="preserve">    }</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@GetMapping("/findById/{id}")</w:t>
      </w:r>
      <w:r>
        <w:rPr>
          <w:noProof/>
        </w:rPr>
        <w:t xml:space="preserve">    //</w:t>
      </w:r>
      <w:r>
        <w:rPr>
          <w:rFonts w:hint="eastAsia"/>
          <w:noProof/>
        </w:rPr>
        <w:t>id查询</w:t>
      </w:r>
      <w:r w:rsidRPr="000273F8">
        <w:rPr>
          <w:rFonts w:ascii="Consolas" w:hAnsi="Consolas" w:cstheme="minorBidi" w:hint="eastAsia"/>
          <w:noProof/>
          <w:kern w:val="2"/>
          <w:sz w:val="22"/>
          <w:szCs w:val="21"/>
        </w:rPr>
        <w:br/>
        <w:t>public EmpIden findById(@PathVariable("id") Integer id){</w:t>
      </w:r>
      <w:r w:rsidRPr="000273F8">
        <w:rPr>
          <w:rFonts w:ascii="Consolas" w:hAnsi="Consolas" w:cstheme="minorBidi" w:hint="eastAsia"/>
          <w:noProof/>
          <w:kern w:val="2"/>
          <w:sz w:val="22"/>
          <w:szCs w:val="21"/>
        </w:rPr>
        <w:br/>
        <w:t xml:space="preserve">    return mapper.selectById(id);</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@PutMapping("/update")</w:t>
      </w:r>
      <w:r>
        <w:rPr>
          <w:noProof/>
        </w:rPr>
        <w:t xml:space="preserve">     //</w:t>
      </w:r>
      <w:r>
        <w:rPr>
          <w:rFonts w:hint="eastAsia"/>
          <w:noProof/>
        </w:rPr>
        <w:t>修改</w:t>
      </w:r>
      <w:r w:rsidRPr="000273F8">
        <w:rPr>
          <w:rFonts w:ascii="Consolas" w:hAnsi="Consolas" w:cstheme="minorBidi" w:hint="eastAsia"/>
          <w:noProof/>
          <w:kern w:val="2"/>
          <w:sz w:val="22"/>
          <w:szCs w:val="21"/>
        </w:rPr>
        <w:br/>
        <w:t>public String update(@RequestBody EmpIden empIden){</w:t>
      </w:r>
      <w:r w:rsidRPr="000273F8">
        <w:rPr>
          <w:rFonts w:ascii="Consolas" w:hAnsi="Consolas" w:cstheme="minorBidi" w:hint="eastAsia"/>
          <w:noProof/>
          <w:kern w:val="2"/>
          <w:sz w:val="22"/>
          <w:szCs w:val="21"/>
        </w:rPr>
        <w:br/>
        <w:t xml:space="preserve">    int result=mapper.updateById(empIden);</w:t>
      </w:r>
      <w:r w:rsidRPr="000273F8">
        <w:rPr>
          <w:rFonts w:ascii="Consolas" w:hAnsi="Consolas" w:cstheme="minorBidi" w:hint="eastAsia"/>
          <w:noProof/>
          <w:kern w:val="2"/>
          <w:sz w:val="22"/>
          <w:szCs w:val="21"/>
        </w:rPr>
        <w:br/>
        <w:t xml:space="preserve">    if (result==1){</w:t>
      </w:r>
      <w:r w:rsidRPr="000273F8">
        <w:rPr>
          <w:rFonts w:ascii="Consolas" w:hAnsi="Consolas" w:cstheme="minorBidi" w:hint="eastAsia"/>
          <w:noProof/>
          <w:kern w:val="2"/>
          <w:sz w:val="22"/>
          <w:szCs w:val="21"/>
        </w:rPr>
        <w:br/>
        <w:t xml:space="preserve">        return "success";</w:t>
      </w:r>
      <w:r w:rsidRPr="000273F8">
        <w:rPr>
          <w:rFonts w:ascii="Consolas" w:hAnsi="Consolas" w:cstheme="minorBidi" w:hint="eastAsia"/>
          <w:noProof/>
          <w:kern w:val="2"/>
          <w:sz w:val="22"/>
          <w:szCs w:val="21"/>
        </w:rPr>
        <w:br/>
        <w:t xml:space="preserve">    }else {</w:t>
      </w:r>
      <w:r w:rsidRPr="000273F8">
        <w:rPr>
          <w:rFonts w:ascii="Consolas" w:hAnsi="Consolas" w:cstheme="minorBidi" w:hint="eastAsia"/>
          <w:noProof/>
          <w:kern w:val="2"/>
          <w:sz w:val="22"/>
          <w:szCs w:val="21"/>
        </w:rPr>
        <w:br/>
        <w:t xml:space="preserve">        return "error";</w:t>
      </w:r>
      <w:r w:rsidRPr="000273F8">
        <w:rPr>
          <w:rFonts w:ascii="Consolas" w:hAnsi="Consolas" w:cstheme="minorBidi" w:hint="eastAsia"/>
          <w:noProof/>
          <w:kern w:val="2"/>
          <w:sz w:val="22"/>
          <w:szCs w:val="21"/>
        </w:rPr>
        <w:br/>
        <w:t xml:space="preserve">    }</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@DeleteMapping("/deleteById/{id}")</w:t>
      </w:r>
      <w:r>
        <w:rPr>
          <w:noProof/>
        </w:rPr>
        <w:t xml:space="preserve">     //</w:t>
      </w:r>
      <w:r>
        <w:rPr>
          <w:rFonts w:hint="eastAsia"/>
          <w:noProof/>
        </w:rPr>
        <w:t>删除</w:t>
      </w:r>
      <w:r w:rsidRPr="000273F8">
        <w:rPr>
          <w:rFonts w:ascii="Consolas" w:hAnsi="Consolas" w:cstheme="minorBidi" w:hint="eastAsia"/>
          <w:noProof/>
          <w:kern w:val="2"/>
          <w:sz w:val="22"/>
          <w:szCs w:val="21"/>
        </w:rPr>
        <w:br/>
        <w:t>public void deleteById(@PathVariable("id")Integer id){</w:t>
      </w:r>
      <w:r w:rsidRPr="000273F8">
        <w:rPr>
          <w:rFonts w:ascii="Consolas" w:hAnsi="Consolas" w:cstheme="minorBidi" w:hint="eastAsia"/>
          <w:noProof/>
          <w:kern w:val="2"/>
          <w:sz w:val="22"/>
          <w:szCs w:val="21"/>
        </w:rPr>
        <w:br/>
        <w:t xml:space="preserve">    mapper.deleteById(id);</w:t>
      </w:r>
      <w:r w:rsidRPr="000273F8">
        <w:rPr>
          <w:rFonts w:ascii="Consolas" w:hAnsi="Consolas" w:cstheme="minorBidi" w:hint="eastAsia"/>
          <w:noProof/>
          <w:kern w:val="2"/>
          <w:sz w:val="22"/>
          <w:szCs w:val="21"/>
        </w:rPr>
        <w:br/>
        <w:t>}</w:t>
      </w:r>
      <w:r w:rsidRPr="000273F8">
        <w:rPr>
          <w:rFonts w:ascii="Consolas" w:hAnsi="Consolas" w:cstheme="minorBidi" w:hint="eastAsia"/>
          <w:noProof/>
          <w:kern w:val="2"/>
          <w:sz w:val="22"/>
          <w:szCs w:val="21"/>
        </w:rPr>
        <w:br/>
        <w:t>@GetMapping("/search/{searchkey}/{stext}")</w:t>
      </w:r>
      <w:r>
        <w:rPr>
          <w:noProof/>
        </w:rPr>
        <w:t xml:space="preserve">    //</w:t>
      </w:r>
      <w:r>
        <w:rPr>
          <w:rFonts w:hint="eastAsia"/>
          <w:noProof/>
        </w:rPr>
        <w:t>查询</w:t>
      </w:r>
      <w:r w:rsidRPr="000273F8">
        <w:rPr>
          <w:rFonts w:ascii="Consolas" w:hAnsi="Consolas" w:cstheme="minorBidi" w:hint="eastAsia"/>
          <w:noProof/>
          <w:kern w:val="2"/>
          <w:sz w:val="22"/>
          <w:szCs w:val="21"/>
        </w:rPr>
        <w:br/>
        <w:t>public List&lt;EmpIden&gt; search(@PathVariable("searchkey")String searchkey, @PathVariable("stext")String stext){</w:t>
      </w:r>
      <w:r w:rsidRPr="000273F8">
        <w:rPr>
          <w:rFonts w:ascii="Consolas" w:hAnsi="Consolas" w:cstheme="minorBidi" w:hint="eastAsia"/>
          <w:noProof/>
          <w:kern w:val="2"/>
          <w:sz w:val="22"/>
          <w:szCs w:val="21"/>
        </w:rPr>
        <w:br/>
        <w:t xml:space="preserve">    QueryWrapper&lt;EmpIden&gt; userQueryWrapper = Wrappers.query();</w:t>
      </w:r>
      <w:r w:rsidRPr="000273F8">
        <w:rPr>
          <w:rFonts w:ascii="Consolas" w:hAnsi="Consolas" w:cstheme="minorBidi" w:hint="eastAsia"/>
          <w:noProof/>
          <w:kern w:val="2"/>
          <w:sz w:val="22"/>
          <w:szCs w:val="21"/>
        </w:rPr>
        <w:br/>
      </w:r>
      <w:r w:rsidRPr="000273F8">
        <w:rPr>
          <w:rFonts w:ascii="Consolas" w:hAnsi="Consolas" w:cstheme="minorBidi" w:hint="eastAsia"/>
          <w:noProof/>
          <w:kern w:val="2"/>
          <w:sz w:val="22"/>
          <w:szCs w:val="21"/>
        </w:rPr>
        <w:lastRenderedPageBreak/>
        <w:t xml:space="preserve">    userQueryWrapper.like(searchkey,stext);</w:t>
      </w:r>
      <w:r w:rsidRPr="000273F8">
        <w:rPr>
          <w:rFonts w:ascii="Consolas" w:hAnsi="Consolas" w:cstheme="minorBidi" w:hint="eastAsia"/>
          <w:noProof/>
          <w:kern w:val="2"/>
          <w:sz w:val="22"/>
          <w:szCs w:val="21"/>
        </w:rPr>
        <w:br/>
        <w:t xml:space="preserve">    return mapper.selectList(userQueryWrapper);</w:t>
      </w:r>
      <w:r w:rsidRPr="000273F8">
        <w:rPr>
          <w:rFonts w:ascii="Consolas" w:hAnsi="Consolas" w:cstheme="minorBidi" w:hint="eastAsia"/>
          <w:noProof/>
          <w:kern w:val="2"/>
          <w:sz w:val="22"/>
          <w:szCs w:val="21"/>
        </w:rPr>
        <w:br/>
        <w:t>}</w:t>
      </w:r>
    </w:p>
    <w:p w14:paraId="22D80E66" w14:textId="18739F1D" w:rsidR="008F4EB4" w:rsidRPr="00FD7940" w:rsidRDefault="00FD6F00" w:rsidP="008F4EB4">
      <w:pPr>
        <w:pStyle w:val="a0"/>
        <w:ind w:firstLine="480"/>
        <w:rPr>
          <w:noProof/>
        </w:rPr>
      </w:pPr>
      <w:r w:rsidRPr="00FD7940">
        <w:rPr>
          <w:noProof/>
        </w:rPr>
        <w:t>其主要界面如图</w:t>
      </w:r>
      <w:r w:rsidRPr="00FD7940">
        <w:rPr>
          <w:noProof/>
        </w:rPr>
        <w:t>5-</w:t>
      </w:r>
      <w:r w:rsidR="004D34B9">
        <w:rPr>
          <w:noProof/>
        </w:rPr>
        <w:t>8</w:t>
      </w:r>
      <w:r w:rsidR="004D34B9">
        <w:rPr>
          <w:rFonts w:hint="eastAsia"/>
          <w:noProof/>
        </w:rPr>
        <w:t>，</w:t>
      </w:r>
      <w:r w:rsidR="004D34B9">
        <w:rPr>
          <w:rFonts w:hint="eastAsia"/>
          <w:noProof/>
        </w:rPr>
        <w:t>5</w:t>
      </w:r>
      <w:r w:rsidR="004D34B9">
        <w:rPr>
          <w:noProof/>
        </w:rPr>
        <w:t>-9</w:t>
      </w:r>
      <w:r w:rsidR="004D34B9">
        <w:rPr>
          <w:rFonts w:hint="eastAsia"/>
          <w:noProof/>
        </w:rPr>
        <w:t>，</w:t>
      </w:r>
      <w:r w:rsidR="004D34B9">
        <w:rPr>
          <w:rFonts w:hint="eastAsia"/>
          <w:noProof/>
        </w:rPr>
        <w:t>5</w:t>
      </w:r>
      <w:r w:rsidR="004D34B9">
        <w:rPr>
          <w:noProof/>
        </w:rPr>
        <w:t>-10</w:t>
      </w:r>
      <w:r w:rsidR="004D34B9">
        <w:rPr>
          <w:rFonts w:hint="eastAsia"/>
          <w:noProof/>
        </w:rPr>
        <w:t>，</w:t>
      </w:r>
      <w:r w:rsidR="004D34B9">
        <w:rPr>
          <w:noProof/>
        </w:rPr>
        <w:t>5-11</w:t>
      </w:r>
      <w:r w:rsidR="008C3AFE">
        <w:rPr>
          <w:rFonts w:hint="eastAsia"/>
          <w:noProof/>
        </w:rPr>
        <w:t>，</w:t>
      </w:r>
      <w:r w:rsidR="008C3AFE">
        <w:rPr>
          <w:noProof/>
        </w:rPr>
        <w:t>5-12</w:t>
      </w:r>
      <w:r w:rsidRPr="00FD7940">
        <w:rPr>
          <w:noProof/>
        </w:rPr>
        <w:t>所示。</w:t>
      </w:r>
    </w:p>
    <w:p w14:paraId="70333355" w14:textId="4A6928EC" w:rsidR="00FD6F00" w:rsidRPr="00FD7940" w:rsidRDefault="00306568" w:rsidP="00C26FD4">
      <w:pPr>
        <w:pStyle w:val="a0"/>
        <w:spacing w:line="240" w:lineRule="auto"/>
        <w:ind w:firstLineChars="0" w:firstLine="0"/>
        <w:rPr>
          <w:noProof/>
        </w:rPr>
      </w:pPr>
      <w:r>
        <w:rPr>
          <w:noProof/>
        </w:rPr>
        <w:drawing>
          <wp:inline distT="0" distB="0" distL="0" distR="0" wp14:anchorId="6BD32D76" wp14:editId="0AE67795">
            <wp:extent cx="5945414" cy="26136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70124" cy="2624523"/>
                    </a:xfrm>
                    <a:prstGeom prst="rect">
                      <a:avLst/>
                    </a:prstGeom>
                    <a:noFill/>
                    <a:ln>
                      <a:noFill/>
                    </a:ln>
                  </pic:spPr>
                </pic:pic>
              </a:graphicData>
            </a:graphic>
          </wp:inline>
        </w:drawing>
      </w:r>
    </w:p>
    <w:p w14:paraId="7745340C" w14:textId="597DEE88" w:rsidR="00FD6F00" w:rsidRDefault="00FD6F00" w:rsidP="00FD6F00">
      <w:pPr>
        <w:pStyle w:val="a6"/>
        <w:rPr>
          <w:noProof/>
        </w:rPr>
      </w:pPr>
      <w:r w:rsidRPr="00FD7940">
        <w:rPr>
          <w:noProof/>
        </w:rPr>
        <w:t>图</w:t>
      </w:r>
      <w:r w:rsidRPr="00FD7940">
        <w:rPr>
          <w:noProof/>
        </w:rPr>
        <w:t>5-</w:t>
      </w:r>
      <w:r w:rsidR="004D34B9">
        <w:rPr>
          <w:noProof/>
        </w:rPr>
        <w:t>8</w:t>
      </w:r>
      <w:r w:rsidRPr="00FD7940">
        <w:rPr>
          <w:noProof/>
        </w:rPr>
        <w:t xml:space="preserve">  </w:t>
      </w:r>
      <w:r w:rsidR="000A58F6">
        <w:rPr>
          <w:rFonts w:hint="eastAsia"/>
          <w:noProof/>
        </w:rPr>
        <w:t>嫌疑</w:t>
      </w:r>
      <w:r w:rsidR="000A58F6">
        <w:rPr>
          <w:rFonts w:hint="eastAsia"/>
          <w:noProof/>
        </w:rPr>
        <w:t>/</w:t>
      </w:r>
      <w:r w:rsidR="000A58F6">
        <w:rPr>
          <w:rFonts w:hint="eastAsia"/>
          <w:noProof/>
        </w:rPr>
        <w:t>确诊人员登记</w:t>
      </w:r>
      <w:r w:rsidR="005D46E5" w:rsidRPr="00FD7940">
        <w:rPr>
          <w:noProof/>
        </w:rPr>
        <w:t>界面</w:t>
      </w:r>
    </w:p>
    <w:p w14:paraId="32DF96CD" w14:textId="72B320CE" w:rsidR="008C3AFE" w:rsidRPr="00FD7940" w:rsidRDefault="008C3AFE" w:rsidP="008C3AFE">
      <w:pPr>
        <w:pStyle w:val="a0"/>
        <w:spacing w:line="240" w:lineRule="auto"/>
        <w:ind w:firstLineChars="0" w:firstLine="0"/>
        <w:rPr>
          <w:noProof/>
        </w:rPr>
      </w:pPr>
      <w:r w:rsidRPr="008C3AFE">
        <w:rPr>
          <w:noProof/>
        </w:rPr>
        <w:drawing>
          <wp:inline distT="0" distB="0" distL="0" distR="0" wp14:anchorId="118589EA" wp14:editId="5FAC5E86">
            <wp:extent cx="5939790" cy="4272280"/>
            <wp:effectExtent l="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39790" cy="4272280"/>
                    </a:xfrm>
                    <a:prstGeom prst="rect">
                      <a:avLst/>
                    </a:prstGeom>
                  </pic:spPr>
                </pic:pic>
              </a:graphicData>
            </a:graphic>
          </wp:inline>
        </w:drawing>
      </w:r>
    </w:p>
    <w:p w14:paraId="46A91076" w14:textId="005D9DAA" w:rsidR="008C3AFE" w:rsidRDefault="008C3AFE" w:rsidP="008C3AFE">
      <w:pPr>
        <w:pStyle w:val="a6"/>
        <w:rPr>
          <w:noProof/>
        </w:rPr>
      </w:pPr>
      <w:r w:rsidRPr="00FD7940">
        <w:rPr>
          <w:noProof/>
        </w:rPr>
        <w:t>图</w:t>
      </w:r>
      <w:r w:rsidRPr="00FD7940">
        <w:rPr>
          <w:noProof/>
        </w:rPr>
        <w:t>5-</w:t>
      </w:r>
      <w:r>
        <w:rPr>
          <w:noProof/>
        </w:rPr>
        <w:t>9</w:t>
      </w:r>
      <w:r w:rsidRPr="00FD7940">
        <w:rPr>
          <w:noProof/>
        </w:rPr>
        <w:t xml:space="preserve">  </w:t>
      </w:r>
      <w:r>
        <w:rPr>
          <w:rFonts w:hint="eastAsia"/>
          <w:noProof/>
        </w:rPr>
        <w:t>嫌疑</w:t>
      </w:r>
      <w:r>
        <w:rPr>
          <w:rFonts w:hint="eastAsia"/>
          <w:noProof/>
        </w:rPr>
        <w:t>/</w:t>
      </w:r>
      <w:r>
        <w:rPr>
          <w:rFonts w:hint="eastAsia"/>
          <w:noProof/>
        </w:rPr>
        <w:t>确诊人员登记新增</w:t>
      </w:r>
      <w:r w:rsidRPr="00FD7940">
        <w:rPr>
          <w:noProof/>
        </w:rPr>
        <w:t>界面</w:t>
      </w:r>
    </w:p>
    <w:p w14:paraId="2DBD79F2" w14:textId="3B88B318" w:rsidR="008C3AFE" w:rsidRPr="00FD7940" w:rsidRDefault="008C3AFE" w:rsidP="008C3AFE">
      <w:pPr>
        <w:pStyle w:val="a0"/>
        <w:spacing w:line="240" w:lineRule="auto"/>
        <w:ind w:firstLineChars="0" w:firstLine="0"/>
        <w:rPr>
          <w:noProof/>
        </w:rPr>
      </w:pPr>
      <w:r w:rsidRPr="008C3AFE">
        <w:rPr>
          <w:noProof/>
        </w:rPr>
        <w:lastRenderedPageBreak/>
        <w:drawing>
          <wp:inline distT="0" distB="0" distL="0" distR="0" wp14:anchorId="50B498EC" wp14:editId="7536347E">
            <wp:extent cx="5939790" cy="438467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39790" cy="4384675"/>
                    </a:xfrm>
                    <a:prstGeom prst="rect">
                      <a:avLst/>
                    </a:prstGeom>
                  </pic:spPr>
                </pic:pic>
              </a:graphicData>
            </a:graphic>
          </wp:inline>
        </w:drawing>
      </w:r>
    </w:p>
    <w:p w14:paraId="58FBF1DC" w14:textId="00BF9DA9" w:rsidR="008C3AFE" w:rsidRDefault="008C3AFE" w:rsidP="008C3AFE">
      <w:pPr>
        <w:pStyle w:val="a6"/>
        <w:rPr>
          <w:noProof/>
        </w:rPr>
      </w:pPr>
      <w:r w:rsidRPr="00FD7940">
        <w:rPr>
          <w:noProof/>
        </w:rPr>
        <w:t>图</w:t>
      </w:r>
      <w:r w:rsidRPr="00FD7940">
        <w:rPr>
          <w:noProof/>
        </w:rPr>
        <w:t>5-</w:t>
      </w:r>
      <w:r>
        <w:rPr>
          <w:noProof/>
        </w:rPr>
        <w:t>10</w:t>
      </w:r>
      <w:r w:rsidRPr="00FD7940">
        <w:rPr>
          <w:noProof/>
        </w:rPr>
        <w:t xml:space="preserve">  </w:t>
      </w:r>
      <w:r>
        <w:rPr>
          <w:rFonts w:hint="eastAsia"/>
          <w:noProof/>
        </w:rPr>
        <w:t>嫌疑</w:t>
      </w:r>
      <w:r>
        <w:rPr>
          <w:rFonts w:hint="eastAsia"/>
          <w:noProof/>
        </w:rPr>
        <w:t>/</w:t>
      </w:r>
      <w:r>
        <w:rPr>
          <w:rFonts w:hint="eastAsia"/>
          <w:noProof/>
        </w:rPr>
        <w:t>确诊人员登记修改</w:t>
      </w:r>
      <w:r w:rsidRPr="00FD7940">
        <w:rPr>
          <w:noProof/>
        </w:rPr>
        <w:t>界面</w:t>
      </w:r>
    </w:p>
    <w:p w14:paraId="52101E41" w14:textId="6BFD5DF1" w:rsidR="008C3AFE" w:rsidRPr="00FD7940" w:rsidRDefault="008C3AFE" w:rsidP="008C3AFE">
      <w:pPr>
        <w:pStyle w:val="a0"/>
        <w:spacing w:line="240" w:lineRule="auto"/>
        <w:ind w:firstLineChars="0" w:firstLine="0"/>
        <w:rPr>
          <w:noProof/>
        </w:rPr>
      </w:pPr>
      <w:r w:rsidRPr="008C3AFE">
        <w:rPr>
          <w:noProof/>
        </w:rPr>
        <w:drawing>
          <wp:inline distT="0" distB="0" distL="0" distR="0" wp14:anchorId="7209D2AB" wp14:editId="098DC773">
            <wp:extent cx="5972359" cy="2034540"/>
            <wp:effectExtent l="0" t="0" r="952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82017" cy="2037830"/>
                    </a:xfrm>
                    <a:prstGeom prst="rect">
                      <a:avLst/>
                    </a:prstGeom>
                  </pic:spPr>
                </pic:pic>
              </a:graphicData>
            </a:graphic>
          </wp:inline>
        </w:drawing>
      </w:r>
    </w:p>
    <w:p w14:paraId="4F6596DB" w14:textId="4F4B8A53" w:rsidR="008C3AFE" w:rsidRDefault="008C3AFE" w:rsidP="008C3AFE">
      <w:pPr>
        <w:pStyle w:val="a6"/>
        <w:rPr>
          <w:noProof/>
        </w:rPr>
      </w:pPr>
      <w:r w:rsidRPr="00FD7940">
        <w:rPr>
          <w:noProof/>
        </w:rPr>
        <w:t>图</w:t>
      </w:r>
      <w:r w:rsidRPr="00FD7940">
        <w:rPr>
          <w:noProof/>
        </w:rPr>
        <w:t>5-</w:t>
      </w:r>
      <w:r>
        <w:rPr>
          <w:noProof/>
        </w:rPr>
        <w:t>11</w:t>
      </w:r>
      <w:r w:rsidRPr="00FD7940">
        <w:rPr>
          <w:noProof/>
        </w:rPr>
        <w:t xml:space="preserve">  </w:t>
      </w:r>
      <w:r>
        <w:rPr>
          <w:rFonts w:hint="eastAsia"/>
          <w:noProof/>
        </w:rPr>
        <w:t>嫌疑</w:t>
      </w:r>
      <w:r>
        <w:rPr>
          <w:rFonts w:hint="eastAsia"/>
          <w:noProof/>
        </w:rPr>
        <w:t>/</w:t>
      </w:r>
      <w:r>
        <w:rPr>
          <w:rFonts w:hint="eastAsia"/>
          <w:noProof/>
        </w:rPr>
        <w:t>确诊人员登记删除</w:t>
      </w:r>
      <w:r w:rsidRPr="00FD7940">
        <w:rPr>
          <w:noProof/>
        </w:rPr>
        <w:t>界面</w:t>
      </w:r>
    </w:p>
    <w:p w14:paraId="200677FB" w14:textId="2E6BD493" w:rsidR="008C3AFE" w:rsidRPr="00FD7940" w:rsidRDefault="008C3AFE" w:rsidP="008C3AFE">
      <w:pPr>
        <w:pStyle w:val="a0"/>
        <w:spacing w:line="240" w:lineRule="auto"/>
        <w:ind w:firstLineChars="0" w:firstLine="0"/>
        <w:rPr>
          <w:noProof/>
        </w:rPr>
      </w:pPr>
      <w:r w:rsidRPr="008C3AFE">
        <w:rPr>
          <w:noProof/>
        </w:rPr>
        <w:drawing>
          <wp:inline distT="0" distB="0" distL="0" distR="0" wp14:anchorId="537DDF05" wp14:editId="2373D980">
            <wp:extent cx="5939790" cy="1192530"/>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39790" cy="1192530"/>
                    </a:xfrm>
                    <a:prstGeom prst="rect">
                      <a:avLst/>
                    </a:prstGeom>
                  </pic:spPr>
                </pic:pic>
              </a:graphicData>
            </a:graphic>
          </wp:inline>
        </w:drawing>
      </w:r>
    </w:p>
    <w:p w14:paraId="4F34AD0C" w14:textId="5BA92BF9" w:rsidR="008C3AFE" w:rsidRPr="008C3AFE" w:rsidRDefault="008C3AFE" w:rsidP="008C3AFE">
      <w:pPr>
        <w:pStyle w:val="a6"/>
        <w:rPr>
          <w:noProof/>
        </w:rPr>
      </w:pPr>
      <w:r w:rsidRPr="00FD7940">
        <w:rPr>
          <w:noProof/>
        </w:rPr>
        <w:lastRenderedPageBreak/>
        <w:t>图</w:t>
      </w:r>
      <w:r w:rsidRPr="00FD7940">
        <w:rPr>
          <w:noProof/>
        </w:rPr>
        <w:t>5-</w:t>
      </w:r>
      <w:r>
        <w:rPr>
          <w:noProof/>
        </w:rPr>
        <w:t>12</w:t>
      </w:r>
      <w:r w:rsidRPr="00FD7940">
        <w:rPr>
          <w:noProof/>
        </w:rPr>
        <w:t xml:space="preserve">  </w:t>
      </w:r>
      <w:r>
        <w:rPr>
          <w:rFonts w:hint="eastAsia"/>
          <w:noProof/>
        </w:rPr>
        <w:t>嫌疑</w:t>
      </w:r>
      <w:r>
        <w:rPr>
          <w:rFonts w:hint="eastAsia"/>
          <w:noProof/>
        </w:rPr>
        <w:t>/</w:t>
      </w:r>
      <w:r>
        <w:rPr>
          <w:rFonts w:hint="eastAsia"/>
          <w:noProof/>
        </w:rPr>
        <w:t>确诊人员登记查询</w:t>
      </w:r>
      <w:r w:rsidRPr="00FD7940">
        <w:rPr>
          <w:noProof/>
        </w:rPr>
        <w:t>界面</w:t>
      </w:r>
    </w:p>
    <w:p w14:paraId="1022B76C" w14:textId="739022DC" w:rsidR="000273F8" w:rsidRPr="00FD7940" w:rsidRDefault="000A58F6" w:rsidP="000273F8">
      <w:pPr>
        <w:pStyle w:val="a0"/>
        <w:ind w:left="360" w:firstLine="480"/>
        <w:rPr>
          <w:noProof/>
        </w:rPr>
      </w:pPr>
      <w:r>
        <w:rPr>
          <w:rFonts w:hint="eastAsia"/>
          <w:noProof/>
        </w:rPr>
        <w:t>隔离</w:t>
      </w:r>
      <w:r w:rsidR="000273F8">
        <w:rPr>
          <w:rFonts w:hint="eastAsia"/>
          <w:noProof/>
        </w:rPr>
        <w:t>人员登记</w:t>
      </w:r>
      <w:r w:rsidR="000273F8" w:rsidRPr="00FD7940">
        <w:rPr>
          <w:noProof/>
        </w:rPr>
        <w:t>的核心代码如下：</w:t>
      </w:r>
    </w:p>
    <w:p w14:paraId="2338C78D" w14:textId="50880D60" w:rsidR="000A58F6" w:rsidRPr="000A58F6" w:rsidRDefault="000A58F6" w:rsidP="000A58F6">
      <w:pPr>
        <w:pStyle w:val="af3"/>
        <w:rPr>
          <w:noProof/>
        </w:rPr>
      </w:pPr>
      <w:r w:rsidRPr="000A58F6">
        <w:rPr>
          <w:rFonts w:hint="eastAsia"/>
          <w:noProof/>
        </w:rPr>
        <w:t>@GetMapping("/findAll/{page}/{size}")</w:t>
      </w:r>
      <w:r>
        <w:rPr>
          <w:noProof/>
        </w:rPr>
        <w:t xml:space="preserve">    //</w:t>
      </w:r>
      <w:r>
        <w:rPr>
          <w:rFonts w:hint="eastAsia"/>
          <w:noProof/>
        </w:rPr>
        <w:t>信息显示</w:t>
      </w:r>
      <w:r w:rsidRPr="000A58F6">
        <w:rPr>
          <w:rFonts w:hint="eastAsia"/>
          <w:noProof/>
        </w:rPr>
        <w:br/>
        <w:t>public Page&lt;EmpIs&gt; findAll(@PathVariable("page") Integer page, @PathVariable("size") Integer size){</w:t>
      </w:r>
      <w:r w:rsidRPr="000A58F6">
        <w:rPr>
          <w:rFonts w:hint="eastAsia"/>
          <w:noProof/>
        </w:rPr>
        <w:br/>
        <w:t xml:space="preserve">    Object cacheObject = redisCache.getCacheObject(USER_LOGIN_STATE);</w:t>
      </w:r>
      <w:r w:rsidRPr="000A58F6">
        <w:rPr>
          <w:rFonts w:hint="eastAsia"/>
          <w:noProof/>
        </w:rPr>
        <w:br/>
        <w:t xml:space="preserve">    if (cacheObject!=null){</w:t>
      </w:r>
      <w:r w:rsidRPr="000A58F6">
        <w:rPr>
          <w:rFonts w:hint="eastAsia"/>
          <w:noProof/>
        </w:rPr>
        <w:br/>
        <w:t xml:space="preserve">        Page&lt;EmpIs&gt; page1= new Page&lt;&gt;(page,size);</w:t>
      </w:r>
      <w:r w:rsidRPr="000A58F6">
        <w:rPr>
          <w:rFonts w:hint="eastAsia"/>
          <w:noProof/>
        </w:rPr>
        <w:br/>
        <w:t xml:space="preserve">        Page&lt;EmpIs&gt; result=mapper.selectPage(page1,null);</w:t>
      </w:r>
      <w:r w:rsidRPr="000A58F6">
        <w:rPr>
          <w:rFonts w:hint="eastAsia"/>
          <w:noProof/>
        </w:rPr>
        <w:br/>
        <w:t xml:space="preserve">        return result;</w:t>
      </w:r>
      <w:r w:rsidRPr="000A58F6">
        <w:rPr>
          <w:rFonts w:hint="eastAsia"/>
          <w:noProof/>
        </w:rPr>
        <w:br/>
        <w:t xml:space="preserve">    }</w:t>
      </w:r>
      <w:r w:rsidRPr="000A58F6">
        <w:rPr>
          <w:rFonts w:hint="eastAsia"/>
          <w:noProof/>
        </w:rPr>
        <w:br/>
        <w:t xml:space="preserve">    return null;</w:t>
      </w:r>
      <w:r w:rsidRPr="000A58F6">
        <w:rPr>
          <w:rFonts w:hint="eastAsia"/>
          <w:noProof/>
        </w:rPr>
        <w:br/>
        <w:t>}</w:t>
      </w:r>
      <w:r w:rsidRPr="000A58F6">
        <w:rPr>
          <w:rFonts w:hint="eastAsia"/>
          <w:noProof/>
        </w:rPr>
        <w:br/>
        <w:t>@PostMapping("/save")</w:t>
      </w:r>
      <w:r>
        <w:rPr>
          <w:noProof/>
        </w:rPr>
        <w:t xml:space="preserve">       //</w:t>
      </w:r>
      <w:r>
        <w:rPr>
          <w:rFonts w:hint="eastAsia"/>
          <w:noProof/>
        </w:rPr>
        <w:t>新增</w:t>
      </w:r>
      <w:r w:rsidRPr="000A58F6">
        <w:rPr>
          <w:rFonts w:hint="eastAsia"/>
          <w:noProof/>
        </w:rPr>
        <w:br/>
        <w:t>public String save(@RequestBody EmpIs empis){</w:t>
      </w:r>
      <w:r w:rsidRPr="000A58F6">
        <w:rPr>
          <w:rFonts w:hint="eastAsia"/>
          <w:noProof/>
        </w:rPr>
        <w:br/>
        <w:t xml:space="preserve">    Format f = new SimpleDateFormat("yyyy-MM-dd");</w:t>
      </w:r>
      <w:r w:rsidRPr="000A58F6">
        <w:rPr>
          <w:rFonts w:hint="eastAsia"/>
          <w:noProof/>
        </w:rPr>
        <w:br/>
        <w:t xml:space="preserve">    Calendar c = Calendar.getInstance();</w:t>
      </w:r>
      <w:r w:rsidRPr="000A58F6">
        <w:rPr>
          <w:rFonts w:hint="eastAsia"/>
          <w:noProof/>
        </w:rPr>
        <w:br/>
        <w:t xml:space="preserve">    c.setTime(empis.getBegin());</w:t>
      </w:r>
      <w:r w:rsidRPr="000A58F6">
        <w:rPr>
          <w:rFonts w:hint="eastAsia"/>
          <w:noProof/>
        </w:rPr>
        <w:br/>
        <w:t xml:space="preserve">    c.add(Calendar.DAY_OF_MONTH, 14);</w:t>
      </w:r>
      <w:r w:rsidRPr="000A58F6">
        <w:rPr>
          <w:rFonts w:hint="eastAsia"/>
          <w:noProof/>
        </w:rPr>
        <w:br/>
        <w:t xml:space="preserve">    Date end = c.getTime();</w:t>
      </w:r>
      <w:r w:rsidRPr="000A58F6">
        <w:rPr>
          <w:rFonts w:hint="eastAsia"/>
          <w:noProof/>
        </w:rPr>
        <w:br/>
        <w:t xml:space="preserve">    empis.setEnd(end);</w:t>
      </w:r>
      <w:r w:rsidRPr="000A58F6">
        <w:rPr>
          <w:rFonts w:hint="eastAsia"/>
          <w:noProof/>
        </w:rPr>
        <w:br/>
        <w:t xml:space="preserve">    int result = mapper.insert(empis);</w:t>
      </w:r>
      <w:r w:rsidRPr="000A58F6">
        <w:rPr>
          <w:rFonts w:hint="eastAsia"/>
          <w:noProof/>
        </w:rPr>
        <w:br/>
        <w:t xml:space="preserve">    if (result==1){</w:t>
      </w:r>
      <w:r w:rsidRPr="000A58F6">
        <w:rPr>
          <w:rFonts w:hint="eastAsia"/>
          <w:noProof/>
        </w:rPr>
        <w:br/>
        <w:t xml:space="preserve">        return "success";</w:t>
      </w:r>
      <w:r w:rsidRPr="000A58F6">
        <w:rPr>
          <w:rFonts w:hint="eastAsia"/>
          <w:noProof/>
        </w:rPr>
        <w:br/>
        <w:t xml:space="preserve">    }else {</w:t>
      </w:r>
      <w:r w:rsidRPr="000A58F6">
        <w:rPr>
          <w:rFonts w:hint="eastAsia"/>
          <w:noProof/>
        </w:rPr>
        <w:br/>
        <w:t xml:space="preserve">        return "error";</w:t>
      </w:r>
      <w:r w:rsidRPr="000A58F6">
        <w:rPr>
          <w:rFonts w:hint="eastAsia"/>
          <w:noProof/>
        </w:rPr>
        <w:br/>
        <w:t xml:space="preserve">    }</w:t>
      </w:r>
      <w:r w:rsidRPr="000A58F6">
        <w:rPr>
          <w:rFonts w:hint="eastAsia"/>
          <w:noProof/>
        </w:rPr>
        <w:br/>
        <w:t>}</w:t>
      </w:r>
      <w:r w:rsidRPr="000A58F6">
        <w:rPr>
          <w:rFonts w:hint="eastAsia"/>
          <w:noProof/>
        </w:rPr>
        <w:br/>
        <w:t>@GetMapping("/findById/{id}")</w:t>
      </w:r>
      <w:r>
        <w:rPr>
          <w:noProof/>
        </w:rPr>
        <w:t xml:space="preserve">     //</w:t>
      </w:r>
      <w:r>
        <w:rPr>
          <w:rFonts w:hint="eastAsia"/>
          <w:noProof/>
        </w:rPr>
        <w:t>id</w:t>
      </w:r>
      <w:r>
        <w:rPr>
          <w:rFonts w:hint="eastAsia"/>
          <w:noProof/>
        </w:rPr>
        <w:t>查询</w:t>
      </w:r>
      <w:r w:rsidRPr="000A58F6">
        <w:rPr>
          <w:rFonts w:hint="eastAsia"/>
          <w:noProof/>
        </w:rPr>
        <w:br/>
        <w:t>public EmpIs findById(@PathVariable("id") Integer id){</w:t>
      </w:r>
      <w:r w:rsidRPr="000A58F6">
        <w:rPr>
          <w:rFonts w:hint="eastAsia"/>
          <w:noProof/>
        </w:rPr>
        <w:br/>
        <w:t xml:space="preserve">    return mapper.selectById(id);</w:t>
      </w:r>
      <w:r w:rsidRPr="000A58F6">
        <w:rPr>
          <w:rFonts w:hint="eastAsia"/>
          <w:noProof/>
        </w:rPr>
        <w:br/>
        <w:t>}</w:t>
      </w:r>
      <w:r w:rsidRPr="000A58F6">
        <w:rPr>
          <w:rFonts w:hint="eastAsia"/>
          <w:noProof/>
        </w:rPr>
        <w:br/>
        <w:t>@PutMapping("/update")</w:t>
      </w:r>
      <w:r>
        <w:rPr>
          <w:noProof/>
        </w:rPr>
        <w:t xml:space="preserve">    //</w:t>
      </w:r>
      <w:r>
        <w:rPr>
          <w:rFonts w:hint="eastAsia"/>
          <w:noProof/>
        </w:rPr>
        <w:t>修改</w:t>
      </w:r>
      <w:r w:rsidRPr="000A58F6">
        <w:rPr>
          <w:rFonts w:hint="eastAsia"/>
          <w:noProof/>
        </w:rPr>
        <w:br/>
        <w:t>public String update(@RequestBody EmpIs empis){</w:t>
      </w:r>
      <w:r w:rsidRPr="000A58F6">
        <w:rPr>
          <w:rFonts w:hint="eastAsia"/>
          <w:noProof/>
        </w:rPr>
        <w:br/>
      </w:r>
      <w:r w:rsidRPr="000A58F6">
        <w:rPr>
          <w:rFonts w:hint="eastAsia"/>
          <w:noProof/>
        </w:rPr>
        <w:lastRenderedPageBreak/>
        <w:t xml:space="preserve">    Format f = new SimpleDateFormat("yyyy-MM-dd");</w:t>
      </w:r>
      <w:r w:rsidRPr="000A58F6">
        <w:rPr>
          <w:rFonts w:hint="eastAsia"/>
          <w:noProof/>
        </w:rPr>
        <w:br/>
        <w:t xml:space="preserve">    Calendar c = Calendar.getInstance();</w:t>
      </w:r>
      <w:r w:rsidRPr="000A58F6">
        <w:rPr>
          <w:rFonts w:hint="eastAsia"/>
          <w:noProof/>
        </w:rPr>
        <w:br/>
        <w:t xml:space="preserve">    c.setTime(empis.getBegin());</w:t>
      </w:r>
      <w:r w:rsidRPr="000A58F6">
        <w:rPr>
          <w:rFonts w:hint="eastAsia"/>
          <w:noProof/>
        </w:rPr>
        <w:br/>
        <w:t xml:space="preserve">    c.add(Calendar.DAY_OF_MONTH, 14);</w:t>
      </w:r>
      <w:r w:rsidRPr="000A58F6">
        <w:rPr>
          <w:rFonts w:hint="eastAsia"/>
          <w:noProof/>
        </w:rPr>
        <w:br/>
        <w:t xml:space="preserve">    Date end = c.getTime();</w:t>
      </w:r>
      <w:r w:rsidRPr="000A58F6">
        <w:rPr>
          <w:rFonts w:hint="eastAsia"/>
          <w:noProof/>
        </w:rPr>
        <w:br/>
        <w:t xml:space="preserve">    empis.setEnd(end);</w:t>
      </w:r>
      <w:r w:rsidRPr="000A58F6">
        <w:rPr>
          <w:rFonts w:hint="eastAsia"/>
          <w:noProof/>
        </w:rPr>
        <w:br/>
        <w:t xml:space="preserve">    int result=mapper.updateById(empis);</w:t>
      </w:r>
      <w:r w:rsidRPr="000A58F6">
        <w:rPr>
          <w:rFonts w:hint="eastAsia"/>
          <w:noProof/>
        </w:rPr>
        <w:br/>
        <w:t xml:space="preserve">    if (result==1){</w:t>
      </w:r>
      <w:r w:rsidRPr="000A58F6">
        <w:rPr>
          <w:rFonts w:hint="eastAsia"/>
          <w:noProof/>
        </w:rPr>
        <w:br/>
        <w:t xml:space="preserve">        return "success";</w:t>
      </w:r>
      <w:r w:rsidRPr="000A58F6">
        <w:rPr>
          <w:rFonts w:hint="eastAsia"/>
          <w:noProof/>
        </w:rPr>
        <w:br/>
        <w:t xml:space="preserve">    }else {</w:t>
      </w:r>
      <w:r w:rsidRPr="000A58F6">
        <w:rPr>
          <w:rFonts w:hint="eastAsia"/>
          <w:noProof/>
        </w:rPr>
        <w:br/>
        <w:t xml:space="preserve">        return "error";</w:t>
      </w:r>
      <w:r w:rsidRPr="000A58F6">
        <w:rPr>
          <w:rFonts w:hint="eastAsia"/>
          <w:noProof/>
        </w:rPr>
        <w:br/>
        <w:t xml:space="preserve">    }</w:t>
      </w:r>
      <w:r w:rsidRPr="000A58F6">
        <w:rPr>
          <w:rFonts w:hint="eastAsia"/>
          <w:noProof/>
        </w:rPr>
        <w:br/>
        <w:t>}</w:t>
      </w:r>
      <w:r w:rsidRPr="000A58F6">
        <w:rPr>
          <w:rFonts w:hint="eastAsia"/>
          <w:noProof/>
        </w:rPr>
        <w:br/>
        <w:t>@DeleteMapping("/deleteById/{id}")</w:t>
      </w:r>
      <w:r>
        <w:rPr>
          <w:noProof/>
        </w:rPr>
        <w:t xml:space="preserve">   //</w:t>
      </w:r>
      <w:r>
        <w:rPr>
          <w:rFonts w:hint="eastAsia"/>
          <w:noProof/>
        </w:rPr>
        <w:t>删除</w:t>
      </w:r>
      <w:r w:rsidRPr="000A58F6">
        <w:rPr>
          <w:rFonts w:hint="eastAsia"/>
          <w:noProof/>
        </w:rPr>
        <w:br/>
        <w:t>public void deleteById(@PathVariable("id")Integer id){</w:t>
      </w:r>
      <w:r w:rsidRPr="000A58F6">
        <w:rPr>
          <w:rFonts w:hint="eastAsia"/>
          <w:noProof/>
        </w:rPr>
        <w:br/>
        <w:t xml:space="preserve">    mapper.deleteById(id);</w:t>
      </w:r>
      <w:r w:rsidRPr="000A58F6">
        <w:rPr>
          <w:rFonts w:hint="eastAsia"/>
          <w:noProof/>
        </w:rPr>
        <w:br/>
        <w:t>}</w:t>
      </w:r>
      <w:r w:rsidRPr="000A58F6">
        <w:rPr>
          <w:rFonts w:hint="eastAsia"/>
          <w:noProof/>
        </w:rPr>
        <w:br/>
        <w:t>@GetMapping("/search/{searchkey}/{stext}")</w:t>
      </w:r>
      <w:r>
        <w:rPr>
          <w:noProof/>
        </w:rPr>
        <w:t xml:space="preserve">   //</w:t>
      </w:r>
      <w:r>
        <w:rPr>
          <w:rFonts w:hint="eastAsia"/>
          <w:noProof/>
        </w:rPr>
        <w:t>查询</w:t>
      </w:r>
      <w:r w:rsidRPr="000A58F6">
        <w:rPr>
          <w:rFonts w:hint="eastAsia"/>
          <w:noProof/>
        </w:rPr>
        <w:br/>
        <w:t>public List&lt;EmpIs&gt; search(@PathVariable("searchkey")String searchkey, @PathVariable("stext")String stext){</w:t>
      </w:r>
      <w:r w:rsidRPr="000A58F6">
        <w:rPr>
          <w:rFonts w:hint="eastAsia"/>
          <w:noProof/>
        </w:rPr>
        <w:br/>
        <w:t xml:space="preserve">    QueryWrapper&lt;EmpIs&gt; userQueryWrapper = Wrappers.query();</w:t>
      </w:r>
      <w:r w:rsidRPr="000A58F6">
        <w:rPr>
          <w:rFonts w:hint="eastAsia"/>
          <w:noProof/>
        </w:rPr>
        <w:br/>
        <w:t xml:space="preserve">    userQueryWrapper.like(searchkey,stext);</w:t>
      </w:r>
      <w:r w:rsidRPr="000A58F6">
        <w:rPr>
          <w:rFonts w:hint="eastAsia"/>
          <w:noProof/>
        </w:rPr>
        <w:br/>
        <w:t xml:space="preserve">    return mapper.selectList(userQueryWrapper);</w:t>
      </w:r>
      <w:r w:rsidRPr="000A58F6">
        <w:rPr>
          <w:rFonts w:hint="eastAsia"/>
          <w:noProof/>
        </w:rPr>
        <w:br/>
        <w:t>}</w:t>
      </w:r>
    </w:p>
    <w:p w14:paraId="149E5A2C" w14:textId="62A312D2" w:rsidR="00C26FD4" w:rsidRPr="00FD7940" w:rsidRDefault="000A58F6" w:rsidP="00C26FD4">
      <w:pPr>
        <w:pStyle w:val="a0"/>
        <w:ind w:firstLine="480"/>
        <w:rPr>
          <w:noProof/>
        </w:rPr>
      </w:pPr>
      <w:r w:rsidRPr="00FD7940">
        <w:rPr>
          <w:noProof/>
        </w:rPr>
        <w:t>其主要界面如图</w:t>
      </w:r>
      <w:r w:rsidRPr="00FD7940">
        <w:rPr>
          <w:noProof/>
        </w:rPr>
        <w:t>5-</w:t>
      </w:r>
      <w:r w:rsidR="008C3AFE">
        <w:rPr>
          <w:noProof/>
        </w:rPr>
        <w:t>13</w:t>
      </w:r>
      <w:r w:rsidR="008C3AFE">
        <w:rPr>
          <w:rFonts w:hint="eastAsia"/>
          <w:noProof/>
        </w:rPr>
        <w:t>，</w:t>
      </w:r>
      <w:r w:rsidR="008C3AFE">
        <w:rPr>
          <w:rFonts w:hint="eastAsia"/>
          <w:noProof/>
        </w:rPr>
        <w:t>5</w:t>
      </w:r>
      <w:r w:rsidR="008C3AFE">
        <w:rPr>
          <w:noProof/>
        </w:rPr>
        <w:t>-14</w:t>
      </w:r>
      <w:r w:rsidR="008C3AFE">
        <w:rPr>
          <w:rFonts w:hint="eastAsia"/>
          <w:noProof/>
        </w:rPr>
        <w:t>，</w:t>
      </w:r>
      <w:r w:rsidR="008C3AFE">
        <w:rPr>
          <w:rFonts w:hint="eastAsia"/>
          <w:noProof/>
        </w:rPr>
        <w:t>5</w:t>
      </w:r>
      <w:r w:rsidR="008C3AFE">
        <w:rPr>
          <w:noProof/>
        </w:rPr>
        <w:t>-15</w:t>
      </w:r>
      <w:r w:rsidR="008C3AFE">
        <w:rPr>
          <w:rFonts w:hint="eastAsia"/>
          <w:noProof/>
        </w:rPr>
        <w:t>，</w:t>
      </w:r>
      <w:r w:rsidR="008C3AFE">
        <w:rPr>
          <w:rFonts w:hint="eastAsia"/>
          <w:noProof/>
        </w:rPr>
        <w:t>5</w:t>
      </w:r>
      <w:r w:rsidR="008C3AFE">
        <w:rPr>
          <w:noProof/>
        </w:rPr>
        <w:t>-16</w:t>
      </w:r>
      <w:r w:rsidR="008C3AFE">
        <w:rPr>
          <w:rFonts w:hint="eastAsia"/>
          <w:noProof/>
        </w:rPr>
        <w:t>，</w:t>
      </w:r>
      <w:r w:rsidR="008C3AFE">
        <w:rPr>
          <w:rFonts w:hint="eastAsia"/>
          <w:noProof/>
        </w:rPr>
        <w:t>5</w:t>
      </w:r>
      <w:r w:rsidR="008C3AFE">
        <w:rPr>
          <w:noProof/>
        </w:rPr>
        <w:t>-17</w:t>
      </w:r>
      <w:r w:rsidRPr="00FD7940">
        <w:rPr>
          <w:noProof/>
        </w:rPr>
        <w:t>所示。</w:t>
      </w:r>
    </w:p>
    <w:p w14:paraId="0CE42A3F" w14:textId="3B5C233D" w:rsidR="000A58F6" w:rsidRPr="00FD7940" w:rsidRDefault="00C26FD4" w:rsidP="00C26FD4">
      <w:pPr>
        <w:pStyle w:val="a0"/>
        <w:spacing w:line="240" w:lineRule="auto"/>
        <w:ind w:firstLineChars="0" w:firstLine="0"/>
        <w:rPr>
          <w:noProof/>
        </w:rPr>
      </w:pPr>
      <w:r>
        <w:rPr>
          <w:noProof/>
        </w:rPr>
        <w:drawing>
          <wp:inline distT="0" distB="0" distL="0" distR="0" wp14:anchorId="22083A10" wp14:editId="11D5D989">
            <wp:extent cx="5935757" cy="2351078"/>
            <wp:effectExtent l="0" t="0" r="825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62340" cy="2361607"/>
                    </a:xfrm>
                    <a:prstGeom prst="rect">
                      <a:avLst/>
                    </a:prstGeom>
                    <a:noFill/>
                    <a:ln>
                      <a:noFill/>
                    </a:ln>
                  </pic:spPr>
                </pic:pic>
              </a:graphicData>
            </a:graphic>
          </wp:inline>
        </w:drawing>
      </w:r>
    </w:p>
    <w:p w14:paraId="41E41BAF" w14:textId="15B463F9" w:rsidR="000273F8" w:rsidRDefault="000A58F6" w:rsidP="000A58F6">
      <w:pPr>
        <w:pStyle w:val="a6"/>
        <w:rPr>
          <w:noProof/>
        </w:rPr>
      </w:pPr>
      <w:r w:rsidRPr="00FD7940">
        <w:rPr>
          <w:noProof/>
        </w:rPr>
        <w:lastRenderedPageBreak/>
        <w:t>图</w:t>
      </w:r>
      <w:r w:rsidRPr="00FD7940">
        <w:rPr>
          <w:noProof/>
        </w:rPr>
        <w:t>5-</w:t>
      </w:r>
      <w:r w:rsidR="008C3AFE">
        <w:rPr>
          <w:noProof/>
        </w:rPr>
        <w:t>13</w:t>
      </w:r>
      <w:r w:rsidRPr="00FD7940">
        <w:rPr>
          <w:noProof/>
        </w:rPr>
        <w:t xml:space="preserve">  </w:t>
      </w:r>
      <w:r>
        <w:rPr>
          <w:rFonts w:hint="eastAsia"/>
          <w:noProof/>
        </w:rPr>
        <w:t>隔离人员登记</w:t>
      </w:r>
      <w:r w:rsidRPr="00FD7940">
        <w:rPr>
          <w:noProof/>
        </w:rPr>
        <w:t>界面</w:t>
      </w:r>
    </w:p>
    <w:p w14:paraId="7CF6BAF5" w14:textId="548CEAD0" w:rsidR="008C3AFE" w:rsidRPr="00FD7940" w:rsidRDefault="00205A01" w:rsidP="008C3AFE">
      <w:pPr>
        <w:pStyle w:val="a0"/>
        <w:spacing w:line="240" w:lineRule="auto"/>
        <w:ind w:firstLineChars="0" w:firstLine="0"/>
        <w:rPr>
          <w:noProof/>
        </w:rPr>
      </w:pPr>
      <w:r w:rsidRPr="00205A01">
        <w:rPr>
          <w:noProof/>
        </w:rPr>
        <w:drawing>
          <wp:inline distT="0" distB="0" distL="0" distR="0" wp14:anchorId="04D1613F" wp14:editId="773AE623">
            <wp:extent cx="5817870" cy="5122512"/>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19912" cy="5124310"/>
                    </a:xfrm>
                    <a:prstGeom prst="rect">
                      <a:avLst/>
                    </a:prstGeom>
                  </pic:spPr>
                </pic:pic>
              </a:graphicData>
            </a:graphic>
          </wp:inline>
        </w:drawing>
      </w:r>
    </w:p>
    <w:p w14:paraId="206F56FF" w14:textId="78299624" w:rsidR="008C3AFE" w:rsidRPr="000A58F6" w:rsidRDefault="008C3AFE" w:rsidP="008C3AFE">
      <w:pPr>
        <w:pStyle w:val="a6"/>
        <w:rPr>
          <w:noProof/>
        </w:rPr>
      </w:pPr>
      <w:r w:rsidRPr="00FD7940">
        <w:rPr>
          <w:noProof/>
        </w:rPr>
        <w:t>图</w:t>
      </w:r>
      <w:r w:rsidRPr="00FD7940">
        <w:rPr>
          <w:noProof/>
        </w:rPr>
        <w:t>5-</w:t>
      </w:r>
      <w:r>
        <w:rPr>
          <w:noProof/>
        </w:rPr>
        <w:t>14</w:t>
      </w:r>
      <w:r w:rsidRPr="00FD7940">
        <w:rPr>
          <w:noProof/>
        </w:rPr>
        <w:t xml:space="preserve">  </w:t>
      </w:r>
      <w:r>
        <w:rPr>
          <w:rFonts w:hint="eastAsia"/>
          <w:noProof/>
        </w:rPr>
        <w:t>隔离人员登记新增</w:t>
      </w:r>
      <w:r w:rsidRPr="00FD7940">
        <w:rPr>
          <w:noProof/>
        </w:rPr>
        <w:t>界面</w:t>
      </w:r>
    </w:p>
    <w:p w14:paraId="095A20D7" w14:textId="5B3608DC" w:rsidR="008C3AFE" w:rsidRPr="00FD7940" w:rsidRDefault="00205A01" w:rsidP="008C3AFE">
      <w:pPr>
        <w:pStyle w:val="a0"/>
        <w:spacing w:line="240" w:lineRule="auto"/>
        <w:ind w:firstLineChars="0" w:firstLine="0"/>
        <w:rPr>
          <w:noProof/>
        </w:rPr>
      </w:pPr>
      <w:r w:rsidRPr="00205A01">
        <w:rPr>
          <w:noProof/>
        </w:rPr>
        <w:drawing>
          <wp:inline distT="0" distB="0" distL="0" distR="0" wp14:anchorId="42FEC1EE" wp14:editId="2F742142">
            <wp:extent cx="5943600" cy="2311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58409" cy="2317159"/>
                    </a:xfrm>
                    <a:prstGeom prst="rect">
                      <a:avLst/>
                    </a:prstGeom>
                  </pic:spPr>
                </pic:pic>
              </a:graphicData>
            </a:graphic>
          </wp:inline>
        </w:drawing>
      </w:r>
    </w:p>
    <w:p w14:paraId="61AA8210" w14:textId="5C6476B7" w:rsidR="008C3AFE" w:rsidRPr="000A58F6" w:rsidRDefault="008C3AFE" w:rsidP="008C3AFE">
      <w:pPr>
        <w:pStyle w:val="a6"/>
        <w:rPr>
          <w:noProof/>
        </w:rPr>
      </w:pPr>
      <w:r w:rsidRPr="00FD7940">
        <w:rPr>
          <w:noProof/>
        </w:rPr>
        <w:t>图</w:t>
      </w:r>
      <w:r w:rsidRPr="00FD7940">
        <w:rPr>
          <w:noProof/>
        </w:rPr>
        <w:t>5-</w:t>
      </w:r>
      <w:r>
        <w:rPr>
          <w:noProof/>
        </w:rPr>
        <w:t>15</w:t>
      </w:r>
      <w:r w:rsidRPr="00FD7940">
        <w:rPr>
          <w:noProof/>
        </w:rPr>
        <w:t xml:space="preserve">  </w:t>
      </w:r>
      <w:r>
        <w:rPr>
          <w:rFonts w:hint="eastAsia"/>
          <w:noProof/>
        </w:rPr>
        <w:t>隔离人员登记</w:t>
      </w:r>
      <w:r w:rsidR="00205A01">
        <w:rPr>
          <w:rFonts w:hint="eastAsia"/>
          <w:noProof/>
        </w:rPr>
        <w:t>删除</w:t>
      </w:r>
      <w:r w:rsidRPr="00FD7940">
        <w:rPr>
          <w:noProof/>
        </w:rPr>
        <w:t>界面</w:t>
      </w:r>
    </w:p>
    <w:p w14:paraId="608193C2" w14:textId="53D4F947" w:rsidR="008C3AFE" w:rsidRPr="00FD7940" w:rsidRDefault="00205A01" w:rsidP="008C3AFE">
      <w:pPr>
        <w:pStyle w:val="a0"/>
        <w:spacing w:line="240" w:lineRule="auto"/>
        <w:ind w:firstLineChars="0" w:firstLine="0"/>
        <w:rPr>
          <w:noProof/>
        </w:rPr>
      </w:pPr>
      <w:r w:rsidRPr="00205A01">
        <w:rPr>
          <w:noProof/>
        </w:rPr>
        <w:lastRenderedPageBreak/>
        <w:drawing>
          <wp:inline distT="0" distB="0" distL="0" distR="0" wp14:anchorId="1124B7F3" wp14:editId="1B778924">
            <wp:extent cx="5939790" cy="5191125"/>
            <wp:effectExtent l="0" t="0" r="381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39790" cy="5191125"/>
                    </a:xfrm>
                    <a:prstGeom prst="rect">
                      <a:avLst/>
                    </a:prstGeom>
                  </pic:spPr>
                </pic:pic>
              </a:graphicData>
            </a:graphic>
          </wp:inline>
        </w:drawing>
      </w:r>
    </w:p>
    <w:p w14:paraId="660E5E7A" w14:textId="369C004C" w:rsidR="008C3AFE" w:rsidRPr="000A58F6" w:rsidRDefault="008C3AFE" w:rsidP="008C3AFE">
      <w:pPr>
        <w:pStyle w:val="a6"/>
        <w:rPr>
          <w:noProof/>
        </w:rPr>
      </w:pPr>
      <w:r w:rsidRPr="00FD7940">
        <w:rPr>
          <w:noProof/>
        </w:rPr>
        <w:t>图</w:t>
      </w:r>
      <w:r w:rsidRPr="00FD7940">
        <w:rPr>
          <w:noProof/>
        </w:rPr>
        <w:t>5-</w:t>
      </w:r>
      <w:r>
        <w:rPr>
          <w:noProof/>
        </w:rPr>
        <w:t>16</w:t>
      </w:r>
      <w:r w:rsidRPr="00FD7940">
        <w:rPr>
          <w:noProof/>
        </w:rPr>
        <w:t xml:space="preserve">  </w:t>
      </w:r>
      <w:r>
        <w:rPr>
          <w:rFonts w:hint="eastAsia"/>
          <w:noProof/>
        </w:rPr>
        <w:t>隔离人员登记删除</w:t>
      </w:r>
      <w:r w:rsidRPr="00FD7940">
        <w:rPr>
          <w:noProof/>
        </w:rPr>
        <w:t>界面</w:t>
      </w:r>
    </w:p>
    <w:p w14:paraId="68B9D264" w14:textId="5FEBF928" w:rsidR="008C3AFE" w:rsidRPr="00FD7940" w:rsidRDefault="00205A01" w:rsidP="008C3AFE">
      <w:pPr>
        <w:pStyle w:val="a0"/>
        <w:spacing w:line="240" w:lineRule="auto"/>
        <w:ind w:firstLineChars="0" w:firstLine="0"/>
        <w:rPr>
          <w:noProof/>
        </w:rPr>
      </w:pPr>
      <w:r w:rsidRPr="00205A01">
        <w:rPr>
          <w:noProof/>
        </w:rPr>
        <w:drawing>
          <wp:inline distT="0" distB="0" distL="0" distR="0" wp14:anchorId="7655996C" wp14:editId="09ECCE23">
            <wp:extent cx="6498586" cy="11963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12623" cy="1198924"/>
                    </a:xfrm>
                    <a:prstGeom prst="rect">
                      <a:avLst/>
                    </a:prstGeom>
                  </pic:spPr>
                </pic:pic>
              </a:graphicData>
            </a:graphic>
          </wp:inline>
        </w:drawing>
      </w:r>
    </w:p>
    <w:p w14:paraId="446BF730" w14:textId="74B343A1" w:rsidR="008C3AFE" w:rsidRPr="008C3AFE" w:rsidRDefault="008C3AFE" w:rsidP="008C3AFE">
      <w:pPr>
        <w:pStyle w:val="a6"/>
        <w:rPr>
          <w:noProof/>
        </w:rPr>
      </w:pPr>
      <w:r w:rsidRPr="00FD7940">
        <w:rPr>
          <w:noProof/>
        </w:rPr>
        <w:t>图</w:t>
      </w:r>
      <w:r w:rsidRPr="00FD7940">
        <w:rPr>
          <w:noProof/>
        </w:rPr>
        <w:t>5-</w:t>
      </w:r>
      <w:r>
        <w:rPr>
          <w:noProof/>
        </w:rPr>
        <w:t>17</w:t>
      </w:r>
      <w:r w:rsidRPr="00FD7940">
        <w:rPr>
          <w:noProof/>
        </w:rPr>
        <w:t xml:space="preserve">  </w:t>
      </w:r>
      <w:r>
        <w:rPr>
          <w:rFonts w:hint="eastAsia"/>
          <w:noProof/>
        </w:rPr>
        <w:t>隔离人员登记</w:t>
      </w:r>
      <w:r w:rsidR="00205A01">
        <w:rPr>
          <w:rFonts w:hint="eastAsia"/>
          <w:noProof/>
        </w:rPr>
        <w:t>查询</w:t>
      </w:r>
      <w:r w:rsidRPr="00FD7940">
        <w:rPr>
          <w:noProof/>
        </w:rPr>
        <w:t>界面</w:t>
      </w:r>
    </w:p>
    <w:p w14:paraId="25677914" w14:textId="20AD80BD" w:rsidR="00FD6F00" w:rsidRPr="00FD7940" w:rsidRDefault="00FD6F00" w:rsidP="00FD6F00">
      <w:pPr>
        <w:pStyle w:val="2"/>
        <w:rPr>
          <w:noProof/>
        </w:rPr>
      </w:pPr>
      <w:bookmarkStart w:id="83" w:name="_Toc72230368"/>
      <w:bookmarkStart w:id="84" w:name="_Toc105672543"/>
      <w:r w:rsidRPr="00FD7940">
        <w:rPr>
          <w:noProof/>
        </w:rPr>
        <w:t xml:space="preserve">5.3  </w:t>
      </w:r>
      <w:r w:rsidR="009873BF" w:rsidRPr="00D06216">
        <w:rPr>
          <w:rFonts w:hint="eastAsia"/>
          <w:noProof/>
        </w:rPr>
        <w:t>防控物资管理</w:t>
      </w:r>
      <w:r w:rsidRPr="00FD7940">
        <w:rPr>
          <w:noProof/>
        </w:rPr>
        <w:t>模块</w:t>
      </w:r>
      <w:bookmarkEnd w:id="83"/>
      <w:bookmarkEnd w:id="84"/>
    </w:p>
    <w:p w14:paraId="335B4356" w14:textId="05B74995" w:rsidR="009873BF" w:rsidRPr="000A58F6" w:rsidRDefault="009873BF" w:rsidP="000A58F6">
      <w:pPr>
        <w:pStyle w:val="a0"/>
        <w:ind w:firstLine="480"/>
        <w:rPr>
          <w:noProof/>
        </w:rPr>
      </w:pPr>
      <w:r w:rsidRPr="00D06216">
        <w:rPr>
          <w:rFonts w:hint="eastAsia"/>
          <w:noProof/>
        </w:rPr>
        <w:t>防控物资管理</w:t>
      </w:r>
      <w:r w:rsidR="00E6197C" w:rsidRPr="00FD7940">
        <w:rPr>
          <w:noProof/>
        </w:rPr>
        <w:t>当</w:t>
      </w:r>
      <w:r w:rsidR="000A58F6">
        <w:rPr>
          <w:rFonts w:hint="eastAsia"/>
          <w:noProof/>
        </w:rPr>
        <w:t>管理员</w:t>
      </w:r>
      <w:r w:rsidR="000A58F6" w:rsidRPr="00FD7940">
        <w:rPr>
          <w:noProof/>
        </w:rPr>
        <w:t>进入</w:t>
      </w:r>
      <w:r w:rsidR="000A58F6">
        <w:rPr>
          <w:rFonts w:hint="eastAsia"/>
          <w:noProof/>
        </w:rPr>
        <w:t>前端</w:t>
      </w:r>
      <w:r w:rsidR="000A58F6" w:rsidRPr="00FD7940">
        <w:rPr>
          <w:noProof/>
        </w:rPr>
        <w:t>首页，点击</w:t>
      </w:r>
      <w:r w:rsidR="000A58F6" w:rsidRPr="00D06216">
        <w:rPr>
          <w:rFonts w:hint="eastAsia"/>
          <w:noProof/>
        </w:rPr>
        <w:t>防控物资管理</w:t>
      </w:r>
      <w:r w:rsidR="000A58F6" w:rsidRPr="00FD7940">
        <w:rPr>
          <w:noProof/>
        </w:rPr>
        <w:t>，</w:t>
      </w:r>
      <w:r w:rsidR="000A58F6">
        <w:rPr>
          <w:rFonts w:hint="eastAsia"/>
          <w:noProof/>
        </w:rPr>
        <w:t>管理员就</w:t>
      </w:r>
      <w:r w:rsidR="000A58F6" w:rsidRPr="00FD7940">
        <w:rPr>
          <w:noProof/>
        </w:rPr>
        <w:t>可以进行</w:t>
      </w:r>
      <w:r w:rsidR="00C26FD4">
        <w:rPr>
          <w:rFonts w:hint="eastAsia"/>
          <w:noProof/>
        </w:rPr>
        <w:t>防疫物资的新增和防疫物资信息的查看</w:t>
      </w:r>
      <w:r w:rsidR="00C26FD4" w:rsidRPr="00FD7940">
        <w:rPr>
          <w:noProof/>
        </w:rPr>
        <w:t>，包括</w:t>
      </w:r>
      <w:r w:rsidR="00C26FD4">
        <w:rPr>
          <w:rFonts w:hint="eastAsia"/>
          <w:noProof/>
        </w:rPr>
        <w:t>防疫物资查看的修改、搜索与删除</w:t>
      </w:r>
      <w:r w:rsidR="00C26FD4" w:rsidRPr="00FD7940">
        <w:rPr>
          <w:noProof/>
        </w:rPr>
        <w:t>，</w:t>
      </w:r>
      <w:r w:rsidR="00C26FD4">
        <w:rPr>
          <w:rFonts w:hint="eastAsia"/>
          <w:noProof/>
        </w:rPr>
        <w:t>新增防疫物资</w:t>
      </w:r>
      <w:r w:rsidR="00C26FD4" w:rsidRPr="00FD7940">
        <w:rPr>
          <w:noProof/>
        </w:rPr>
        <w:t>的</w:t>
      </w:r>
      <w:r w:rsidR="00C26FD4">
        <w:rPr>
          <w:rFonts w:hint="eastAsia"/>
          <w:noProof/>
        </w:rPr>
        <w:t>创建与重置</w:t>
      </w:r>
      <w:r w:rsidR="000A58F6">
        <w:rPr>
          <w:rFonts w:hint="eastAsia"/>
          <w:noProof/>
        </w:rPr>
        <w:t>从而</w:t>
      </w:r>
      <w:r w:rsidR="000A58F6" w:rsidRPr="00FD7940">
        <w:rPr>
          <w:noProof/>
        </w:rPr>
        <w:t>进行</w:t>
      </w:r>
      <w:r w:rsidR="000A58F6">
        <w:rPr>
          <w:rFonts w:hint="eastAsia"/>
          <w:noProof/>
        </w:rPr>
        <w:t>信息更新和查看</w:t>
      </w:r>
      <w:r w:rsidR="000A58F6" w:rsidRPr="00FD7940">
        <w:rPr>
          <w:noProof/>
        </w:rPr>
        <w:t>。</w:t>
      </w:r>
    </w:p>
    <w:p w14:paraId="3F3CF210" w14:textId="53B7111B" w:rsidR="00FD6F00" w:rsidRPr="00FD7940" w:rsidRDefault="009873BF" w:rsidP="00FD6F00">
      <w:pPr>
        <w:pStyle w:val="a0"/>
        <w:ind w:firstLine="480"/>
        <w:rPr>
          <w:noProof/>
        </w:rPr>
      </w:pPr>
      <w:r w:rsidRPr="00D06216">
        <w:rPr>
          <w:rFonts w:hint="eastAsia"/>
          <w:noProof/>
        </w:rPr>
        <w:lastRenderedPageBreak/>
        <w:t>防控物资管理</w:t>
      </w:r>
      <w:r w:rsidR="00FD6F00" w:rsidRPr="00FD7940">
        <w:rPr>
          <w:noProof/>
        </w:rPr>
        <w:t>的流程图如图</w:t>
      </w:r>
      <w:r w:rsidR="00FD6F00" w:rsidRPr="00FD7940">
        <w:rPr>
          <w:noProof/>
        </w:rPr>
        <w:t>5-</w:t>
      </w:r>
      <w:r w:rsidR="00205A01">
        <w:rPr>
          <w:noProof/>
        </w:rPr>
        <w:t>18</w:t>
      </w:r>
      <w:r w:rsidR="00FD6F00" w:rsidRPr="00FD7940">
        <w:rPr>
          <w:noProof/>
        </w:rPr>
        <w:t>所示。</w:t>
      </w:r>
    </w:p>
    <w:p w14:paraId="201F193F" w14:textId="75FE1470" w:rsidR="00FD6F00" w:rsidRPr="00FD7940" w:rsidRDefault="00C26FD4" w:rsidP="00FD6F00">
      <w:pPr>
        <w:pStyle w:val="a7"/>
        <w:rPr>
          <w:noProof/>
        </w:rPr>
      </w:pPr>
      <w:r>
        <w:rPr>
          <w:noProof/>
        </w:rPr>
        <w:drawing>
          <wp:inline distT="0" distB="0" distL="0" distR="0" wp14:anchorId="2B3AFE62" wp14:editId="58D2C439">
            <wp:extent cx="5120640" cy="6256020"/>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20640" cy="6256020"/>
                    </a:xfrm>
                    <a:prstGeom prst="rect">
                      <a:avLst/>
                    </a:prstGeom>
                    <a:noFill/>
                    <a:ln>
                      <a:noFill/>
                    </a:ln>
                  </pic:spPr>
                </pic:pic>
              </a:graphicData>
            </a:graphic>
          </wp:inline>
        </w:drawing>
      </w:r>
    </w:p>
    <w:p w14:paraId="641839A9" w14:textId="60B5FDFF" w:rsidR="00FD6F00" w:rsidRPr="00FD7940" w:rsidRDefault="00FD6F00" w:rsidP="00FD6F00">
      <w:pPr>
        <w:pStyle w:val="a6"/>
        <w:rPr>
          <w:noProof/>
        </w:rPr>
      </w:pPr>
      <w:r w:rsidRPr="00FD7940">
        <w:rPr>
          <w:noProof/>
        </w:rPr>
        <w:t>图</w:t>
      </w:r>
      <w:r w:rsidRPr="00FD7940">
        <w:rPr>
          <w:noProof/>
        </w:rPr>
        <w:t>5-</w:t>
      </w:r>
      <w:r w:rsidR="00205A01">
        <w:rPr>
          <w:noProof/>
        </w:rPr>
        <w:t>18</w:t>
      </w:r>
      <w:r w:rsidRPr="00FD7940">
        <w:rPr>
          <w:noProof/>
        </w:rPr>
        <w:t xml:space="preserve">  </w:t>
      </w:r>
      <w:r w:rsidR="009873BF" w:rsidRPr="00D06216">
        <w:rPr>
          <w:rFonts w:hint="eastAsia"/>
          <w:noProof/>
        </w:rPr>
        <w:t>防控物资管理</w:t>
      </w:r>
      <w:r w:rsidR="005D46E5" w:rsidRPr="00FD7940">
        <w:rPr>
          <w:noProof/>
        </w:rPr>
        <w:t>模块</w:t>
      </w:r>
      <w:r w:rsidRPr="00FD7940">
        <w:rPr>
          <w:noProof/>
        </w:rPr>
        <w:t>流程图</w:t>
      </w:r>
    </w:p>
    <w:p w14:paraId="1068F5F1" w14:textId="6D439009" w:rsidR="00FD6F00" w:rsidRPr="00FD7940" w:rsidRDefault="0034328E" w:rsidP="00FD6F00">
      <w:pPr>
        <w:pStyle w:val="a0"/>
        <w:ind w:firstLine="480"/>
        <w:rPr>
          <w:noProof/>
        </w:rPr>
      </w:pPr>
      <w:r>
        <w:rPr>
          <w:rFonts w:hint="eastAsia"/>
          <w:noProof/>
        </w:rPr>
        <w:t>防疫物资查看</w:t>
      </w:r>
      <w:r w:rsidR="00FD6F00" w:rsidRPr="00FD7940">
        <w:rPr>
          <w:noProof/>
        </w:rPr>
        <w:t>的核心代码如下：</w:t>
      </w:r>
    </w:p>
    <w:p w14:paraId="23C77A10" w14:textId="575408E1" w:rsidR="00FD6F00" w:rsidRPr="00FD7940" w:rsidRDefault="0034328E" w:rsidP="0034328E">
      <w:pPr>
        <w:pStyle w:val="af3"/>
        <w:rPr>
          <w:noProof/>
        </w:rPr>
      </w:pPr>
      <w:r w:rsidRPr="0034328E">
        <w:rPr>
          <w:rFonts w:hint="eastAsia"/>
          <w:noProof/>
        </w:rPr>
        <w:t>@GetMapping("/findAll/{page}/{size}")</w:t>
      </w:r>
      <w:r>
        <w:rPr>
          <w:noProof/>
        </w:rPr>
        <w:t xml:space="preserve">     //</w:t>
      </w:r>
      <w:r>
        <w:rPr>
          <w:rFonts w:hint="eastAsia"/>
          <w:noProof/>
        </w:rPr>
        <w:t>信息显示</w:t>
      </w:r>
      <w:r w:rsidRPr="0034328E">
        <w:rPr>
          <w:rFonts w:hint="eastAsia"/>
          <w:noProof/>
        </w:rPr>
        <w:br/>
        <w:t>public Page&lt;MaterialManage&gt; findAll(@PathVariable("page") Integer page, @PathVariable("size") Integer size){</w:t>
      </w:r>
      <w:r w:rsidRPr="0034328E">
        <w:rPr>
          <w:rFonts w:hint="eastAsia"/>
          <w:noProof/>
        </w:rPr>
        <w:br/>
        <w:t xml:space="preserve">    Object cacheObject = redisCache.getCacheObject(USER_LOGIN_STATE);</w:t>
      </w:r>
      <w:r w:rsidRPr="0034328E">
        <w:rPr>
          <w:rFonts w:hint="eastAsia"/>
          <w:noProof/>
        </w:rPr>
        <w:br/>
        <w:t xml:space="preserve">    if (cacheObject!=null){</w:t>
      </w:r>
      <w:r w:rsidRPr="0034328E">
        <w:rPr>
          <w:rFonts w:hint="eastAsia"/>
          <w:noProof/>
        </w:rPr>
        <w:br/>
        <w:t xml:space="preserve">        Page&lt;MaterialManage&gt; page1= new Page&lt;&gt;(page,size);</w:t>
      </w:r>
      <w:r w:rsidRPr="0034328E">
        <w:rPr>
          <w:rFonts w:hint="eastAsia"/>
          <w:noProof/>
        </w:rPr>
        <w:br/>
      </w:r>
      <w:r w:rsidRPr="0034328E">
        <w:rPr>
          <w:rFonts w:hint="eastAsia"/>
          <w:noProof/>
        </w:rPr>
        <w:lastRenderedPageBreak/>
        <w:t xml:space="preserve">        Page&lt;MaterialManage&gt; result=mapper.selectPage(page1,null);</w:t>
      </w:r>
      <w:r w:rsidRPr="0034328E">
        <w:rPr>
          <w:rFonts w:hint="eastAsia"/>
          <w:noProof/>
        </w:rPr>
        <w:br/>
        <w:t xml:space="preserve">        return result;</w:t>
      </w:r>
      <w:r w:rsidRPr="0034328E">
        <w:rPr>
          <w:rFonts w:hint="eastAsia"/>
          <w:noProof/>
        </w:rPr>
        <w:br/>
        <w:t xml:space="preserve">    }</w:t>
      </w:r>
      <w:r w:rsidRPr="0034328E">
        <w:rPr>
          <w:rFonts w:hint="eastAsia"/>
          <w:noProof/>
        </w:rPr>
        <w:br/>
        <w:t xml:space="preserve">    return null;</w:t>
      </w:r>
      <w:r w:rsidRPr="0034328E">
        <w:rPr>
          <w:rFonts w:hint="eastAsia"/>
          <w:noProof/>
        </w:rPr>
        <w:br/>
        <w:t>}</w:t>
      </w:r>
      <w:r w:rsidRPr="0034328E">
        <w:rPr>
          <w:rFonts w:hint="eastAsia"/>
          <w:noProof/>
        </w:rPr>
        <w:br/>
        <w:t>@GetMapping("/findById/{id}")</w:t>
      </w:r>
      <w:r>
        <w:rPr>
          <w:noProof/>
        </w:rPr>
        <w:t xml:space="preserve">      //</w:t>
      </w:r>
      <w:r>
        <w:rPr>
          <w:rFonts w:hint="eastAsia"/>
          <w:noProof/>
        </w:rPr>
        <w:t>id</w:t>
      </w:r>
      <w:r>
        <w:rPr>
          <w:rFonts w:hint="eastAsia"/>
          <w:noProof/>
        </w:rPr>
        <w:t>查询</w:t>
      </w:r>
      <w:r w:rsidRPr="0034328E">
        <w:rPr>
          <w:rFonts w:hint="eastAsia"/>
          <w:noProof/>
        </w:rPr>
        <w:br/>
        <w:t>public MaterialManage findById(@PathVariable("id") Integer id){</w:t>
      </w:r>
      <w:r w:rsidRPr="0034328E">
        <w:rPr>
          <w:rFonts w:hint="eastAsia"/>
          <w:noProof/>
        </w:rPr>
        <w:br/>
        <w:t xml:space="preserve">    return mapper.selectById(id);</w:t>
      </w:r>
      <w:r w:rsidRPr="0034328E">
        <w:rPr>
          <w:rFonts w:hint="eastAsia"/>
          <w:noProof/>
        </w:rPr>
        <w:br/>
        <w:t>}</w:t>
      </w:r>
      <w:r w:rsidRPr="0034328E">
        <w:rPr>
          <w:rFonts w:hint="eastAsia"/>
          <w:noProof/>
        </w:rPr>
        <w:br/>
        <w:t>@PutMapping("/update")</w:t>
      </w:r>
      <w:r>
        <w:rPr>
          <w:noProof/>
        </w:rPr>
        <w:t xml:space="preserve">       //</w:t>
      </w:r>
      <w:r>
        <w:rPr>
          <w:rFonts w:hint="eastAsia"/>
          <w:noProof/>
        </w:rPr>
        <w:t>修改</w:t>
      </w:r>
      <w:r w:rsidRPr="0034328E">
        <w:rPr>
          <w:rFonts w:hint="eastAsia"/>
          <w:noProof/>
        </w:rPr>
        <w:br/>
        <w:t>public String update(@RequestBody MaterialManage material){</w:t>
      </w:r>
      <w:r w:rsidRPr="0034328E">
        <w:rPr>
          <w:rFonts w:hint="eastAsia"/>
          <w:noProof/>
        </w:rPr>
        <w:br/>
        <w:t xml:space="preserve">    int result=mapper.updateById(material);</w:t>
      </w:r>
      <w:r w:rsidRPr="0034328E">
        <w:rPr>
          <w:rFonts w:hint="eastAsia"/>
          <w:noProof/>
        </w:rPr>
        <w:br/>
        <w:t xml:space="preserve">    if (result==1){</w:t>
      </w:r>
      <w:r w:rsidRPr="0034328E">
        <w:rPr>
          <w:rFonts w:hint="eastAsia"/>
          <w:noProof/>
        </w:rPr>
        <w:br/>
        <w:t xml:space="preserve">        return "success";</w:t>
      </w:r>
      <w:r w:rsidRPr="0034328E">
        <w:rPr>
          <w:rFonts w:hint="eastAsia"/>
          <w:noProof/>
        </w:rPr>
        <w:br/>
        <w:t xml:space="preserve">    }else {</w:t>
      </w:r>
      <w:r w:rsidRPr="0034328E">
        <w:rPr>
          <w:rFonts w:hint="eastAsia"/>
          <w:noProof/>
        </w:rPr>
        <w:br/>
        <w:t xml:space="preserve">        return "error";</w:t>
      </w:r>
      <w:r w:rsidRPr="0034328E">
        <w:rPr>
          <w:rFonts w:hint="eastAsia"/>
          <w:noProof/>
        </w:rPr>
        <w:br/>
        <w:t xml:space="preserve">    }</w:t>
      </w:r>
      <w:r w:rsidRPr="0034328E">
        <w:rPr>
          <w:rFonts w:hint="eastAsia"/>
          <w:noProof/>
        </w:rPr>
        <w:br/>
        <w:t>}</w:t>
      </w:r>
      <w:r w:rsidRPr="0034328E">
        <w:rPr>
          <w:rFonts w:hint="eastAsia"/>
          <w:noProof/>
        </w:rPr>
        <w:br/>
        <w:t>@DeleteMapping("/deleteById/{id}")</w:t>
      </w:r>
      <w:r>
        <w:rPr>
          <w:noProof/>
        </w:rPr>
        <w:t xml:space="preserve">     //</w:t>
      </w:r>
      <w:r>
        <w:rPr>
          <w:rFonts w:hint="eastAsia"/>
          <w:noProof/>
        </w:rPr>
        <w:t>删除</w:t>
      </w:r>
      <w:r w:rsidRPr="0034328E">
        <w:rPr>
          <w:rFonts w:hint="eastAsia"/>
          <w:noProof/>
        </w:rPr>
        <w:br/>
        <w:t>public void deleteById(@PathVariable("id")Integer id){</w:t>
      </w:r>
      <w:r w:rsidRPr="0034328E">
        <w:rPr>
          <w:rFonts w:hint="eastAsia"/>
          <w:noProof/>
        </w:rPr>
        <w:br/>
        <w:t xml:space="preserve">    mapper.deleteById(id);</w:t>
      </w:r>
      <w:r w:rsidRPr="0034328E">
        <w:rPr>
          <w:rFonts w:hint="eastAsia"/>
          <w:noProof/>
        </w:rPr>
        <w:br/>
        <w:t>}</w:t>
      </w:r>
      <w:r w:rsidRPr="0034328E">
        <w:rPr>
          <w:rFonts w:hint="eastAsia"/>
          <w:noProof/>
        </w:rPr>
        <w:br/>
        <w:t>@GetMapping("/search/{searchkey}/{stext}")</w:t>
      </w:r>
      <w:r>
        <w:rPr>
          <w:noProof/>
        </w:rPr>
        <w:t xml:space="preserve">      //</w:t>
      </w:r>
      <w:r>
        <w:rPr>
          <w:rFonts w:hint="eastAsia"/>
          <w:noProof/>
        </w:rPr>
        <w:t>查询</w:t>
      </w:r>
      <w:r w:rsidRPr="0034328E">
        <w:rPr>
          <w:rFonts w:hint="eastAsia"/>
          <w:noProof/>
        </w:rPr>
        <w:br/>
        <w:t>public List&lt;MaterialManage&gt; search(@PathVariable("searchkey")String searchkey, @PathVariable("stext")String stext){</w:t>
      </w:r>
      <w:r w:rsidRPr="0034328E">
        <w:rPr>
          <w:rFonts w:hint="eastAsia"/>
          <w:noProof/>
        </w:rPr>
        <w:br/>
        <w:t xml:space="preserve">    QueryWrapper&lt;MaterialManage&gt; userQueryWrapper = Wrappers.query();</w:t>
      </w:r>
      <w:r w:rsidRPr="0034328E">
        <w:rPr>
          <w:rFonts w:hint="eastAsia"/>
          <w:noProof/>
        </w:rPr>
        <w:br/>
        <w:t xml:space="preserve">    userQueryWrapper.like(searchkey,stext);</w:t>
      </w:r>
      <w:r w:rsidRPr="0034328E">
        <w:rPr>
          <w:rFonts w:hint="eastAsia"/>
          <w:noProof/>
        </w:rPr>
        <w:br/>
        <w:t xml:space="preserve">    return mapper.selectList(userQueryWrapper);</w:t>
      </w:r>
      <w:r w:rsidRPr="0034328E">
        <w:rPr>
          <w:rFonts w:hint="eastAsia"/>
          <w:noProof/>
        </w:rPr>
        <w:br/>
        <w:t>}</w:t>
      </w:r>
    </w:p>
    <w:p w14:paraId="15DB5726" w14:textId="2E81F70B" w:rsidR="00B3066B" w:rsidRPr="00FD7940" w:rsidRDefault="00FD6F00" w:rsidP="008F4EB4">
      <w:pPr>
        <w:pStyle w:val="a0"/>
        <w:ind w:firstLine="480"/>
        <w:rPr>
          <w:noProof/>
        </w:rPr>
      </w:pPr>
      <w:r w:rsidRPr="00FD7940">
        <w:rPr>
          <w:noProof/>
        </w:rPr>
        <w:t>其主要界面如图</w:t>
      </w:r>
      <w:r w:rsidRPr="00FD7940">
        <w:rPr>
          <w:noProof/>
        </w:rPr>
        <w:t>5-</w:t>
      </w:r>
      <w:r w:rsidR="00205A01">
        <w:rPr>
          <w:noProof/>
        </w:rPr>
        <w:t>19</w:t>
      </w:r>
      <w:r w:rsidR="00205A01">
        <w:rPr>
          <w:rFonts w:hint="eastAsia"/>
          <w:noProof/>
        </w:rPr>
        <w:t>，</w:t>
      </w:r>
      <w:r w:rsidR="00205A01">
        <w:rPr>
          <w:rFonts w:hint="eastAsia"/>
          <w:noProof/>
        </w:rPr>
        <w:t>5</w:t>
      </w:r>
      <w:r w:rsidR="00205A01">
        <w:rPr>
          <w:noProof/>
        </w:rPr>
        <w:t>-20</w:t>
      </w:r>
      <w:r w:rsidR="00205A01">
        <w:rPr>
          <w:rFonts w:hint="eastAsia"/>
          <w:noProof/>
        </w:rPr>
        <w:t>，</w:t>
      </w:r>
      <w:r w:rsidR="00205A01">
        <w:rPr>
          <w:rFonts w:hint="eastAsia"/>
          <w:noProof/>
        </w:rPr>
        <w:t>5</w:t>
      </w:r>
      <w:r w:rsidR="00205A01">
        <w:rPr>
          <w:noProof/>
        </w:rPr>
        <w:t>-21</w:t>
      </w:r>
      <w:r w:rsidR="00205A01">
        <w:rPr>
          <w:rFonts w:hint="eastAsia"/>
          <w:noProof/>
        </w:rPr>
        <w:t>，</w:t>
      </w:r>
      <w:r w:rsidR="00205A01">
        <w:rPr>
          <w:rFonts w:hint="eastAsia"/>
          <w:noProof/>
        </w:rPr>
        <w:t>5</w:t>
      </w:r>
      <w:r w:rsidR="00205A01">
        <w:rPr>
          <w:noProof/>
        </w:rPr>
        <w:t>-22</w:t>
      </w:r>
      <w:r w:rsidRPr="00FD7940">
        <w:rPr>
          <w:noProof/>
        </w:rPr>
        <w:t>所示。</w:t>
      </w:r>
    </w:p>
    <w:p w14:paraId="13C09C1B" w14:textId="15DD3922" w:rsidR="00FD6F00" w:rsidRPr="00FD7940" w:rsidRDefault="0034328E" w:rsidP="0034328E">
      <w:pPr>
        <w:pStyle w:val="a0"/>
        <w:spacing w:line="240" w:lineRule="auto"/>
        <w:ind w:firstLineChars="0" w:firstLine="0"/>
        <w:rPr>
          <w:noProof/>
        </w:rPr>
      </w:pPr>
      <w:r>
        <w:rPr>
          <w:noProof/>
        </w:rPr>
        <w:lastRenderedPageBreak/>
        <w:drawing>
          <wp:inline distT="0" distB="0" distL="0" distR="0" wp14:anchorId="01652F90" wp14:editId="74BC6CEC">
            <wp:extent cx="6280665" cy="29718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287628" cy="2975094"/>
                    </a:xfrm>
                    <a:prstGeom prst="rect">
                      <a:avLst/>
                    </a:prstGeom>
                    <a:noFill/>
                    <a:ln>
                      <a:noFill/>
                    </a:ln>
                  </pic:spPr>
                </pic:pic>
              </a:graphicData>
            </a:graphic>
          </wp:inline>
        </w:drawing>
      </w:r>
    </w:p>
    <w:p w14:paraId="5F31673D" w14:textId="443E9865" w:rsidR="00FD6F00" w:rsidRDefault="00FD6F00" w:rsidP="00FD6F00">
      <w:pPr>
        <w:pStyle w:val="a6"/>
        <w:rPr>
          <w:noProof/>
        </w:rPr>
      </w:pPr>
      <w:r w:rsidRPr="00FD7940">
        <w:rPr>
          <w:noProof/>
        </w:rPr>
        <w:t>图</w:t>
      </w:r>
      <w:r w:rsidRPr="00FD7940">
        <w:rPr>
          <w:noProof/>
        </w:rPr>
        <w:t>5-</w:t>
      </w:r>
      <w:r w:rsidR="00205A01">
        <w:rPr>
          <w:noProof/>
        </w:rPr>
        <w:t>19</w:t>
      </w:r>
      <w:r w:rsidRPr="00FD7940">
        <w:rPr>
          <w:noProof/>
        </w:rPr>
        <w:t xml:space="preserve">  </w:t>
      </w:r>
      <w:r w:rsidR="0034328E">
        <w:rPr>
          <w:rFonts w:hint="eastAsia"/>
          <w:noProof/>
        </w:rPr>
        <w:t>防疫物资查看</w:t>
      </w:r>
      <w:r w:rsidR="005D46E5" w:rsidRPr="00FD7940">
        <w:rPr>
          <w:noProof/>
        </w:rPr>
        <w:t>界面</w:t>
      </w:r>
    </w:p>
    <w:p w14:paraId="50F4015A" w14:textId="125BB12D" w:rsidR="00205A01" w:rsidRPr="00FD7940" w:rsidRDefault="009F5BDE" w:rsidP="00205A01">
      <w:pPr>
        <w:pStyle w:val="a0"/>
        <w:spacing w:line="240" w:lineRule="auto"/>
        <w:ind w:firstLineChars="0" w:firstLine="0"/>
        <w:rPr>
          <w:noProof/>
        </w:rPr>
      </w:pPr>
      <w:r w:rsidRPr="009F5BDE">
        <w:rPr>
          <w:noProof/>
        </w:rPr>
        <w:drawing>
          <wp:inline distT="0" distB="0" distL="0" distR="0" wp14:anchorId="0C24EB8D" wp14:editId="60680A30">
            <wp:extent cx="5939790" cy="3596640"/>
            <wp:effectExtent l="0" t="0" r="381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39790" cy="3596640"/>
                    </a:xfrm>
                    <a:prstGeom prst="rect">
                      <a:avLst/>
                    </a:prstGeom>
                  </pic:spPr>
                </pic:pic>
              </a:graphicData>
            </a:graphic>
          </wp:inline>
        </w:drawing>
      </w:r>
    </w:p>
    <w:p w14:paraId="3BE4B149" w14:textId="448C53B5" w:rsidR="00205A01" w:rsidRDefault="00205A01" w:rsidP="00205A01">
      <w:pPr>
        <w:pStyle w:val="a6"/>
        <w:rPr>
          <w:noProof/>
        </w:rPr>
      </w:pPr>
      <w:r w:rsidRPr="00FD7940">
        <w:rPr>
          <w:noProof/>
        </w:rPr>
        <w:t>图</w:t>
      </w:r>
      <w:r w:rsidRPr="00FD7940">
        <w:rPr>
          <w:noProof/>
        </w:rPr>
        <w:t>5-</w:t>
      </w:r>
      <w:r>
        <w:rPr>
          <w:noProof/>
        </w:rPr>
        <w:t>20</w:t>
      </w:r>
      <w:r w:rsidRPr="00FD7940">
        <w:rPr>
          <w:noProof/>
        </w:rPr>
        <w:t xml:space="preserve">  </w:t>
      </w:r>
      <w:r>
        <w:rPr>
          <w:rFonts w:hint="eastAsia"/>
          <w:noProof/>
        </w:rPr>
        <w:t>防疫物资查看修改</w:t>
      </w:r>
      <w:r w:rsidRPr="00FD7940">
        <w:rPr>
          <w:noProof/>
        </w:rPr>
        <w:t>界面</w:t>
      </w:r>
    </w:p>
    <w:p w14:paraId="30E15F32" w14:textId="34517A47" w:rsidR="00205A01" w:rsidRPr="00FD7940" w:rsidRDefault="009F5BDE" w:rsidP="00205A01">
      <w:pPr>
        <w:pStyle w:val="a0"/>
        <w:spacing w:line="240" w:lineRule="auto"/>
        <w:ind w:firstLineChars="0" w:firstLine="0"/>
        <w:rPr>
          <w:noProof/>
        </w:rPr>
      </w:pPr>
      <w:r w:rsidRPr="009F5BDE">
        <w:rPr>
          <w:noProof/>
        </w:rPr>
        <w:lastRenderedPageBreak/>
        <w:drawing>
          <wp:inline distT="0" distB="0" distL="0" distR="0" wp14:anchorId="751755EB" wp14:editId="0DED56AB">
            <wp:extent cx="6057900" cy="219973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73466" cy="2205384"/>
                    </a:xfrm>
                    <a:prstGeom prst="rect">
                      <a:avLst/>
                    </a:prstGeom>
                  </pic:spPr>
                </pic:pic>
              </a:graphicData>
            </a:graphic>
          </wp:inline>
        </w:drawing>
      </w:r>
    </w:p>
    <w:p w14:paraId="510DC37A" w14:textId="32844F9E" w:rsidR="00205A01" w:rsidRDefault="00205A01" w:rsidP="00205A01">
      <w:pPr>
        <w:pStyle w:val="a6"/>
        <w:rPr>
          <w:noProof/>
        </w:rPr>
      </w:pPr>
      <w:r w:rsidRPr="00FD7940">
        <w:rPr>
          <w:noProof/>
        </w:rPr>
        <w:t>图</w:t>
      </w:r>
      <w:r w:rsidRPr="00FD7940">
        <w:rPr>
          <w:noProof/>
        </w:rPr>
        <w:t>5-</w:t>
      </w:r>
      <w:r>
        <w:rPr>
          <w:noProof/>
        </w:rPr>
        <w:t>21</w:t>
      </w:r>
      <w:r w:rsidRPr="00FD7940">
        <w:rPr>
          <w:noProof/>
        </w:rPr>
        <w:t xml:space="preserve">  </w:t>
      </w:r>
      <w:r>
        <w:rPr>
          <w:rFonts w:hint="eastAsia"/>
          <w:noProof/>
        </w:rPr>
        <w:t>防疫物资查看删除</w:t>
      </w:r>
      <w:r w:rsidRPr="00FD7940">
        <w:rPr>
          <w:noProof/>
        </w:rPr>
        <w:t>界面</w:t>
      </w:r>
    </w:p>
    <w:p w14:paraId="40C3EAF4" w14:textId="7D70014A" w:rsidR="00205A01" w:rsidRPr="00FD7940" w:rsidRDefault="009F5BDE" w:rsidP="00205A01">
      <w:pPr>
        <w:pStyle w:val="a0"/>
        <w:spacing w:line="240" w:lineRule="auto"/>
        <w:ind w:firstLineChars="0" w:firstLine="0"/>
        <w:rPr>
          <w:noProof/>
        </w:rPr>
      </w:pPr>
      <w:r w:rsidRPr="009F5BDE">
        <w:rPr>
          <w:noProof/>
        </w:rPr>
        <w:drawing>
          <wp:inline distT="0" distB="0" distL="0" distR="0" wp14:anchorId="4CEE6493" wp14:editId="3345032B">
            <wp:extent cx="6176269" cy="11277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6269" cy="1127760"/>
                    </a:xfrm>
                    <a:prstGeom prst="rect">
                      <a:avLst/>
                    </a:prstGeom>
                  </pic:spPr>
                </pic:pic>
              </a:graphicData>
            </a:graphic>
          </wp:inline>
        </w:drawing>
      </w:r>
    </w:p>
    <w:p w14:paraId="3069411F" w14:textId="668415FD" w:rsidR="00205A01" w:rsidRPr="00205A01" w:rsidRDefault="00205A01" w:rsidP="00205A01">
      <w:pPr>
        <w:pStyle w:val="a6"/>
        <w:rPr>
          <w:noProof/>
        </w:rPr>
      </w:pPr>
      <w:r w:rsidRPr="00FD7940">
        <w:rPr>
          <w:noProof/>
        </w:rPr>
        <w:t>图</w:t>
      </w:r>
      <w:r w:rsidRPr="00FD7940">
        <w:rPr>
          <w:noProof/>
        </w:rPr>
        <w:t>5-</w:t>
      </w:r>
      <w:r>
        <w:rPr>
          <w:noProof/>
        </w:rPr>
        <w:t>22</w:t>
      </w:r>
      <w:r w:rsidRPr="00FD7940">
        <w:rPr>
          <w:noProof/>
        </w:rPr>
        <w:t xml:space="preserve">  </w:t>
      </w:r>
      <w:r>
        <w:rPr>
          <w:rFonts w:hint="eastAsia"/>
          <w:noProof/>
        </w:rPr>
        <w:t>防疫物资查看查询</w:t>
      </w:r>
      <w:r w:rsidRPr="00FD7940">
        <w:rPr>
          <w:noProof/>
        </w:rPr>
        <w:t>界面</w:t>
      </w:r>
    </w:p>
    <w:p w14:paraId="2BA36112" w14:textId="459EBA5F" w:rsidR="0034328E" w:rsidRPr="00FD7940" w:rsidRDefault="0034328E" w:rsidP="0034328E">
      <w:pPr>
        <w:pStyle w:val="a0"/>
        <w:ind w:firstLine="480"/>
        <w:rPr>
          <w:noProof/>
        </w:rPr>
      </w:pPr>
      <w:r>
        <w:rPr>
          <w:rFonts w:hint="eastAsia"/>
          <w:noProof/>
        </w:rPr>
        <w:t>新增防疫物资</w:t>
      </w:r>
      <w:r w:rsidRPr="00FD7940">
        <w:rPr>
          <w:noProof/>
        </w:rPr>
        <w:t>的核心代码如下：</w:t>
      </w:r>
    </w:p>
    <w:p w14:paraId="5CC278DB" w14:textId="1C2685E5" w:rsidR="0034328E" w:rsidRDefault="0034328E" w:rsidP="0034328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noProof/>
          <w:sz w:val="22"/>
        </w:rPr>
      </w:pPr>
      <w:r w:rsidRPr="0034328E">
        <w:rPr>
          <w:rFonts w:ascii="Consolas" w:eastAsia="宋体" w:hAnsi="Consolas" w:hint="eastAsia"/>
          <w:noProof/>
          <w:sz w:val="22"/>
        </w:rPr>
        <w:t>@PostMapping("/save")</w:t>
      </w:r>
      <w:r>
        <w:rPr>
          <w:rFonts w:ascii="Consolas" w:eastAsia="宋体" w:hAnsi="Consolas"/>
          <w:noProof/>
          <w:sz w:val="22"/>
        </w:rPr>
        <w:t xml:space="preserve">     //</w:t>
      </w:r>
      <w:r>
        <w:rPr>
          <w:rFonts w:ascii="Consolas" w:eastAsia="宋体" w:hAnsi="Consolas" w:hint="eastAsia"/>
          <w:noProof/>
          <w:sz w:val="22"/>
        </w:rPr>
        <w:t>新增</w:t>
      </w:r>
      <w:r w:rsidRPr="0034328E">
        <w:rPr>
          <w:rFonts w:ascii="Consolas" w:eastAsia="宋体" w:hAnsi="Consolas" w:hint="eastAsia"/>
          <w:noProof/>
          <w:sz w:val="22"/>
        </w:rPr>
        <w:br/>
        <w:t>public String save(@RequestBody MaterialManage material){</w:t>
      </w:r>
      <w:r w:rsidRPr="0034328E">
        <w:rPr>
          <w:rFonts w:ascii="Consolas" w:eastAsia="宋体" w:hAnsi="Consolas" w:hint="eastAsia"/>
          <w:noProof/>
          <w:sz w:val="22"/>
        </w:rPr>
        <w:br/>
        <w:t xml:space="preserve">    int result = mapper.insert(material);</w:t>
      </w:r>
      <w:r w:rsidRPr="0034328E">
        <w:rPr>
          <w:rFonts w:ascii="Consolas" w:eastAsia="宋体" w:hAnsi="Consolas" w:hint="eastAsia"/>
          <w:noProof/>
          <w:sz w:val="22"/>
        </w:rPr>
        <w:br/>
        <w:t xml:space="preserve">    if (result==1){</w:t>
      </w:r>
      <w:r w:rsidRPr="0034328E">
        <w:rPr>
          <w:rFonts w:ascii="Consolas" w:eastAsia="宋体" w:hAnsi="Consolas" w:hint="eastAsia"/>
          <w:noProof/>
          <w:sz w:val="22"/>
        </w:rPr>
        <w:br/>
        <w:t xml:space="preserve">        return "success";</w:t>
      </w:r>
      <w:r w:rsidRPr="0034328E">
        <w:rPr>
          <w:rFonts w:ascii="Consolas" w:eastAsia="宋体" w:hAnsi="Consolas" w:hint="eastAsia"/>
          <w:noProof/>
          <w:sz w:val="22"/>
        </w:rPr>
        <w:br/>
        <w:t xml:space="preserve">    }else {</w:t>
      </w:r>
      <w:r w:rsidRPr="0034328E">
        <w:rPr>
          <w:rFonts w:ascii="Consolas" w:eastAsia="宋体" w:hAnsi="Consolas" w:hint="eastAsia"/>
          <w:noProof/>
          <w:sz w:val="22"/>
        </w:rPr>
        <w:br/>
        <w:t xml:space="preserve">        return "error";</w:t>
      </w:r>
      <w:r w:rsidRPr="0034328E">
        <w:rPr>
          <w:rFonts w:ascii="Consolas" w:eastAsia="宋体" w:hAnsi="Consolas" w:hint="eastAsia"/>
          <w:noProof/>
          <w:sz w:val="22"/>
        </w:rPr>
        <w:br/>
        <w:t xml:space="preserve">    }</w:t>
      </w:r>
      <w:r w:rsidRPr="0034328E">
        <w:rPr>
          <w:rFonts w:ascii="Consolas" w:eastAsia="宋体" w:hAnsi="Consolas" w:hint="eastAsia"/>
          <w:noProof/>
          <w:sz w:val="22"/>
        </w:rPr>
        <w:br/>
        <w:t>}</w:t>
      </w:r>
    </w:p>
    <w:p w14:paraId="3DFFB33D" w14:textId="2C639E68" w:rsidR="0034328E" w:rsidRPr="00FD7940" w:rsidRDefault="0034328E" w:rsidP="0034328E">
      <w:pPr>
        <w:pStyle w:val="a0"/>
        <w:ind w:firstLine="480"/>
        <w:rPr>
          <w:noProof/>
        </w:rPr>
      </w:pPr>
      <w:r w:rsidRPr="00FD7940">
        <w:rPr>
          <w:noProof/>
        </w:rPr>
        <w:t>其主要界面如图</w:t>
      </w:r>
      <w:r w:rsidRPr="00FD7940">
        <w:rPr>
          <w:noProof/>
        </w:rPr>
        <w:t>5-</w:t>
      </w:r>
      <w:r w:rsidR="009F5BDE">
        <w:rPr>
          <w:noProof/>
        </w:rPr>
        <w:t>23</w:t>
      </w:r>
      <w:r w:rsidRPr="00FD7940">
        <w:rPr>
          <w:noProof/>
        </w:rPr>
        <w:t>所示。</w:t>
      </w:r>
    </w:p>
    <w:p w14:paraId="158BFC76" w14:textId="2B77EA66" w:rsidR="0034328E" w:rsidRPr="00FD7940" w:rsidRDefault="0034328E" w:rsidP="0034328E">
      <w:pPr>
        <w:pStyle w:val="a0"/>
        <w:spacing w:line="240" w:lineRule="auto"/>
        <w:ind w:firstLineChars="0" w:firstLine="0"/>
        <w:rPr>
          <w:noProof/>
        </w:rPr>
      </w:pPr>
      <w:r>
        <w:rPr>
          <w:noProof/>
        </w:rPr>
        <w:lastRenderedPageBreak/>
        <w:drawing>
          <wp:inline distT="0" distB="0" distL="0" distR="0" wp14:anchorId="50D3807F" wp14:editId="045F7A98">
            <wp:extent cx="5878428" cy="2866314"/>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93702" cy="2873761"/>
                    </a:xfrm>
                    <a:prstGeom prst="rect">
                      <a:avLst/>
                    </a:prstGeom>
                    <a:noFill/>
                    <a:ln>
                      <a:noFill/>
                    </a:ln>
                  </pic:spPr>
                </pic:pic>
              </a:graphicData>
            </a:graphic>
          </wp:inline>
        </w:drawing>
      </w:r>
    </w:p>
    <w:p w14:paraId="0CEB67F4" w14:textId="2F47CB8F" w:rsidR="0034328E" w:rsidRPr="0034328E" w:rsidRDefault="0034328E" w:rsidP="0034328E">
      <w:pPr>
        <w:pStyle w:val="a6"/>
        <w:rPr>
          <w:noProof/>
        </w:rPr>
      </w:pPr>
      <w:r w:rsidRPr="00FD7940">
        <w:rPr>
          <w:noProof/>
        </w:rPr>
        <w:t>图</w:t>
      </w:r>
      <w:r w:rsidRPr="00FD7940">
        <w:rPr>
          <w:noProof/>
        </w:rPr>
        <w:t>5-</w:t>
      </w:r>
      <w:r w:rsidR="009F5BDE">
        <w:rPr>
          <w:noProof/>
        </w:rPr>
        <w:t>23</w:t>
      </w:r>
      <w:r w:rsidRPr="00FD7940">
        <w:rPr>
          <w:noProof/>
        </w:rPr>
        <w:t xml:space="preserve">  </w:t>
      </w:r>
      <w:r>
        <w:rPr>
          <w:rFonts w:hint="eastAsia"/>
          <w:noProof/>
        </w:rPr>
        <w:t>防疫物资查看</w:t>
      </w:r>
      <w:r w:rsidRPr="00FD7940">
        <w:rPr>
          <w:noProof/>
        </w:rPr>
        <w:t>界面</w:t>
      </w:r>
    </w:p>
    <w:p w14:paraId="000F021F" w14:textId="767D05FE" w:rsidR="00FD6F00" w:rsidRPr="00FD7940" w:rsidRDefault="00FD6F00" w:rsidP="00FD6F00">
      <w:pPr>
        <w:pStyle w:val="2"/>
        <w:rPr>
          <w:noProof/>
        </w:rPr>
      </w:pPr>
      <w:bookmarkStart w:id="85" w:name="_Toc72230378"/>
      <w:bookmarkStart w:id="86" w:name="_Toc105672544"/>
      <w:r w:rsidRPr="00FD7940">
        <w:rPr>
          <w:noProof/>
        </w:rPr>
        <w:t>5.</w:t>
      </w:r>
      <w:r w:rsidR="0055270B">
        <w:rPr>
          <w:noProof/>
        </w:rPr>
        <w:t>4</w:t>
      </w:r>
      <w:r w:rsidRPr="00FD7940">
        <w:rPr>
          <w:noProof/>
        </w:rPr>
        <w:t xml:space="preserve">  </w:t>
      </w:r>
      <w:r w:rsidR="009873BF" w:rsidRPr="00D06216">
        <w:rPr>
          <w:rFonts w:hint="eastAsia"/>
          <w:noProof/>
        </w:rPr>
        <w:t>疫情概况</w:t>
      </w:r>
      <w:r w:rsidRPr="00FD7940">
        <w:rPr>
          <w:noProof/>
        </w:rPr>
        <w:t>模块</w:t>
      </w:r>
      <w:bookmarkEnd w:id="85"/>
      <w:bookmarkEnd w:id="86"/>
    </w:p>
    <w:p w14:paraId="481AB790" w14:textId="62744C3C" w:rsidR="009873BF" w:rsidRDefault="009873BF" w:rsidP="00A355E6">
      <w:pPr>
        <w:pStyle w:val="a0"/>
        <w:ind w:firstLine="480"/>
        <w:rPr>
          <w:noProof/>
        </w:rPr>
      </w:pPr>
      <w:bookmarkStart w:id="87" w:name="_Hlk71126403"/>
      <w:r w:rsidRPr="00D06216">
        <w:rPr>
          <w:rFonts w:hint="eastAsia"/>
          <w:noProof/>
        </w:rPr>
        <w:t>疫情概况</w:t>
      </w:r>
      <w:r w:rsidR="005D46E5" w:rsidRPr="00FD7940">
        <w:rPr>
          <w:noProof/>
        </w:rPr>
        <w:t>模块用来</w:t>
      </w:r>
      <w:r w:rsidR="00731A2C" w:rsidRPr="00FD7940">
        <w:rPr>
          <w:noProof/>
        </w:rPr>
        <w:t>让管理者能够更直接地查看</w:t>
      </w:r>
      <w:r w:rsidR="00731A2C">
        <w:rPr>
          <w:rFonts w:hint="eastAsia"/>
          <w:noProof/>
        </w:rPr>
        <w:t>疫情的趋势和物资的数目</w:t>
      </w:r>
      <w:r w:rsidR="00A355E6" w:rsidRPr="00FD7940">
        <w:rPr>
          <w:noProof/>
        </w:rPr>
        <w:t>，</w:t>
      </w:r>
      <w:bookmarkStart w:id="88" w:name="_Hlk104800185"/>
      <w:r w:rsidR="00CD2BD9">
        <w:rPr>
          <w:rFonts w:hint="eastAsia"/>
          <w:noProof/>
        </w:rPr>
        <w:t>及可以</w:t>
      </w:r>
      <w:r w:rsidR="00A355E6" w:rsidRPr="00FD7940">
        <w:rPr>
          <w:noProof/>
        </w:rPr>
        <w:t>显示数据，</w:t>
      </w:r>
      <w:r w:rsidR="00CD2BD9">
        <w:rPr>
          <w:rFonts w:hint="eastAsia"/>
          <w:noProof/>
        </w:rPr>
        <w:t>也可以下载数据</w:t>
      </w:r>
      <w:r w:rsidR="00A355E6" w:rsidRPr="00FD7940">
        <w:rPr>
          <w:noProof/>
        </w:rPr>
        <w:t>。</w:t>
      </w:r>
    </w:p>
    <w:bookmarkEnd w:id="88"/>
    <w:p w14:paraId="5AD10540" w14:textId="09A5AFE0" w:rsidR="00FD6F00" w:rsidRPr="00FD7940" w:rsidRDefault="009873BF" w:rsidP="00A355E6">
      <w:pPr>
        <w:pStyle w:val="a0"/>
        <w:ind w:firstLine="480"/>
        <w:rPr>
          <w:noProof/>
        </w:rPr>
      </w:pPr>
      <w:r w:rsidRPr="00D06216">
        <w:rPr>
          <w:rFonts w:hint="eastAsia"/>
          <w:noProof/>
        </w:rPr>
        <w:t>疫情概况</w:t>
      </w:r>
      <w:r w:rsidR="00FD6F00" w:rsidRPr="00FD7940">
        <w:rPr>
          <w:noProof/>
        </w:rPr>
        <w:t>的流程图如图</w:t>
      </w:r>
      <w:r w:rsidR="00FD6F00" w:rsidRPr="00FD7940">
        <w:rPr>
          <w:noProof/>
        </w:rPr>
        <w:t>5-</w:t>
      </w:r>
      <w:r w:rsidR="009F5BDE">
        <w:rPr>
          <w:noProof/>
        </w:rPr>
        <w:t>24</w:t>
      </w:r>
      <w:r w:rsidR="00FD6F00" w:rsidRPr="00FD7940">
        <w:rPr>
          <w:noProof/>
        </w:rPr>
        <w:t>所示。</w:t>
      </w:r>
    </w:p>
    <w:bookmarkEnd w:id="87"/>
    <w:p w14:paraId="1FC3459D" w14:textId="7544CD66" w:rsidR="00FD6F00" w:rsidRPr="00FD7940" w:rsidRDefault="00AC2994" w:rsidP="00FD6F00">
      <w:pPr>
        <w:pStyle w:val="a7"/>
        <w:rPr>
          <w:noProof/>
        </w:rPr>
      </w:pPr>
      <w:r w:rsidRPr="00AC2994">
        <w:rPr>
          <w:noProof/>
        </w:rPr>
        <w:drawing>
          <wp:inline distT="0" distB="0" distL="0" distR="0" wp14:anchorId="26E3AA0D" wp14:editId="22B451D8">
            <wp:extent cx="4955881" cy="40620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71677" cy="4075031"/>
                    </a:xfrm>
                    <a:prstGeom prst="rect">
                      <a:avLst/>
                    </a:prstGeom>
                  </pic:spPr>
                </pic:pic>
              </a:graphicData>
            </a:graphic>
          </wp:inline>
        </w:drawing>
      </w:r>
    </w:p>
    <w:p w14:paraId="21526597" w14:textId="01EAF0E7" w:rsidR="00FD6F00" w:rsidRPr="00FD7940" w:rsidRDefault="00FD6F00" w:rsidP="00FD6F00">
      <w:pPr>
        <w:pStyle w:val="a6"/>
        <w:rPr>
          <w:noProof/>
        </w:rPr>
      </w:pPr>
      <w:r w:rsidRPr="00FD7940">
        <w:rPr>
          <w:noProof/>
        </w:rPr>
        <w:lastRenderedPageBreak/>
        <w:t>图</w:t>
      </w:r>
      <w:r w:rsidRPr="00FD7940">
        <w:rPr>
          <w:noProof/>
        </w:rPr>
        <w:t>5-</w:t>
      </w:r>
      <w:r w:rsidR="009F5BDE">
        <w:rPr>
          <w:noProof/>
        </w:rPr>
        <w:t>24</w:t>
      </w:r>
      <w:r w:rsidRPr="00FD7940">
        <w:rPr>
          <w:noProof/>
        </w:rPr>
        <w:t xml:space="preserve">  </w:t>
      </w:r>
      <w:r w:rsidR="009873BF" w:rsidRPr="00D06216">
        <w:rPr>
          <w:rFonts w:hint="eastAsia"/>
          <w:noProof/>
        </w:rPr>
        <w:t>疫情概况</w:t>
      </w:r>
      <w:r w:rsidR="005D46E5" w:rsidRPr="00FD7940">
        <w:rPr>
          <w:noProof/>
        </w:rPr>
        <w:t>模块</w:t>
      </w:r>
      <w:r w:rsidRPr="00FD7940">
        <w:rPr>
          <w:noProof/>
        </w:rPr>
        <w:t>流程图</w:t>
      </w:r>
    </w:p>
    <w:p w14:paraId="71100541" w14:textId="6170334A" w:rsidR="00FD6F00" w:rsidRPr="00FD7940" w:rsidRDefault="006E77D3" w:rsidP="00FD6F00">
      <w:pPr>
        <w:pStyle w:val="a0"/>
        <w:ind w:firstLine="480"/>
        <w:rPr>
          <w:noProof/>
        </w:rPr>
      </w:pPr>
      <w:r>
        <w:rPr>
          <w:rFonts w:hint="eastAsia"/>
          <w:noProof/>
        </w:rPr>
        <w:t>防疫数据可视化</w:t>
      </w:r>
      <w:r w:rsidR="00FD6F00" w:rsidRPr="00FD7940">
        <w:rPr>
          <w:noProof/>
        </w:rPr>
        <w:t>的核心代码如下：</w:t>
      </w:r>
    </w:p>
    <w:p w14:paraId="14D10364" w14:textId="389A5258" w:rsidR="006E77D3" w:rsidRDefault="006E77D3" w:rsidP="006E77D3">
      <w:pPr>
        <w:pStyle w:val="a0"/>
        <w:ind w:firstLineChars="0" w:firstLine="0"/>
        <w:rPr>
          <w:noProof/>
        </w:rPr>
      </w:pPr>
      <w:r w:rsidRPr="00853239">
        <w:rPr>
          <w:rFonts w:ascii="Consolas" w:hAnsi="Consolas" w:hint="eastAsia"/>
          <w:noProof/>
          <w:sz w:val="22"/>
        </w:rPr>
        <w:t>@GetMapping("/LineVO")</w:t>
      </w:r>
      <w:r>
        <w:rPr>
          <w:rFonts w:ascii="Consolas" w:hAnsi="Consolas"/>
          <w:noProof/>
          <w:sz w:val="22"/>
        </w:rPr>
        <w:t xml:space="preserve">    //</w:t>
      </w:r>
      <w:r>
        <w:rPr>
          <w:rFonts w:ascii="Consolas" w:hAnsi="Consolas" w:hint="eastAsia"/>
          <w:noProof/>
          <w:sz w:val="22"/>
        </w:rPr>
        <w:t>疫情趋势</w:t>
      </w:r>
      <w:r w:rsidRPr="00853239">
        <w:rPr>
          <w:rFonts w:ascii="Consolas" w:hAnsi="Consolas" w:hint="eastAsia"/>
          <w:noProof/>
          <w:sz w:val="22"/>
        </w:rPr>
        <w:t xml:space="preserve"> </w:t>
      </w:r>
      <w:r w:rsidRPr="00853239">
        <w:rPr>
          <w:rFonts w:ascii="Consolas" w:hAnsi="Consolas" w:hint="eastAsia"/>
          <w:noProof/>
          <w:sz w:val="22"/>
        </w:rPr>
        <w:br/>
        <w:t>public LineVO getLineVO(){</w:t>
      </w:r>
      <w:r w:rsidRPr="00853239">
        <w:rPr>
          <w:rFonts w:ascii="Consolas" w:hAnsi="Consolas" w:hint="eastAsia"/>
          <w:noProof/>
          <w:sz w:val="22"/>
        </w:rPr>
        <w:br/>
        <w:t xml:space="preserve">    return this.chartService.lineVOList();</w:t>
      </w:r>
      <w:r w:rsidRPr="00853239">
        <w:rPr>
          <w:rFonts w:ascii="Consolas" w:hAnsi="Consolas" w:hint="eastAsia"/>
          <w:noProof/>
          <w:sz w:val="22"/>
        </w:rPr>
        <w:br/>
        <w:t>}</w:t>
      </w:r>
      <w:r w:rsidRPr="00853239">
        <w:rPr>
          <w:rFonts w:ascii="Consolas" w:hAnsi="Consolas" w:hint="eastAsia"/>
          <w:noProof/>
          <w:sz w:val="22"/>
        </w:rPr>
        <w:br/>
        <w:t>@GetMapping("/PieVO")</w:t>
      </w:r>
      <w:r>
        <w:rPr>
          <w:rFonts w:ascii="Consolas" w:hAnsi="Consolas"/>
          <w:noProof/>
          <w:sz w:val="22"/>
        </w:rPr>
        <w:t xml:space="preserve">      //</w:t>
      </w:r>
      <w:r>
        <w:rPr>
          <w:rFonts w:ascii="Consolas" w:hAnsi="Consolas" w:hint="eastAsia"/>
          <w:noProof/>
          <w:sz w:val="22"/>
        </w:rPr>
        <w:t>物资情况</w:t>
      </w:r>
      <w:r w:rsidRPr="00853239">
        <w:rPr>
          <w:rFonts w:ascii="Consolas" w:hAnsi="Consolas" w:hint="eastAsia"/>
          <w:noProof/>
          <w:sz w:val="22"/>
        </w:rPr>
        <w:br/>
        <w:t>public List&lt;PieVo&gt; getPieVO(){</w:t>
      </w:r>
      <w:r w:rsidRPr="00853239">
        <w:rPr>
          <w:rFonts w:ascii="Consolas" w:hAnsi="Consolas" w:hint="eastAsia"/>
          <w:noProof/>
          <w:sz w:val="22"/>
        </w:rPr>
        <w:br/>
        <w:t xml:space="preserve">    return this.chartService.pieVOMap();</w:t>
      </w:r>
      <w:r w:rsidRPr="00853239">
        <w:rPr>
          <w:rFonts w:ascii="Consolas" w:hAnsi="Consolas" w:hint="eastAsia"/>
          <w:noProof/>
          <w:sz w:val="22"/>
        </w:rPr>
        <w:br/>
        <w:t>}</w:t>
      </w:r>
    </w:p>
    <w:p w14:paraId="4FFA4666" w14:textId="5381876B" w:rsidR="00FD6F00" w:rsidRPr="006E77D3" w:rsidRDefault="00FD6F00" w:rsidP="006E77D3">
      <w:pPr>
        <w:pStyle w:val="a0"/>
        <w:ind w:firstLineChars="0" w:firstLine="420"/>
        <w:rPr>
          <w:rFonts w:ascii="Consolas" w:hAnsi="Consolas"/>
          <w:noProof/>
          <w:sz w:val="22"/>
        </w:rPr>
      </w:pPr>
      <w:r w:rsidRPr="00FD7940">
        <w:rPr>
          <w:noProof/>
        </w:rPr>
        <w:t>其主要界面如图</w:t>
      </w:r>
      <w:r w:rsidRPr="00FD7940">
        <w:rPr>
          <w:noProof/>
        </w:rPr>
        <w:t>5-</w:t>
      </w:r>
      <w:r w:rsidR="009F5BDE">
        <w:rPr>
          <w:noProof/>
        </w:rPr>
        <w:t>25</w:t>
      </w:r>
      <w:r w:rsidRPr="00FD7940">
        <w:rPr>
          <w:noProof/>
        </w:rPr>
        <w:t>所示。</w:t>
      </w:r>
    </w:p>
    <w:p w14:paraId="4F6B93E4" w14:textId="7D8D46EA" w:rsidR="00FD6F00" w:rsidRPr="00FD7940" w:rsidRDefault="009F5BDE" w:rsidP="00FD6F00">
      <w:pPr>
        <w:pStyle w:val="a0"/>
        <w:spacing w:line="240" w:lineRule="auto"/>
        <w:ind w:firstLineChars="0" w:firstLine="0"/>
        <w:jc w:val="center"/>
        <w:rPr>
          <w:noProof/>
        </w:rPr>
      </w:pPr>
      <w:r w:rsidRPr="009F5BDE">
        <w:rPr>
          <w:noProof/>
        </w:rPr>
        <w:drawing>
          <wp:inline distT="0" distB="0" distL="0" distR="0" wp14:anchorId="2EF5029C" wp14:editId="771862A5">
            <wp:extent cx="5939790" cy="2671445"/>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39790" cy="2671445"/>
                    </a:xfrm>
                    <a:prstGeom prst="rect">
                      <a:avLst/>
                    </a:prstGeom>
                  </pic:spPr>
                </pic:pic>
              </a:graphicData>
            </a:graphic>
          </wp:inline>
        </w:drawing>
      </w:r>
      <w:r w:rsidR="00731A2C" w:rsidRPr="00FD7940">
        <w:rPr>
          <w:noProof/>
        </w:rPr>
        <w:t xml:space="preserve"> </w:t>
      </w:r>
    </w:p>
    <w:p w14:paraId="6D156DB0" w14:textId="1A9FD883" w:rsidR="00FD6F00" w:rsidRPr="00FD7940" w:rsidRDefault="00FD6F00" w:rsidP="00FD6F00">
      <w:pPr>
        <w:pStyle w:val="a6"/>
        <w:rPr>
          <w:noProof/>
        </w:rPr>
      </w:pPr>
      <w:r w:rsidRPr="00FD7940">
        <w:rPr>
          <w:noProof/>
        </w:rPr>
        <w:t>图</w:t>
      </w:r>
      <w:r w:rsidRPr="00FD7940">
        <w:rPr>
          <w:noProof/>
        </w:rPr>
        <w:t>5-</w:t>
      </w:r>
      <w:r w:rsidR="009F5BDE">
        <w:rPr>
          <w:noProof/>
        </w:rPr>
        <w:t>25</w:t>
      </w:r>
      <w:r w:rsidRPr="00FD7940">
        <w:rPr>
          <w:noProof/>
        </w:rPr>
        <w:t xml:space="preserve">  </w:t>
      </w:r>
      <w:r w:rsidR="009873BF" w:rsidRPr="00D06216">
        <w:rPr>
          <w:rFonts w:hint="eastAsia"/>
          <w:noProof/>
        </w:rPr>
        <w:t>疫情概况</w:t>
      </w:r>
      <w:r w:rsidR="0006377A" w:rsidRPr="00FD7940">
        <w:rPr>
          <w:noProof/>
        </w:rPr>
        <w:t>计</w:t>
      </w:r>
      <w:r w:rsidR="005D46E5" w:rsidRPr="00FD7940">
        <w:rPr>
          <w:noProof/>
        </w:rPr>
        <w:t>界面</w:t>
      </w:r>
    </w:p>
    <w:p w14:paraId="6A1DED4D" w14:textId="0B645EA7" w:rsidR="00FD6F00" w:rsidRPr="00FD7940" w:rsidRDefault="00FD6F00" w:rsidP="00FD6F00">
      <w:pPr>
        <w:pStyle w:val="2"/>
        <w:rPr>
          <w:noProof/>
        </w:rPr>
      </w:pPr>
      <w:bookmarkStart w:id="89" w:name="_Toc72230379"/>
      <w:bookmarkStart w:id="90" w:name="_Toc105672545"/>
      <w:r w:rsidRPr="00FD7940">
        <w:rPr>
          <w:noProof/>
        </w:rPr>
        <w:t>5.</w:t>
      </w:r>
      <w:r w:rsidR="0055270B">
        <w:rPr>
          <w:noProof/>
        </w:rPr>
        <w:t>5</w:t>
      </w:r>
      <w:r w:rsidRPr="00FD7940">
        <w:rPr>
          <w:noProof/>
        </w:rPr>
        <w:t xml:space="preserve">  本章小结</w:t>
      </w:r>
      <w:bookmarkEnd w:id="78"/>
      <w:bookmarkEnd w:id="89"/>
      <w:bookmarkEnd w:id="90"/>
    </w:p>
    <w:p w14:paraId="41F83C2F" w14:textId="326E62D8" w:rsidR="00A17D41" w:rsidRPr="00FD7940" w:rsidRDefault="00DD3D89" w:rsidP="00A17D41">
      <w:pPr>
        <w:pStyle w:val="a0"/>
        <w:ind w:firstLine="480"/>
        <w:rPr>
          <w:noProof/>
        </w:rPr>
      </w:pPr>
      <w:r w:rsidRPr="00FD7940">
        <w:rPr>
          <w:noProof/>
        </w:rPr>
        <w:t>本章重点介绍了</w:t>
      </w:r>
      <w:r w:rsidR="000E1B17">
        <w:rPr>
          <w:rFonts w:hint="eastAsia"/>
          <w:noProof/>
        </w:rPr>
        <w:t>疫情封控管理</w:t>
      </w:r>
      <w:r w:rsidRPr="00FD7940">
        <w:rPr>
          <w:noProof/>
        </w:rPr>
        <w:t>系统各功能模块的实现</w:t>
      </w:r>
      <w:r w:rsidR="00A355E6" w:rsidRPr="00FD7940">
        <w:rPr>
          <w:noProof/>
        </w:rPr>
        <w:t>方法</w:t>
      </w:r>
      <w:r w:rsidRPr="00FD7940">
        <w:rPr>
          <w:noProof/>
        </w:rPr>
        <w:t>。</w:t>
      </w:r>
      <w:r w:rsidR="00A17D41" w:rsidRPr="00FD7940">
        <w:rPr>
          <w:noProof/>
        </w:rPr>
        <w:t>以流程图及核心代码为基础，明确表达了该系统已完成的所有功能，并给出了最终效果图。</w:t>
      </w:r>
    </w:p>
    <w:p w14:paraId="26CD2ABD" w14:textId="4FD2D022" w:rsidR="00FD6F00" w:rsidRPr="00FD7940" w:rsidRDefault="00FD6F00" w:rsidP="00DD3D89">
      <w:pPr>
        <w:pStyle w:val="a0"/>
        <w:ind w:firstLine="480"/>
        <w:rPr>
          <w:noProof/>
        </w:rPr>
        <w:sectPr w:rsidR="00FD6F00" w:rsidRPr="00FD7940" w:rsidSect="00D211F2">
          <w:pgSz w:w="11906" w:h="16838" w:code="9"/>
          <w:pgMar w:top="1418" w:right="1134" w:bottom="1134" w:left="1134" w:header="851" w:footer="992" w:gutter="284"/>
          <w:cols w:space="425"/>
          <w:docGrid w:type="lines" w:linePitch="312"/>
        </w:sectPr>
      </w:pPr>
    </w:p>
    <w:p w14:paraId="189058D0" w14:textId="1F82D4E9" w:rsidR="004E0F20" w:rsidRPr="00FD7940" w:rsidRDefault="00606601" w:rsidP="004E0F20">
      <w:pPr>
        <w:pStyle w:val="1"/>
        <w:rPr>
          <w:noProof/>
        </w:rPr>
      </w:pPr>
      <w:bookmarkStart w:id="91" w:name="_Toc45696428"/>
      <w:bookmarkStart w:id="92" w:name="_Toc105672546"/>
      <w:bookmarkEnd w:id="74"/>
      <w:r w:rsidRPr="00FD7940">
        <w:rPr>
          <w:noProof/>
        </w:rPr>
        <w:lastRenderedPageBreak/>
        <w:t xml:space="preserve">第6章  </w:t>
      </w:r>
      <w:bookmarkEnd w:id="91"/>
      <w:r w:rsidR="00006E68" w:rsidRPr="00FD7940">
        <w:rPr>
          <w:noProof/>
        </w:rPr>
        <w:t>系统测试</w:t>
      </w:r>
      <w:bookmarkEnd w:id="92"/>
    </w:p>
    <w:p w14:paraId="6D7FAAB0" w14:textId="77777777" w:rsidR="00195D09" w:rsidRPr="00FD7940" w:rsidRDefault="00195D09" w:rsidP="00195D09">
      <w:pPr>
        <w:pStyle w:val="a0"/>
        <w:ind w:firstLine="480"/>
        <w:rPr>
          <w:noProof/>
        </w:rPr>
      </w:pPr>
      <w:bookmarkStart w:id="93" w:name="_Toc45696429"/>
      <w:r w:rsidRPr="00FD7940">
        <w:rPr>
          <w:noProof/>
        </w:rPr>
        <w:t>本章主要对基于</w:t>
      </w:r>
      <w:r>
        <w:rPr>
          <w:rFonts w:hint="eastAsia"/>
          <w:noProof/>
        </w:rPr>
        <w:t>疫情</w:t>
      </w:r>
      <w:r w:rsidRPr="00FD7940">
        <w:rPr>
          <w:noProof/>
        </w:rPr>
        <w:t>的</w:t>
      </w:r>
      <w:r>
        <w:rPr>
          <w:rFonts w:hint="eastAsia"/>
          <w:noProof/>
        </w:rPr>
        <w:t>疫情封控管</w:t>
      </w:r>
      <w:r w:rsidRPr="00FD7940">
        <w:rPr>
          <w:noProof/>
        </w:rPr>
        <w:t>系统测试的内容和结果进行阐述。介绍了系统所要求的测试环境和方法，测试的重点是功能和系统性能。通过本章节，可以测试系统的功能是否达到使用要求。</w:t>
      </w:r>
    </w:p>
    <w:p w14:paraId="75B7A4F3" w14:textId="7459AB0E" w:rsidR="004E0F20" w:rsidRPr="00FD7940" w:rsidRDefault="004E0F20" w:rsidP="004E0F20">
      <w:pPr>
        <w:pStyle w:val="2"/>
        <w:rPr>
          <w:noProof/>
        </w:rPr>
      </w:pPr>
      <w:bookmarkStart w:id="94" w:name="_Toc105672547"/>
      <w:r w:rsidRPr="00FD7940">
        <w:rPr>
          <w:noProof/>
        </w:rPr>
        <w:t>6.</w:t>
      </w:r>
      <w:r w:rsidR="009D4BF4" w:rsidRPr="00FD7940">
        <w:rPr>
          <w:noProof/>
        </w:rPr>
        <w:t>1</w:t>
      </w:r>
      <w:r w:rsidRPr="00FD7940">
        <w:rPr>
          <w:noProof/>
        </w:rPr>
        <w:t xml:space="preserve">  </w:t>
      </w:r>
      <w:bookmarkEnd w:id="93"/>
      <w:r w:rsidR="00F377BF" w:rsidRPr="00FD7940">
        <w:rPr>
          <w:noProof/>
        </w:rPr>
        <w:t>测试原则</w:t>
      </w:r>
      <w:bookmarkEnd w:id="94"/>
    </w:p>
    <w:p w14:paraId="255380D8" w14:textId="77777777" w:rsidR="00195D09" w:rsidRPr="006D3F7B" w:rsidRDefault="00195D09" w:rsidP="00195D09">
      <w:pPr>
        <w:pStyle w:val="a0"/>
        <w:ind w:firstLine="480"/>
        <w:rPr>
          <w:noProof/>
        </w:rPr>
      </w:pPr>
      <w:bookmarkStart w:id="95" w:name="_Toc45696430"/>
      <w:r w:rsidRPr="006D3F7B">
        <w:rPr>
          <w:noProof/>
        </w:rPr>
        <w:t>根据</w:t>
      </w:r>
      <w:r w:rsidRPr="006D3F7B">
        <w:rPr>
          <w:rFonts w:hint="eastAsia"/>
          <w:noProof/>
        </w:rPr>
        <w:t>疫情封控管</w:t>
      </w:r>
      <w:r w:rsidRPr="006D3F7B">
        <w:rPr>
          <w:noProof/>
        </w:rPr>
        <w:t>系统的开发需求，设计了一个操作简便，界面友好，可扩充性强的</w:t>
      </w:r>
      <w:r w:rsidRPr="006D3F7B">
        <w:rPr>
          <w:rFonts w:hint="eastAsia"/>
          <w:noProof/>
        </w:rPr>
        <w:t>前端页面</w:t>
      </w:r>
      <w:r w:rsidRPr="006D3F7B">
        <w:rPr>
          <w:noProof/>
        </w:rPr>
        <w:t>项目。本系统主要面向管理人员。在进行测试时，需要对各功能单独进行测试。对</w:t>
      </w:r>
      <w:r w:rsidRPr="006D3F7B">
        <w:rPr>
          <w:rFonts w:hint="eastAsia"/>
          <w:noProof/>
        </w:rPr>
        <w:t>疫情封控管</w:t>
      </w:r>
      <w:r w:rsidRPr="006D3F7B">
        <w:rPr>
          <w:noProof/>
        </w:rPr>
        <w:t>系统进行合理地测试，对于保证系统的实际使用至关重要。全面测试整个系统，发现关键问题，确保系统的整体运行正常。</w:t>
      </w:r>
    </w:p>
    <w:p w14:paraId="1C0D9CF0" w14:textId="508D59C0" w:rsidR="004E0F20" w:rsidRPr="00FD7940" w:rsidRDefault="004E0F20" w:rsidP="004E0F20">
      <w:pPr>
        <w:pStyle w:val="2"/>
        <w:rPr>
          <w:noProof/>
        </w:rPr>
      </w:pPr>
      <w:bookmarkStart w:id="96" w:name="_Toc105672548"/>
      <w:r w:rsidRPr="00FD7940">
        <w:rPr>
          <w:noProof/>
        </w:rPr>
        <w:t>6.</w:t>
      </w:r>
      <w:r w:rsidR="009D4BF4" w:rsidRPr="00FD7940">
        <w:rPr>
          <w:noProof/>
        </w:rPr>
        <w:t>2</w:t>
      </w:r>
      <w:r w:rsidRPr="00FD7940">
        <w:rPr>
          <w:noProof/>
        </w:rPr>
        <w:t xml:space="preserve">  </w:t>
      </w:r>
      <w:bookmarkEnd w:id="95"/>
      <w:r w:rsidR="00F377BF" w:rsidRPr="00FD7940">
        <w:rPr>
          <w:noProof/>
        </w:rPr>
        <w:t>功能测试</w:t>
      </w:r>
      <w:bookmarkEnd w:id="96"/>
    </w:p>
    <w:p w14:paraId="3C94F4FD" w14:textId="77777777" w:rsidR="00195D09" w:rsidRPr="00FD7940" w:rsidRDefault="00195D09" w:rsidP="00195D09">
      <w:pPr>
        <w:pStyle w:val="a0"/>
        <w:ind w:firstLine="480"/>
        <w:rPr>
          <w:noProof/>
        </w:rPr>
      </w:pPr>
      <w:bookmarkStart w:id="97" w:name="_Toc41332559"/>
      <w:bookmarkStart w:id="98" w:name="_Toc45696431"/>
      <w:r w:rsidRPr="00FD7940">
        <w:rPr>
          <w:noProof/>
        </w:rPr>
        <w:t>功能测试包含</w:t>
      </w:r>
      <w:r w:rsidRPr="00D06216">
        <w:rPr>
          <w:rFonts w:hint="eastAsia"/>
          <w:noProof/>
        </w:rPr>
        <w:t>日常防控管理</w:t>
      </w:r>
      <w:r w:rsidRPr="00FD7940">
        <w:rPr>
          <w:noProof/>
        </w:rPr>
        <w:t>功能模块测试、</w:t>
      </w:r>
      <w:r w:rsidRPr="00D06216">
        <w:rPr>
          <w:rFonts w:hint="eastAsia"/>
          <w:noProof/>
        </w:rPr>
        <w:t>异常人员管理</w:t>
      </w:r>
      <w:r w:rsidRPr="00FD7940">
        <w:rPr>
          <w:noProof/>
        </w:rPr>
        <w:t>功能模块测试、</w:t>
      </w:r>
      <w:r w:rsidRPr="00D06216">
        <w:rPr>
          <w:rFonts w:hint="eastAsia"/>
          <w:noProof/>
        </w:rPr>
        <w:t>防控物资管理</w:t>
      </w:r>
      <w:r w:rsidRPr="00FD7940">
        <w:rPr>
          <w:noProof/>
        </w:rPr>
        <w:t>功能模块测试</w:t>
      </w:r>
      <w:r>
        <w:rPr>
          <w:rFonts w:hint="eastAsia"/>
          <w:noProof/>
        </w:rPr>
        <w:t>以及</w:t>
      </w:r>
      <w:bookmarkStart w:id="99" w:name="_Hlk104802544"/>
      <w:r w:rsidRPr="00D06216">
        <w:rPr>
          <w:rFonts w:hint="eastAsia"/>
          <w:noProof/>
        </w:rPr>
        <w:t>疫情概况</w:t>
      </w:r>
      <w:bookmarkEnd w:id="99"/>
      <w:r w:rsidRPr="00FD7940">
        <w:rPr>
          <w:noProof/>
        </w:rPr>
        <w:t>功能模块测试，因而对系统各模块进行单独测试。</w:t>
      </w:r>
    </w:p>
    <w:p w14:paraId="0AAD9707" w14:textId="18055532" w:rsidR="00311AA2" w:rsidRPr="00FD7940" w:rsidRDefault="00311AA2" w:rsidP="00311AA2">
      <w:pPr>
        <w:pStyle w:val="3"/>
        <w:rPr>
          <w:noProof/>
        </w:rPr>
      </w:pPr>
      <w:bookmarkStart w:id="100" w:name="_Toc105672549"/>
      <w:r w:rsidRPr="00FD7940">
        <w:rPr>
          <w:noProof/>
        </w:rPr>
        <w:t xml:space="preserve">6.2.1  </w:t>
      </w:r>
      <w:bookmarkEnd w:id="97"/>
      <w:r w:rsidR="007F6D28" w:rsidRPr="00D06216">
        <w:rPr>
          <w:rFonts w:hint="eastAsia"/>
          <w:noProof/>
        </w:rPr>
        <w:t>日常防控管理</w:t>
      </w:r>
      <w:r w:rsidR="009A29F6" w:rsidRPr="00FD7940">
        <w:rPr>
          <w:noProof/>
        </w:rPr>
        <w:t>功能</w:t>
      </w:r>
      <w:r w:rsidRPr="00FD7940">
        <w:rPr>
          <w:noProof/>
        </w:rPr>
        <w:t>测试</w:t>
      </w:r>
      <w:bookmarkEnd w:id="100"/>
    </w:p>
    <w:p w14:paraId="1F1E7FA8" w14:textId="77777777" w:rsidR="007F6D28" w:rsidRPr="00FD7940" w:rsidRDefault="007F6D28" w:rsidP="007F6D28">
      <w:pPr>
        <w:pStyle w:val="a0"/>
        <w:ind w:firstLine="480"/>
        <w:rPr>
          <w:noProof/>
        </w:rPr>
      </w:pPr>
      <w:r>
        <w:rPr>
          <w:rFonts w:hint="eastAsia"/>
          <w:noProof/>
        </w:rPr>
        <w:t>管理者</w:t>
      </w:r>
      <w:r w:rsidRPr="00FD7940">
        <w:rPr>
          <w:noProof/>
        </w:rPr>
        <w:t>登录</w:t>
      </w:r>
      <w:r>
        <w:rPr>
          <w:rFonts w:hint="eastAsia"/>
          <w:noProof/>
        </w:rPr>
        <w:t>前端页面</w:t>
      </w:r>
      <w:r w:rsidRPr="00FD7940">
        <w:rPr>
          <w:noProof/>
        </w:rPr>
        <w:t>后，</w:t>
      </w:r>
      <w:r w:rsidRPr="00BB19E5">
        <w:rPr>
          <w:rFonts w:hint="eastAsia"/>
          <w:noProof/>
        </w:rPr>
        <w:t>对健康打卡的申报和打卡记录信息的查看</w:t>
      </w:r>
      <w:r w:rsidRPr="00FD7940">
        <w:rPr>
          <w:noProof/>
        </w:rPr>
        <w:t>，并对各个模块下的各项功能进行测试，主要是测试</w:t>
      </w:r>
      <w:r w:rsidRPr="00BB19E5">
        <w:rPr>
          <w:rFonts w:hint="eastAsia"/>
          <w:noProof/>
        </w:rPr>
        <w:t>打卡记录</w:t>
      </w:r>
      <w:r w:rsidRPr="00FD7940">
        <w:rPr>
          <w:noProof/>
        </w:rPr>
        <w:t>信息的</w:t>
      </w:r>
      <w:r>
        <w:rPr>
          <w:rFonts w:hint="eastAsia"/>
          <w:noProof/>
        </w:rPr>
        <w:t>查询</w:t>
      </w:r>
      <w:r w:rsidRPr="00FD7940">
        <w:rPr>
          <w:noProof/>
        </w:rPr>
        <w:t>、编辑和删除等功能</w:t>
      </w:r>
      <w:r>
        <w:rPr>
          <w:rFonts w:hint="eastAsia"/>
          <w:noProof/>
        </w:rPr>
        <w:t>，以及</w:t>
      </w:r>
      <w:r w:rsidRPr="00BB19E5">
        <w:rPr>
          <w:rFonts w:hint="eastAsia"/>
          <w:noProof/>
        </w:rPr>
        <w:t>健康打卡申报</w:t>
      </w:r>
      <w:r>
        <w:rPr>
          <w:rFonts w:hint="eastAsia"/>
          <w:noProof/>
        </w:rPr>
        <w:t>的新增和重置</w:t>
      </w:r>
      <w:r w:rsidRPr="00FD7940">
        <w:rPr>
          <w:noProof/>
        </w:rPr>
        <w:t>。该模块各功能的测试用例表如表</w:t>
      </w:r>
      <w:r w:rsidRPr="00FD7940">
        <w:rPr>
          <w:noProof/>
        </w:rPr>
        <w:t>6-1</w:t>
      </w:r>
      <w:r w:rsidRPr="00FD7940">
        <w:rPr>
          <w:noProof/>
        </w:rPr>
        <w:t>所示。</w:t>
      </w:r>
    </w:p>
    <w:p w14:paraId="2C336D6C" w14:textId="01C4AF13" w:rsidR="00311AA2" w:rsidRPr="00FD7940" w:rsidRDefault="00311AA2" w:rsidP="00397932">
      <w:pPr>
        <w:pStyle w:val="a4"/>
        <w:rPr>
          <w:noProof/>
        </w:rPr>
      </w:pPr>
      <w:r w:rsidRPr="00FD7940">
        <w:rPr>
          <w:noProof/>
        </w:rPr>
        <w:t>表</w:t>
      </w:r>
      <w:r w:rsidRPr="00FD7940">
        <w:rPr>
          <w:noProof/>
        </w:rPr>
        <w:t xml:space="preserve">6-1  </w:t>
      </w:r>
      <w:r w:rsidR="007F6D28" w:rsidRPr="00D06216">
        <w:rPr>
          <w:rFonts w:hint="eastAsia"/>
          <w:noProof/>
        </w:rPr>
        <w:t>日常防控管理</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3737D1" w:rsidRPr="00FD7940" w14:paraId="47C371C0" w14:textId="77777777" w:rsidTr="00625541">
        <w:trPr>
          <w:trHeight w:val="454"/>
          <w:jc w:val="center"/>
        </w:trPr>
        <w:tc>
          <w:tcPr>
            <w:tcW w:w="1134" w:type="dxa"/>
            <w:tcBorders>
              <w:top w:val="single" w:sz="12" w:space="0" w:color="auto"/>
              <w:left w:val="nil"/>
              <w:bottom w:val="single" w:sz="8" w:space="0" w:color="auto"/>
            </w:tcBorders>
            <w:vAlign w:val="center"/>
          </w:tcPr>
          <w:p w14:paraId="7B6825E8" w14:textId="77777777" w:rsidR="003737D1" w:rsidRPr="00FD7940" w:rsidRDefault="003737D1" w:rsidP="0062554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65831E1B" w14:textId="77777777" w:rsidR="003737D1" w:rsidRPr="00FD7940" w:rsidRDefault="003737D1" w:rsidP="0062554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7226D024" w14:textId="77777777" w:rsidR="003737D1" w:rsidRPr="00FD7940" w:rsidRDefault="003737D1" w:rsidP="0062554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560BE937" w14:textId="77777777" w:rsidR="003737D1" w:rsidRPr="00FD7940" w:rsidRDefault="003737D1" w:rsidP="00625541">
            <w:pPr>
              <w:pStyle w:val="a5"/>
              <w:rPr>
                <w:noProof/>
              </w:rPr>
            </w:pPr>
            <w:r w:rsidRPr="00FD7940">
              <w:rPr>
                <w:noProof/>
              </w:rPr>
              <w:t>预期结果</w:t>
            </w:r>
          </w:p>
        </w:tc>
        <w:tc>
          <w:tcPr>
            <w:tcW w:w="1701" w:type="dxa"/>
            <w:tcBorders>
              <w:top w:val="single" w:sz="12" w:space="0" w:color="auto"/>
              <w:bottom w:val="single" w:sz="8" w:space="0" w:color="auto"/>
            </w:tcBorders>
          </w:tcPr>
          <w:p w14:paraId="21FED1CD" w14:textId="77777777" w:rsidR="003737D1" w:rsidRPr="00FD7940" w:rsidRDefault="003737D1" w:rsidP="00625541">
            <w:pPr>
              <w:pStyle w:val="a5"/>
              <w:rPr>
                <w:noProof/>
              </w:rPr>
            </w:pPr>
            <w:r w:rsidRPr="00FD7940">
              <w:rPr>
                <w:noProof/>
              </w:rPr>
              <w:t>实测结果</w:t>
            </w:r>
          </w:p>
        </w:tc>
      </w:tr>
    </w:tbl>
    <w:tbl>
      <w:tblPr>
        <w:tblpPr w:leftFromText="180" w:rightFromText="180" w:vertAnchor="text" w:tblpY="1"/>
        <w:tblOverlap w:val="never"/>
        <w:tblW w:w="8902" w:type="dxa"/>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204469" w:rsidRPr="00FD7940" w14:paraId="7EF2AD9F" w14:textId="77777777" w:rsidTr="002E529B">
        <w:trPr>
          <w:trHeight w:val="454"/>
        </w:trPr>
        <w:tc>
          <w:tcPr>
            <w:tcW w:w="1134" w:type="dxa"/>
            <w:vMerge w:val="restart"/>
            <w:tcBorders>
              <w:top w:val="nil"/>
              <w:left w:val="nil"/>
            </w:tcBorders>
            <w:vAlign w:val="center"/>
          </w:tcPr>
          <w:p w14:paraId="6D269591" w14:textId="77777777" w:rsidR="00204469" w:rsidRPr="00FD7940" w:rsidRDefault="00204469" w:rsidP="00204469">
            <w:pPr>
              <w:pStyle w:val="a5"/>
              <w:rPr>
                <w:noProof/>
              </w:rPr>
            </w:pPr>
            <w:bookmarkStart w:id="101" w:name="_Hlk104801932"/>
            <w:r>
              <w:rPr>
                <w:rFonts w:hint="eastAsia"/>
                <w:noProof/>
              </w:rPr>
              <w:t>日常防控</w:t>
            </w:r>
            <w:r w:rsidRPr="00FD7940">
              <w:rPr>
                <w:noProof/>
              </w:rPr>
              <w:t>管理</w:t>
            </w:r>
          </w:p>
        </w:tc>
        <w:tc>
          <w:tcPr>
            <w:tcW w:w="1701" w:type="dxa"/>
            <w:vAlign w:val="center"/>
          </w:tcPr>
          <w:p w14:paraId="7C44CE2A" w14:textId="77777777" w:rsidR="00204469" w:rsidRPr="00FD7940" w:rsidRDefault="00204469" w:rsidP="00204469">
            <w:pPr>
              <w:pStyle w:val="a5"/>
              <w:rPr>
                <w:noProof/>
              </w:rPr>
            </w:pPr>
            <w:r>
              <w:rPr>
                <w:rFonts w:hint="eastAsia"/>
                <w:noProof/>
              </w:rPr>
              <w:t>打卡记录信息显示</w:t>
            </w:r>
          </w:p>
        </w:tc>
        <w:tc>
          <w:tcPr>
            <w:tcW w:w="2665" w:type="dxa"/>
            <w:vAlign w:val="center"/>
          </w:tcPr>
          <w:p w14:paraId="76A61013" w14:textId="77777777" w:rsidR="00204469" w:rsidRPr="00FD7940" w:rsidRDefault="00204469" w:rsidP="00204469">
            <w:pPr>
              <w:pStyle w:val="a5"/>
              <w:rPr>
                <w:noProof/>
              </w:rPr>
            </w:pPr>
            <w:r w:rsidRPr="00FD7940">
              <w:rPr>
                <w:noProof/>
              </w:rPr>
              <w:t>点击</w:t>
            </w:r>
            <w:r>
              <w:rPr>
                <w:rFonts w:hint="eastAsia"/>
                <w:noProof/>
              </w:rPr>
              <w:t>打卡记录</w:t>
            </w:r>
            <w:r w:rsidRPr="00FD7940">
              <w:rPr>
                <w:noProof/>
              </w:rPr>
              <w:t>，可以</w:t>
            </w:r>
            <w:r>
              <w:rPr>
                <w:noProof/>
              </w:rPr>
              <w:t>显示打卡记录</w:t>
            </w:r>
            <w:r>
              <w:rPr>
                <w:rFonts w:hint="eastAsia"/>
                <w:noProof/>
              </w:rPr>
              <w:t>信息</w:t>
            </w:r>
          </w:p>
        </w:tc>
        <w:tc>
          <w:tcPr>
            <w:tcW w:w="1701" w:type="dxa"/>
            <w:vAlign w:val="center"/>
          </w:tcPr>
          <w:p w14:paraId="5BC39B9E" w14:textId="77777777" w:rsidR="00204469" w:rsidRPr="00FD7940" w:rsidRDefault="00204469" w:rsidP="00204469">
            <w:pPr>
              <w:pStyle w:val="a5"/>
              <w:rPr>
                <w:noProof/>
              </w:rPr>
            </w:pPr>
            <w:r w:rsidRPr="00FD7940">
              <w:rPr>
                <w:noProof/>
              </w:rPr>
              <w:t>准确实现</w:t>
            </w:r>
          </w:p>
        </w:tc>
        <w:tc>
          <w:tcPr>
            <w:tcW w:w="1701" w:type="dxa"/>
            <w:vAlign w:val="center"/>
          </w:tcPr>
          <w:p w14:paraId="7A35D9D5" w14:textId="77777777" w:rsidR="00204469" w:rsidRPr="00FD7940" w:rsidRDefault="00204469" w:rsidP="00204469">
            <w:pPr>
              <w:pStyle w:val="a5"/>
              <w:rPr>
                <w:noProof/>
              </w:rPr>
            </w:pPr>
            <w:r w:rsidRPr="00FD7940">
              <w:rPr>
                <w:noProof/>
              </w:rPr>
              <w:t>准确实现</w:t>
            </w:r>
          </w:p>
        </w:tc>
      </w:tr>
      <w:tr w:rsidR="00204469" w:rsidRPr="00FD7940" w14:paraId="0B555CE7" w14:textId="77777777" w:rsidTr="002E529B">
        <w:trPr>
          <w:trHeight w:val="454"/>
        </w:trPr>
        <w:tc>
          <w:tcPr>
            <w:tcW w:w="1134" w:type="dxa"/>
            <w:vMerge/>
            <w:tcBorders>
              <w:left w:val="nil"/>
            </w:tcBorders>
            <w:vAlign w:val="center"/>
          </w:tcPr>
          <w:p w14:paraId="3EFBA6AC" w14:textId="77777777" w:rsidR="00204469" w:rsidRPr="00FD7940" w:rsidRDefault="00204469" w:rsidP="00204469">
            <w:pPr>
              <w:pStyle w:val="a5"/>
              <w:rPr>
                <w:noProof/>
              </w:rPr>
            </w:pPr>
          </w:p>
        </w:tc>
        <w:tc>
          <w:tcPr>
            <w:tcW w:w="1701" w:type="dxa"/>
            <w:vAlign w:val="center"/>
          </w:tcPr>
          <w:p w14:paraId="5735DC57" w14:textId="77777777" w:rsidR="00204469" w:rsidRPr="00FD7940" w:rsidRDefault="00204469" w:rsidP="00204469">
            <w:pPr>
              <w:pStyle w:val="a5"/>
              <w:rPr>
                <w:noProof/>
              </w:rPr>
            </w:pPr>
            <w:r>
              <w:rPr>
                <w:rFonts w:hint="eastAsia"/>
                <w:noProof/>
              </w:rPr>
              <w:t>修改打卡记录信息</w:t>
            </w:r>
          </w:p>
        </w:tc>
        <w:tc>
          <w:tcPr>
            <w:tcW w:w="2665" w:type="dxa"/>
            <w:vAlign w:val="center"/>
          </w:tcPr>
          <w:p w14:paraId="4852D6DD" w14:textId="77777777" w:rsidR="00204469" w:rsidRPr="00FD7940" w:rsidRDefault="00204469" w:rsidP="00204469">
            <w:pPr>
              <w:pStyle w:val="a5"/>
              <w:rPr>
                <w:noProof/>
              </w:rPr>
            </w:pPr>
            <w:r w:rsidRPr="00FD7940">
              <w:rPr>
                <w:noProof/>
              </w:rPr>
              <w:t>点击</w:t>
            </w:r>
            <w:r>
              <w:rPr>
                <w:noProof/>
              </w:rPr>
              <w:t>修改</w:t>
            </w:r>
            <w:r w:rsidRPr="00FD7940">
              <w:rPr>
                <w:noProof/>
              </w:rPr>
              <w:t>按钮，对</w:t>
            </w:r>
            <w:r>
              <w:rPr>
                <w:rFonts w:hint="eastAsia"/>
                <w:noProof/>
              </w:rPr>
              <w:t>此条</w:t>
            </w:r>
            <w:r>
              <w:rPr>
                <w:noProof/>
              </w:rPr>
              <w:t>打卡记录</w:t>
            </w:r>
            <w:r w:rsidRPr="00FD7940">
              <w:rPr>
                <w:noProof/>
              </w:rPr>
              <w:t>进行修改保存</w:t>
            </w:r>
          </w:p>
        </w:tc>
        <w:tc>
          <w:tcPr>
            <w:tcW w:w="1701" w:type="dxa"/>
            <w:vAlign w:val="center"/>
          </w:tcPr>
          <w:p w14:paraId="2D09AD49" w14:textId="77777777" w:rsidR="00204469" w:rsidRPr="00FD7940" w:rsidRDefault="00204469" w:rsidP="00204469">
            <w:pPr>
              <w:pStyle w:val="a5"/>
              <w:rPr>
                <w:noProof/>
              </w:rPr>
            </w:pPr>
            <w:r w:rsidRPr="00FD7940">
              <w:rPr>
                <w:noProof/>
              </w:rPr>
              <w:t>准确实现</w:t>
            </w:r>
          </w:p>
        </w:tc>
        <w:tc>
          <w:tcPr>
            <w:tcW w:w="1701" w:type="dxa"/>
            <w:vAlign w:val="center"/>
          </w:tcPr>
          <w:p w14:paraId="67498A8E" w14:textId="77777777" w:rsidR="00204469" w:rsidRPr="00FD7940" w:rsidRDefault="00204469" w:rsidP="00204469">
            <w:pPr>
              <w:pStyle w:val="a5"/>
              <w:rPr>
                <w:noProof/>
              </w:rPr>
            </w:pPr>
            <w:r w:rsidRPr="00FD7940">
              <w:rPr>
                <w:noProof/>
              </w:rPr>
              <w:t>准确实现</w:t>
            </w:r>
          </w:p>
        </w:tc>
      </w:tr>
      <w:tr w:rsidR="00204469" w:rsidRPr="00FD7940" w14:paraId="691F6267" w14:textId="77777777" w:rsidTr="002E529B">
        <w:trPr>
          <w:trHeight w:val="454"/>
        </w:trPr>
        <w:tc>
          <w:tcPr>
            <w:tcW w:w="1134" w:type="dxa"/>
            <w:vMerge/>
            <w:tcBorders>
              <w:left w:val="nil"/>
            </w:tcBorders>
            <w:vAlign w:val="center"/>
          </w:tcPr>
          <w:p w14:paraId="64D9D24C" w14:textId="77777777" w:rsidR="00204469" w:rsidRPr="00FD7940" w:rsidRDefault="00204469" w:rsidP="00204469">
            <w:pPr>
              <w:pStyle w:val="a5"/>
              <w:rPr>
                <w:noProof/>
              </w:rPr>
            </w:pPr>
          </w:p>
        </w:tc>
        <w:tc>
          <w:tcPr>
            <w:tcW w:w="1701" w:type="dxa"/>
            <w:vAlign w:val="center"/>
          </w:tcPr>
          <w:p w14:paraId="13659949" w14:textId="77777777" w:rsidR="00204469" w:rsidRDefault="00204469" w:rsidP="00204469">
            <w:pPr>
              <w:pStyle w:val="a5"/>
              <w:rPr>
                <w:noProof/>
              </w:rPr>
            </w:pPr>
            <w:r>
              <w:rPr>
                <w:rFonts w:hint="eastAsia"/>
                <w:noProof/>
              </w:rPr>
              <w:t>搜索打卡记录信息</w:t>
            </w:r>
          </w:p>
        </w:tc>
        <w:tc>
          <w:tcPr>
            <w:tcW w:w="2665" w:type="dxa"/>
            <w:vAlign w:val="center"/>
          </w:tcPr>
          <w:p w14:paraId="3BB639AC" w14:textId="77777777" w:rsidR="00204469" w:rsidRDefault="00204469" w:rsidP="00204469">
            <w:pPr>
              <w:pStyle w:val="a5"/>
              <w:ind w:left="880" w:hangingChars="400" w:hanging="880"/>
              <w:jc w:val="both"/>
              <w:rPr>
                <w:noProof/>
              </w:rPr>
            </w:pPr>
            <w:r>
              <w:rPr>
                <w:rFonts w:hint="eastAsia"/>
                <w:noProof/>
              </w:rPr>
              <w:t>点击搜索按钮，寻找目标记录</w:t>
            </w:r>
          </w:p>
        </w:tc>
        <w:tc>
          <w:tcPr>
            <w:tcW w:w="1701" w:type="dxa"/>
            <w:vAlign w:val="center"/>
          </w:tcPr>
          <w:p w14:paraId="58CF3F25" w14:textId="77777777" w:rsidR="00204469" w:rsidRPr="00FD7940" w:rsidRDefault="00204469" w:rsidP="00204469">
            <w:pPr>
              <w:pStyle w:val="a5"/>
              <w:rPr>
                <w:noProof/>
              </w:rPr>
            </w:pPr>
            <w:r w:rsidRPr="00FD7940">
              <w:rPr>
                <w:noProof/>
              </w:rPr>
              <w:t>准确实现</w:t>
            </w:r>
          </w:p>
        </w:tc>
        <w:tc>
          <w:tcPr>
            <w:tcW w:w="1701" w:type="dxa"/>
            <w:vAlign w:val="center"/>
          </w:tcPr>
          <w:p w14:paraId="21B6491B" w14:textId="77777777" w:rsidR="00204469" w:rsidRPr="00FD7940" w:rsidRDefault="00204469" w:rsidP="00204469">
            <w:pPr>
              <w:pStyle w:val="a5"/>
              <w:rPr>
                <w:noProof/>
              </w:rPr>
            </w:pPr>
            <w:r w:rsidRPr="00FD7940">
              <w:rPr>
                <w:noProof/>
              </w:rPr>
              <w:t>准确实现</w:t>
            </w:r>
          </w:p>
        </w:tc>
      </w:tr>
      <w:tr w:rsidR="00204469" w:rsidRPr="00FD7940" w14:paraId="5DA3C0CB" w14:textId="77777777" w:rsidTr="002E529B">
        <w:trPr>
          <w:trHeight w:val="454"/>
        </w:trPr>
        <w:tc>
          <w:tcPr>
            <w:tcW w:w="1134" w:type="dxa"/>
            <w:vMerge/>
            <w:tcBorders>
              <w:left w:val="nil"/>
            </w:tcBorders>
            <w:vAlign w:val="center"/>
          </w:tcPr>
          <w:p w14:paraId="740F0233" w14:textId="77777777" w:rsidR="00204469" w:rsidRPr="00FD7940" w:rsidRDefault="00204469" w:rsidP="00204469">
            <w:pPr>
              <w:pStyle w:val="a5"/>
              <w:rPr>
                <w:noProof/>
              </w:rPr>
            </w:pPr>
          </w:p>
        </w:tc>
        <w:tc>
          <w:tcPr>
            <w:tcW w:w="1701" w:type="dxa"/>
            <w:vAlign w:val="center"/>
          </w:tcPr>
          <w:p w14:paraId="7ED4573C" w14:textId="77777777" w:rsidR="00204469" w:rsidRDefault="00204469" w:rsidP="00204469">
            <w:pPr>
              <w:pStyle w:val="a5"/>
              <w:rPr>
                <w:noProof/>
              </w:rPr>
            </w:pPr>
            <w:r>
              <w:rPr>
                <w:rFonts w:hint="eastAsia"/>
                <w:noProof/>
              </w:rPr>
              <w:t>重置健康打卡申报</w:t>
            </w:r>
          </w:p>
        </w:tc>
        <w:tc>
          <w:tcPr>
            <w:tcW w:w="2665" w:type="dxa"/>
            <w:vAlign w:val="center"/>
          </w:tcPr>
          <w:p w14:paraId="33238A9D" w14:textId="77777777" w:rsidR="00204469" w:rsidRDefault="00204469" w:rsidP="00204469">
            <w:pPr>
              <w:pStyle w:val="a5"/>
              <w:jc w:val="both"/>
              <w:rPr>
                <w:noProof/>
              </w:rPr>
            </w:pPr>
            <w:r w:rsidRPr="00FD7940">
              <w:rPr>
                <w:noProof/>
              </w:rPr>
              <w:t>点击</w:t>
            </w:r>
            <w:r>
              <w:rPr>
                <w:rFonts w:hint="eastAsia"/>
                <w:noProof/>
              </w:rPr>
              <w:t>健康打卡申报的</w:t>
            </w:r>
            <w:r>
              <w:rPr>
                <w:noProof/>
              </w:rPr>
              <w:t>重置</w:t>
            </w:r>
            <w:r w:rsidRPr="00FD7940">
              <w:rPr>
                <w:noProof/>
              </w:rPr>
              <w:t>按钮，可以</w:t>
            </w:r>
            <w:r>
              <w:rPr>
                <w:rFonts w:hint="eastAsia"/>
                <w:noProof/>
              </w:rPr>
              <w:t>将新输入的</w:t>
            </w:r>
            <w:r>
              <w:rPr>
                <w:noProof/>
              </w:rPr>
              <w:t>将</w:t>
            </w:r>
            <w:r>
              <w:rPr>
                <w:rFonts w:hint="eastAsia"/>
                <w:noProof/>
              </w:rPr>
              <w:t xml:space="preserve"> </w:t>
            </w:r>
            <w:r>
              <w:rPr>
                <w:noProof/>
              </w:rPr>
              <w:t xml:space="preserve"> </w:t>
            </w:r>
          </w:p>
          <w:p w14:paraId="75897F93" w14:textId="77777777" w:rsidR="00204469" w:rsidRDefault="00204469" w:rsidP="00204469">
            <w:pPr>
              <w:pStyle w:val="a5"/>
              <w:ind w:firstLineChars="100" w:firstLine="220"/>
              <w:jc w:val="both"/>
              <w:rPr>
                <w:noProof/>
              </w:rPr>
            </w:pPr>
            <w:r>
              <w:rPr>
                <w:rFonts w:hint="eastAsia"/>
                <w:noProof/>
              </w:rPr>
              <w:t>康打卡申报信息清零</w:t>
            </w:r>
          </w:p>
        </w:tc>
        <w:tc>
          <w:tcPr>
            <w:tcW w:w="1701" w:type="dxa"/>
            <w:vAlign w:val="center"/>
          </w:tcPr>
          <w:p w14:paraId="36F022BD" w14:textId="77777777" w:rsidR="00204469" w:rsidRPr="00FD7940" w:rsidRDefault="00204469" w:rsidP="00204469">
            <w:pPr>
              <w:pStyle w:val="a5"/>
              <w:rPr>
                <w:noProof/>
              </w:rPr>
            </w:pPr>
            <w:r w:rsidRPr="00FD7940">
              <w:rPr>
                <w:noProof/>
              </w:rPr>
              <w:t>准确实现</w:t>
            </w:r>
          </w:p>
        </w:tc>
        <w:tc>
          <w:tcPr>
            <w:tcW w:w="1701" w:type="dxa"/>
            <w:vAlign w:val="center"/>
          </w:tcPr>
          <w:p w14:paraId="35717BB6" w14:textId="77777777" w:rsidR="00204469" w:rsidRPr="00FD7940" w:rsidRDefault="00204469" w:rsidP="00204469">
            <w:pPr>
              <w:pStyle w:val="a5"/>
              <w:rPr>
                <w:noProof/>
              </w:rPr>
            </w:pPr>
            <w:r w:rsidRPr="00FD7940">
              <w:rPr>
                <w:noProof/>
              </w:rPr>
              <w:t>准确实现</w:t>
            </w:r>
          </w:p>
        </w:tc>
      </w:tr>
      <w:tr w:rsidR="00204469" w:rsidRPr="00FD7940" w14:paraId="4BF070FB" w14:textId="77777777" w:rsidTr="002E529B">
        <w:trPr>
          <w:trHeight w:val="454"/>
        </w:trPr>
        <w:tc>
          <w:tcPr>
            <w:tcW w:w="1134" w:type="dxa"/>
            <w:vMerge/>
            <w:tcBorders>
              <w:left w:val="nil"/>
            </w:tcBorders>
            <w:vAlign w:val="center"/>
          </w:tcPr>
          <w:p w14:paraId="6E28171E" w14:textId="77777777" w:rsidR="00204469" w:rsidRPr="00FD7940" w:rsidRDefault="00204469" w:rsidP="00204469">
            <w:pPr>
              <w:pStyle w:val="a5"/>
              <w:rPr>
                <w:noProof/>
              </w:rPr>
            </w:pPr>
          </w:p>
        </w:tc>
        <w:tc>
          <w:tcPr>
            <w:tcW w:w="1701" w:type="dxa"/>
            <w:vAlign w:val="center"/>
          </w:tcPr>
          <w:p w14:paraId="130BBEE8" w14:textId="77777777" w:rsidR="00204469" w:rsidRPr="00FD7940" w:rsidRDefault="00204469" w:rsidP="00204469">
            <w:pPr>
              <w:pStyle w:val="a5"/>
              <w:ind w:left="440" w:hangingChars="200" w:hanging="440"/>
              <w:jc w:val="both"/>
              <w:rPr>
                <w:noProof/>
              </w:rPr>
            </w:pPr>
            <w:r>
              <w:rPr>
                <w:noProof/>
              </w:rPr>
              <w:t>删除</w:t>
            </w:r>
            <w:r>
              <w:rPr>
                <w:rFonts w:hint="eastAsia"/>
                <w:noProof/>
              </w:rPr>
              <w:t>打卡</w:t>
            </w:r>
            <w:r>
              <w:rPr>
                <w:noProof/>
              </w:rPr>
              <w:t>记录</w:t>
            </w:r>
            <w:r>
              <w:rPr>
                <w:rFonts w:hint="eastAsia"/>
                <w:noProof/>
              </w:rPr>
              <w:t>信息</w:t>
            </w:r>
          </w:p>
        </w:tc>
        <w:tc>
          <w:tcPr>
            <w:tcW w:w="2665" w:type="dxa"/>
            <w:vAlign w:val="center"/>
          </w:tcPr>
          <w:p w14:paraId="44A77810" w14:textId="77777777" w:rsidR="00204469" w:rsidRPr="001E0DC0" w:rsidRDefault="00204469" w:rsidP="00204469">
            <w:pPr>
              <w:pStyle w:val="a5"/>
              <w:ind w:left="880" w:hangingChars="400" w:hanging="880"/>
              <w:jc w:val="both"/>
              <w:rPr>
                <w:noProof/>
              </w:rPr>
            </w:pPr>
            <w:r w:rsidRPr="00FD7940">
              <w:rPr>
                <w:noProof/>
              </w:rPr>
              <w:t>点击删除按钮，</w:t>
            </w:r>
            <w:r>
              <w:rPr>
                <w:rFonts w:hint="eastAsia"/>
                <w:noProof/>
              </w:rPr>
              <w:t>此条打卡记录</w:t>
            </w:r>
            <w:r w:rsidRPr="00FD7940">
              <w:rPr>
                <w:noProof/>
              </w:rPr>
              <w:t>删除</w:t>
            </w:r>
          </w:p>
        </w:tc>
        <w:tc>
          <w:tcPr>
            <w:tcW w:w="1701" w:type="dxa"/>
            <w:vAlign w:val="center"/>
          </w:tcPr>
          <w:p w14:paraId="67B5D6FA" w14:textId="77777777" w:rsidR="00204469" w:rsidRPr="00FD7940" w:rsidRDefault="00204469" w:rsidP="00204469">
            <w:pPr>
              <w:pStyle w:val="a5"/>
              <w:rPr>
                <w:noProof/>
              </w:rPr>
            </w:pPr>
            <w:r w:rsidRPr="00FD7940">
              <w:rPr>
                <w:noProof/>
              </w:rPr>
              <w:t>准确实现</w:t>
            </w:r>
          </w:p>
        </w:tc>
        <w:tc>
          <w:tcPr>
            <w:tcW w:w="1701" w:type="dxa"/>
            <w:vAlign w:val="center"/>
          </w:tcPr>
          <w:p w14:paraId="46051481" w14:textId="77777777" w:rsidR="00204469" w:rsidRPr="00FD7940" w:rsidRDefault="00204469" w:rsidP="00204469">
            <w:pPr>
              <w:pStyle w:val="a5"/>
              <w:rPr>
                <w:noProof/>
              </w:rPr>
            </w:pPr>
            <w:r w:rsidRPr="00FD7940">
              <w:rPr>
                <w:noProof/>
              </w:rPr>
              <w:t>准确实现</w:t>
            </w:r>
          </w:p>
        </w:tc>
      </w:tr>
      <w:tr w:rsidR="00204469" w:rsidRPr="00FD7940" w14:paraId="37A698F1" w14:textId="77777777" w:rsidTr="002E529B">
        <w:trPr>
          <w:trHeight w:val="454"/>
        </w:trPr>
        <w:tc>
          <w:tcPr>
            <w:tcW w:w="1134" w:type="dxa"/>
            <w:vMerge/>
            <w:tcBorders>
              <w:left w:val="nil"/>
              <w:bottom w:val="single" w:sz="12" w:space="0" w:color="auto"/>
            </w:tcBorders>
            <w:vAlign w:val="center"/>
          </w:tcPr>
          <w:p w14:paraId="622B1809" w14:textId="77777777" w:rsidR="00204469" w:rsidRPr="00FD7940" w:rsidRDefault="00204469" w:rsidP="00204469">
            <w:pPr>
              <w:pStyle w:val="a5"/>
              <w:rPr>
                <w:noProof/>
              </w:rPr>
            </w:pPr>
          </w:p>
        </w:tc>
        <w:tc>
          <w:tcPr>
            <w:tcW w:w="1701" w:type="dxa"/>
            <w:tcBorders>
              <w:bottom w:val="single" w:sz="12" w:space="0" w:color="auto"/>
            </w:tcBorders>
            <w:vAlign w:val="center"/>
          </w:tcPr>
          <w:p w14:paraId="2A45FCB8" w14:textId="77777777" w:rsidR="00204469" w:rsidRPr="00FD7940" w:rsidRDefault="00204469" w:rsidP="00204469">
            <w:pPr>
              <w:pStyle w:val="a5"/>
              <w:rPr>
                <w:noProof/>
              </w:rPr>
            </w:pPr>
            <w:r>
              <w:rPr>
                <w:rFonts w:hint="eastAsia"/>
                <w:noProof/>
              </w:rPr>
              <w:t>创建健康打卡申报</w:t>
            </w:r>
          </w:p>
        </w:tc>
        <w:tc>
          <w:tcPr>
            <w:tcW w:w="2665" w:type="dxa"/>
            <w:tcBorders>
              <w:bottom w:val="single" w:sz="12" w:space="0" w:color="auto"/>
            </w:tcBorders>
            <w:vAlign w:val="center"/>
          </w:tcPr>
          <w:p w14:paraId="59FCE473" w14:textId="77777777" w:rsidR="00204469" w:rsidRDefault="00204469" w:rsidP="00204469">
            <w:pPr>
              <w:pStyle w:val="a5"/>
              <w:jc w:val="both"/>
              <w:rPr>
                <w:noProof/>
              </w:rPr>
            </w:pPr>
            <w:r w:rsidRPr="00FD7940">
              <w:rPr>
                <w:noProof/>
              </w:rPr>
              <w:t>点击</w:t>
            </w:r>
            <w:r>
              <w:rPr>
                <w:rFonts w:hint="eastAsia"/>
                <w:noProof/>
              </w:rPr>
              <w:t>健康打卡申报的立即创建</w:t>
            </w:r>
            <w:r w:rsidRPr="00FD7940">
              <w:rPr>
                <w:noProof/>
              </w:rPr>
              <w:t>按钮，可以</w:t>
            </w:r>
            <w:r>
              <w:rPr>
                <w:rFonts w:hint="eastAsia"/>
                <w:noProof/>
              </w:rPr>
              <w:t>添加新的</w:t>
            </w:r>
            <w:r>
              <w:rPr>
                <w:rFonts w:hint="eastAsia"/>
                <w:noProof/>
              </w:rPr>
              <w:t xml:space="preserve"> </w:t>
            </w:r>
          </w:p>
          <w:p w14:paraId="55D5062A" w14:textId="77777777" w:rsidR="00204469" w:rsidRPr="00FD7940" w:rsidRDefault="00204469" w:rsidP="00204469">
            <w:pPr>
              <w:pStyle w:val="a5"/>
              <w:ind w:firstLineChars="300" w:firstLine="660"/>
              <w:jc w:val="both"/>
              <w:rPr>
                <w:noProof/>
              </w:rPr>
            </w:pPr>
            <w:r>
              <w:rPr>
                <w:rFonts w:hint="eastAsia"/>
                <w:noProof/>
              </w:rPr>
              <w:t>打卡记录</w:t>
            </w:r>
          </w:p>
        </w:tc>
        <w:tc>
          <w:tcPr>
            <w:tcW w:w="1701" w:type="dxa"/>
            <w:tcBorders>
              <w:bottom w:val="single" w:sz="12" w:space="0" w:color="auto"/>
            </w:tcBorders>
            <w:vAlign w:val="center"/>
          </w:tcPr>
          <w:p w14:paraId="685A52CC" w14:textId="77777777" w:rsidR="00204469" w:rsidRPr="00FD7940" w:rsidRDefault="00204469" w:rsidP="00204469">
            <w:pPr>
              <w:pStyle w:val="a5"/>
              <w:rPr>
                <w:noProof/>
              </w:rPr>
            </w:pPr>
            <w:r w:rsidRPr="00FD7940">
              <w:rPr>
                <w:noProof/>
              </w:rPr>
              <w:t>准确实现</w:t>
            </w:r>
          </w:p>
        </w:tc>
        <w:tc>
          <w:tcPr>
            <w:tcW w:w="1701" w:type="dxa"/>
            <w:tcBorders>
              <w:bottom w:val="single" w:sz="12" w:space="0" w:color="auto"/>
            </w:tcBorders>
            <w:vAlign w:val="center"/>
          </w:tcPr>
          <w:p w14:paraId="6C273845" w14:textId="77777777" w:rsidR="00204469" w:rsidRPr="00FD7940" w:rsidRDefault="00204469" w:rsidP="00204469">
            <w:pPr>
              <w:pStyle w:val="a5"/>
              <w:rPr>
                <w:noProof/>
              </w:rPr>
            </w:pPr>
            <w:r w:rsidRPr="00FD7940">
              <w:rPr>
                <w:noProof/>
              </w:rPr>
              <w:t>准确实现</w:t>
            </w:r>
          </w:p>
        </w:tc>
      </w:tr>
    </w:tbl>
    <w:p w14:paraId="0D46225B" w14:textId="77777777" w:rsidR="00204469" w:rsidRPr="00FD7940" w:rsidRDefault="00204469" w:rsidP="00204469">
      <w:pPr>
        <w:pStyle w:val="a0"/>
        <w:ind w:firstLineChars="0" w:firstLine="0"/>
        <w:rPr>
          <w:noProof/>
        </w:rPr>
      </w:pPr>
    </w:p>
    <w:p w14:paraId="0FA4F605" w14:textId="1ED49EE1" w:rsidR="00311AA2" w:rsidRPr="00FD7940" w:rsidRDefault="00EB6719" w:rsidP="00311AA2">
      <w:pPr>
        <w:pStyle w:val="a0"/>
        <w:ind w:firstLine="480"/>
        <w:rPr>
          <w:noProof/>
        </w:rPr>
      </w:pPr>
      <w:r w:rsidRPr="00FD7940">
        <w:rPr>
          <w:noProof/>
        </w:rPr>
        <w:t>通过上述测试</w:t>
      </w:r>
      <w:r w:rsidR="00311AA2" w:rsidRPr="00FD7940">
        <w:rPr>
          <w:noProof/>
        </w:rPr>
        <w:t>，</w:t>
      </w:r>
      <w:r w:rsidR="00ED5600" w:rsidRPr="00BB19E5">
        <w:rPr>
          <w:rFonts w:hint="eastAsia"/>
          <w:noProof/>
        </w:rPr>
        <w:t>打卡记录</w:t>
      </w:r>
      <w:r w:rsidR="00151B7E" w:rsidRPr="00FD7940">
        <w:rPr>
          <w:noProof/>
        </w:rPr>
        <w:t>信息</w:t>
      </w:r>
      <w:r w:rsidR="00311AA2" w:rsidRPr="00FD7940">
        <w:rPr>
          <w:noProof/>
        </w:rPr>
        <w:t>显示正确</w:t>
      </w:r>
      <w:r w:rsidR="00AE3FDA" w:rsidRPr="00FD7940">
        <w:rPr>
          <w:noProof/>
        </w:rPr>
        <w:t>并且符合预期的结果</w:t>
      </w:r>
      <w:r w:rsidR="00311AA2" w:rsidRPr="00FD7940">
        <w:rPr>
          <w:noProof/>
        </w:rPr>
        <w:t>，该</w:t>
      </w:r>
      <w:r w:rsidR="00ED5600" w:rsidRPr="00BB19E5">
        <w:rPr>
          <w:rFonts w:hint="eastAsia"/>
          <w:noProof/>
        </w:rPr>
        <w:t>健康打卡申报</w:t>
      </w:r>
      <w:r w:rsidR="00E36392">
        <w:rPr>
          <w:rFonts w:hint="eastAsia"/>
          <w:noProof/>
        </w:rPr>
        <w:t>的添加</w:t>
      </w:r>
      <w:r w:rsidR="00151B7E" w:rsidRPr="00FD7940">
        <w:rPr>
          <w:noProof/>
        </w:rPr>
        <w:t>可以</w:t>
      </w:r>
      <w:r w:rsidR="00311AA2" w:rsidRPr="00FD7940">
        <w:rPr>
          <w:noProof/>
        </w:rPr>
        <w:t>顺利</w:t>
      </w:r>
      <w:r w:rsidR="00ED5600">
        <w:rPr>
          <w:rFonts w:hint="eastAsia"/>
          <w:noProof/>
        </w:rPr>
        <w:t>更新</w:t>
      </w:r>
      <w:r w:rsidR="00151B7E" w:rsidRPr="00FD7940">
        <w:rPr>
          <w:noProof/>
        </w:rPr>
        <w:t>并在</w:t>
      </w:r>
      <w:r w:rsidR="00ED5600" w:rsidRPr="00BB19E5">
        <w:rPr>
          <w:rFonts w:hint="eastAsia"/>
          <w:noProof/>
        </w:rPr>
        <w:t>打卡记录</w:t>
      </w:r>
      <w:r w:rsidR="00ED5600">
        <w:rPr>
          <w:rFonts w:hint="eastAsia"/>
          <w:noProof/>
        </w:rPr>
        <w:t>页面</w:t>
      </w:r>
      <w:r w:rsidR="00151B7E" w:rsidRPr="00FD7940">
        <w:rPr>
          <w:noProof/>
        </w:rPr>
        <w:t>显示</w:t>
      </w:r>
      <w:r w:rsidR="00311AA2" w:rsidRPr="00FD7940">
        <w:rPr>
          <w:noProof/>
        </w:rPr>
        <w:t>，事实证明</w:t>
      </w:r>
      <w:r w:rsidR="00ED5600" w:rsidRPr="00D06216">
        <w:rPr>
          <w:rFonts w:hint="eastAsia"/>
          <w:noProof/>
        </w:rPr>
        <w:t>日常防控管理</w:t>
      </w:r>
      <w:r w:rsidR="00151B7E" w:rsidRPr="00FD7940">
        <w:rPr>
          <w:noProof/>
        </w:rPr>
        <w:t>功能可以正常使用</w:t>
      </w:r>
      <w:r w:rsidR="00311AA2" w:rsidRPr="00FD7940">
        <w:rPr>
          <w:noProof/>
        </w:rPr>
        <w:t>。</w:t>
      </w:r>
    </w:p>
    <w:p w14:paraId="0A669977" w14:textId="5123A0A1" w:rsidR="00311AA2" w:rsidRPr="00FD7940" w:rsidRDefault="00311AA2" w:rsidP="00311AA2">
      <w:pPr>
        <w:pStyle w:val="3"/>
        <w:rPr>
          <w:noProof/>
        </w:rPr>
      </w:pPr>
      <w:bookmarkStart w:id="102" w:name="_Toc105672550"/>
      <w:bookmarkEnd w:id="101"/>
      <w:r w:rsidRPr="00FD7940">
        <w:rPr>
          <w:noProof/>
        </w:rPr>
        <w:t xml:space="preserve">6.2.2  </w:t>
      </w:r>
      <w:r w:rsidR="00E72DEC" w:rsidRPr="00D06216">
        <w:rPr>
          <w:rFonts w:hint="eastAsia"/>
          <w:noProof/>
        </w:rPr>
        <w:t>异常人员管理</w:t>
      </w:r>
      <w:r w:rsidR="009A29F6" w:rsidRPr="00FD7940">
        <w:rPr>
          <w:noProof/>
        </w:rPr>
        <w:t>功能</w:t>
      </w:r>
      <w:r w:rsidRPr="00FD7940">
        <w:rPr>
          <w:noProof/>
        </w:rPr>
        <w:t>测试</w:t>
      </w:r>
      <w:bookmarkEnd w:id="102"/>
    </w:p>
    <w:p w14:paraId="73A0C472" w14:textId="77777777" w:rsidR="00E72DEC" w:rsidRPr="00FD7940" w:rsidRDefault="00E72DEC" w:rsidP="00E72DEC">
      <w:pPr>
        <w:pStyle w:val="a0"/>
        <w:ind w:firstLine="480"/>
        <w:rPr>
          <w:noProof/>
        </w:rPr>
      </w:pPr>
      <w:r>
        <w:rPr>
          <w:rFonts w:hint="eastAsia"/>
          <w:noProof/>
        </w:rPr>
        <w:t>管理者</w:t>
      </w:r>
      <w:r w:rsidRPr="00FD7940">
        <w:rPr>
          <w:noProof/>
        </w:rPr>
        <w:t>登录</w:t>
      </w:r>
      <w:r>
        <w:rPr>
          <w:rFonts w:hint="eastAsia"/>
          <w:noProof/>
        </w:rPr>
        <w:t>前端页面</w:t>
      </w:r>
      <w:r w:rsidRPr="00FD7940">
        <w:rPr>
          <w:noProof/>
        </w:rPr>
        <w:t>后，</w:t>
      </w:r>
      <w:r w:rsidRPr="0016531F">
        <w:rPr>
          <w:rFonts w:hint="eastAsia"/>
          <w:noProof/>
        </w:rPr>
        <w:t>对嫌疑</w:t>
      </w:r>
      <w:r w:rsidRPr="0016531F">
        <w:rPr>
          <w:noProof/>
        </w:rPr>
        <w:t>/</w:t>
      </w:r>
      <w:r w:rsidRPr="0016531F">
        <w:rPr>
          <w:noProof/>
        </w:rPr>
        <w:t>确诊人员登记和隔离人员登记的信息查看</w:t>
      </w:r>
      <w:r w:rsidRPr="00FD7940">
        <w:rPr>
          <w:noProof/>
        </w:rPr>
        <w:t>，并对各个模块下的各项功能进行测试，主要是测试</w:t>
      </w:r>
      <w:r w:rsidRPr="0016531F">
        <w:rPr>
          <w:rFonts w:hint="eastAsia"/>
          <w:noProof/>
        </w:rPr>
        <w:t>嫌疑</w:t>
      </w:r>
      <w:r w:rsidRPr="0016531F">
        <w:rPr>
          <w:noProof/>
        </w:rPr>
        <w:t>/</w:t>
      </w:r>
      <w:r w:rsidRPr="0016531F">
        <w:rPr>
          <w:noProof/>
        </w:rPr>
        <w:t>确诊人员登记和隔离人员登记</w:t>
      </w:r>
      <w:r w:rsidRPr="00FD7940">
        <w:rPr>
          <w:noProof/>
        </w:rPr>
        <w:t>信息的</w:t>
      </w:r>
      <w:r>
        <w:rPr>
          <w:rFonts w:hint="eastAsia"/>
          <w:noProof/>
        </w:rPr>
        <w:t>查询</w:t>
      </w:r>
      <w:r w:rsidRPr="00FD7940">
        <w:rPr>
          <w:noProof/>
        </w:rPr>
        <w:t>、</w:t>
      </w:r>
      <w:r>
        <w:rPr>
          <w:rFonts w:hint="eastAsia"/>
          <w:noProof/>
        </w:rPr>
        <w:t>新增、修改</w:t>
      </w:r>
      <w:r w:rsidRPr="00FD7940">
        <w:rPr>
          <w:noProof/>
        </w:rPr>
        <w:t>和删除等功能。该模块各功能的测试用例表如表</w:t>
      </w:r>
      <w:r w:rsidRPr="00FD7940">
        <w:rPr>
          <w:noProof/>
        </w:rPr>
        <w:t>6-2</w:t>
      </w:r>
      <w:r w:rsidRPr="00FD7940">
        <w:rPr>
          <w:noProof/>
        </w:rPr>
        <w:t>所示。</w:t>
      </w:r>
    </w:p>
    <w:p w14:paraId="0DA4DDEC" w14:textId="3C70D179" w:rsidR="00311AA2" w:rsidRPr="00FD7940" w:rsidRDefault="00311AA2" w:rsidP="00397932">
      <w:pPr>
        <w:pStyle w:val="a4"/>
        <w:rPr>
          <w:noProof/>
        </w:rPr>
      </w:pPr>
      <w:r w:rsidRPr="00FD7940">
        <w:rPr>
          <w:noProof/>
        </w:rPr>
        <w:t>表</w:t>
      </w:r>
      <w:r w:rsidRPr="00FD7940">
        <w:rPr>
          <w:noProof/>
        </w:rPr>
        <w:t>6-</w:t>
      </w:r>
      <w:r w:rsidR="00DF64C1" w:rsidRPr="00FD7940">
        <w:rPr>
          <w:noProof/>
        </w:rPr>
        <w:t>2</w:t>
      </w:r>
      <w:r w:rsidRPr="00FD7940">
        <w:rPr>
          <w:noProof/>
        </w:rPr>
        <w:t xml:space="preserve">  </w:t>
      </w:r>
      <w:r w:rsidR="00E72DEC" w:rsidRPr="00D06216">
        <w:rPr>
          <w:rFonts w:hint="eastAsia"/>
          <w:noProof/>
        </w:rPr>
        <w:t>异常人员管理</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1E7255" w:rsidRPr="00FD7940" w14:paraId="551C47A1" w14:textId="77777777" w:rsidTr="00625541">
        <w:trPr>
          <w:trHeight w:val="454"/>
          <w:jc w:val="center"/>
        </w:trPr>
        <w:tc>
          <w:tcPr>
            <w:tcW w:w="1134" w:type="dxa"/>
            <w:tcBorders>
              <w:top w:val="single" w:sz="12" w:space="0" w:color="auto"/>
              <w:left w:val="nil"/>
              <w:bottom w:val="single" w:sz="8" w:space="0" w:color="auto"/>
            </w:tcBorders>
            <w:vAlign w:val="center"/>
          </w:tcPr>
          <w:p w14:paraId="3EA45CC1" w14:textId="77777777" w:rsidR="001E7255" w:rsidRPr="00FD7940" w:rsidRDefault="001E7255" w:rsidP="0062554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42873EB1" w14:textId="77777777" w:rsidR="001E7255" w:rsidRPr="00FD7940" w:rsidRDefault="001E7255" w:rsidP="0062554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597CD953" w14:textId="77777777" w:rsidR="001E7255" w:rsidRPr="00FD7940" w:rsidRDefault="001E7255" w:rsidP="0062554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25AA3ADE" w14:textId="77777777" w:rsidR="001E7255" w:rsidRPr="00FD7940" w:rsidRDefault="001E7255" w:rsidP="00625541">
            <w:pPr>
              <w:pStyle w:val="a5"/>
              <w:rPr>
                <w:noProof/>
              </w:rPr>
            </w:pPr>
            <w:r w:rsidRPr="00FD7940">
              <w:rPr>
                <w:noProof/>
              </w:rPr>
              <w:t>预期结果</w:t>
            </w:r>
          </w:p>
        </w:tc>
        <w:tc>
          <w:tcPr>
            <w:tcW w:w="1701" w:type="dxa"/>
            <w:tcBorders>
              <w:top w:val="single" w:sz="12" w:space="0" w:color="auto"/>
              <w:bottom w:val="single" w:sz="8" w:space="0" w:color="auto"/>
            </w:tcBorders>
          </w:tcPr>
          <w:p w14:paraId="0EA117D7" w14:textId="77777777" w:rsidR="001E7255" w:rsidRPr="00FD7940" w:rsidRDefault="001E7255" w:rsidP="00625541">
            <w:pPr>
              <w:pStyle w:val="a5"/>
              <w:rPr>
                <w:noProof/>
              </w:rPr>
            </w:pPr>
            <w:r w:rsidRPr="00FD7940">
              <w:rPr>
                <w:noProof/>
              </w:rPr>
              <w:t>实测结果</w:t>
            </w:r>
          </w:p>
        </w:tc>
      </w:tr>
      <w:tr w:rsidR="00204469" w:rsidRPr="00FD7940" w14:paraId="722BF519" w14:textId="77777777" w:rsidTr="002E529B">
        <w:trPr>
          <w:trHeight w:val="454"/>
          <w:jc w:val="center"/>
        </w:trPr>
        <w:tc>
          <w:tcPr>
            <w:tcW w:w="1134" w:type="dxa"/>
            <w:vMerge w:val="restart"/>
            <w:tcBorders>
              <w:top w:val="nil"/>
              <w:left w:val="nil"/>
            </w:tcBorders>
            <w:vAlign w:val="center"/>
          </w:tcPr>
          <w:p w14:paraId="35A5DB7A" w14:textId="77777777" w:rsidR="00204469" w:rsidRDefault="00204469" w:rsidP="002E529B">
            <w:pPr>
              <w:pStyle w:val="a5"/>
              <w:rPr>
                <w:noProof/>
              </w:rPr>
            </w:pPr>
            <w:bookmarkStart w:id="103" w:name="_Hlk104808862"/>
          </w:p>
          <w:p w14:paraId="36E19F1A" w14:textId="77777777" w:rsidR="00204469" w:rsidRDefault="00204469" w:rsidP="002E529B">
            <w:pPr>
              <w:pStyle w:val="a5"/>
              <w:rPr>
                <w:noProof/>
              </w:rPr>
            </w:pPr>
          </w:p>
          <w:p w14:paraId="08A182BD" w14:textId="77777777" w:rsidR="00204469" w:rsidRDefault="00204469" w:rsidP="002E529B">
            <w:pPr>
              <w:pStyle w:val="a5"/>
              <w:rPr>
                <w:noProof/>
              </w:rPr>
            </w:pPr>
          </w:p>
          <w:p w14:paraId="37213B6B" w14:textId="77777777" w:rsidR="00204469" w:rsidRDefault="00204469" w:rsidP="002E529B">
            <w:pPr>
              <w:pStyle w:val="a5"/>
              <w:rPr>
                <w:noProof/>
              </w:rPr>
            </w:pPr>
          </w:p>
          <w:p w14:paraId="10F1388A" w14:textId="77777777" w:rsidR="00204469" w:rsidRDefault="00204469" w:rsidP="002E529B">
            <w:pPr>
              <w:pStyle w:val="a5"/>
              <w:rPr>
                <w:noProof/>
              </w:rPr>
            </w:pPr>
          </w:p>
          <w:p w14:paraId="1112B03F" w14:textId="77777777" w:rsidR="00204469" w:rsidRDefault="00204469" w:rsidP="002E529B">
            <w:pPr>
              <w:pStyle w:val="a5"/>
              <w:rPr>
                <w:noProof/>
              </w:rPr>
            </w:pPr>
          </w:p>
          <w:p w14:paraId="15001783" w14:textId="77777777" w:rsidR="00204469" w:rsidRDefault="00204469" w:rsidP="002E529B">
            <w:pPr>
              <w:pStyle w:val="a5"/>
              <w:rPr>
                <w:noProof/>
              </w:rPr>
            </w:pPr>
          </w:p>
          <w:p w14:paraId="3F92C007" w14:textId="77777777" w:rsidR="00204469" w:rsidRDefault="00204469" w:rsidP="002E529B">
            <w:pPr>
              <w:pStyle w:val="a5"/>
              <w:jc w:val="both"/>
              <w:rPr>
                <w:noProof/>
              </w:rPr>
            </w:pPr>
          </w:p>
          <w:p w14:paraId="7BDD924C" w14:textId="77777777" w:rsidR="00204469" w:rsidRPr="00FD7940" w:rsidRDefault="00204469" w:rsidP="002E529B">
            <w:pPr>
              <w:pStyle w:val="a5"/>
              <w:rPr>
                <w:noProof/>
              </w:rPr>
            </w:pPr>
            <w:r>
              <w:rPr>
                <w:noProof/>
              </w:rPr>
              <w:t>异常人员管理</w:t>
            </w:r>
          </w:p>
        </w:tc>
        <w:tc>
          <w:tcPr>
            <w:tcW w:w="1701" w:type="dxa"/>
            <w:vAlign w:val="center"/>
          </w:tcPr>
          <w:p w14:paraId="7E4271EE"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确诊人员登记</w:t>
            </w:r>
            <w:r>
              <w:rPr>
                <w:noProof/>
              </w:rPr>
              <w:t>信息显示</w:t>
            </w:r>
          </w:p>
        </w:tc>
        <w:tc>
          <w:tcPr>
            <w:tcW w:w="2665" w:type="dxa"/>
            <w:vAlign w:val="center"/>
          </w:tcPr>
          <w:p w14:paraId="5619AF45" w14:textId="77777777" w:rsidR="00204469" w:rsidRPr="00FD7940" w:rsidRDefault="00204469" w:rsidP="002E529B">
            <w:pPr>
              <w:pStyle w:val="a5"/>
              <w:rPr>
                <w:noProof/>
              </w:rPr>
            </w:pPr>
            <w:r w:rsidRPr="00FD7940">
              <w:rPr>
                <w:noProof/>
              </w:rPr>
              <w:t>点击</w:t>
            </w:r>
            <w:r>
              <w:rPr>
                <w:rFonts w:hint="eastAsia"/>
                <w:noProof/>
              </w:rPr>
              <w:t>嫌疑</w:t>
            </w:r>
            <w:r>
              <w:rPr>
                <w:rFonts w:hint="eastAsia"/>
                <w:noProof/>
              </w:rPr>
              <w:t>/</w:t>
            </w:r>
            <w:r>
              <w:rPr>
                <w:rFonts w:hint="eastAsia"/>
                <w:noProof/>
              </w:rPr>
              <w:t>确诊人员登记</w:t>
            </w:r>
            <w:r w:rsidRPr="00FD7940">
              <w:rPr>
                <w:noProof/>
              </w:rPr>
              <w:t>，可以</w:t>
            </w:r>
            <w:r>
              <w:rPr>
                <w:noProof/>
              </w:rPr>
              <w:t>显示疑似</w:t>
            </w:r>
            <w:r>
              <w:rPr>
                <w:rFonts w:hint="eastAsia"/>
                <w:noProof/>
              </w:rPr>
              <w:t>/</w:t>
            </w:r>
            <w:r>
              <w:rPr>
                <w:rFonts w:hint="eastAsia"/>
                <w:noProof/>
              </w:rPr>
              <w:t>确诊人员登记的信息</w:t>
            </w:r>
          </w:p>
        </w:tc>
        <w:tc>
          <w:tcPr>
            <w:tcW w:w="1701" w:type="dxa"/>
            <w:vAlign w:val="center"/>
          </w:tcPr>
          <w:p w14:paraId="3265D4FD" w14:textId="77777777" w:rsidR="00204469" w:rsidRPr="00FD7940" w:rsidRDefault="00204469" w:rsidP="002E529B">
            <w:pPr>
              <w:pStyle w:val="a5"/>
              <w:rPr>
                <w:noProof/>
              </w:rPr>
            </w:pPr>
            <w:r w:rsidRPr="00FD7940">
              <w:rPr>
                <w:noProof/>
              </w:rPr>
              <w:t>准确实现</w:t>
            </w:r>
          </w:p>
        </w:tc>
        <w:tc>
          <w:tcPr>
            <w:tcW w:w="1701" w:type="dxa"/>
            <w:vAlign w:val="center"/>
          </w:tcPr>
          <w:p w14:paraId="07A8CF78" w14:textId="77777777" w:rsidR="00204469" w:rsidRPr="00FD7940" w:rsidRDefault="00204469" w:rsidP="002E529B">
            <w:pPr>
              <w:pStyle w:val="a5"/>
              <w:rPr>
                <w:noProof/>
              </w:rPr>
            </w:pPr>
            <w:r w:rsidRPr="00FD7940">
              <w:rPr>
                <w:noProof/>
              </w:rPr>
              <w:t>准确实现</w:t>
            </w:r>
          </w:p>
        </w:tc>
      </w:tr>
      <w:tr w:rsidR="00204469" w:rsidRPr="00FD7940" w14:paraId="63BB633C" w14:textId="77777777" w:rsidTr="002E529B">
        <w:trPr>
          <w:trHeight w:val="454"/>
          <w:jc w:val="center"/>
        </w:trPr>
        <w:tc>
          <w:tcPr>
            <w:tcW w:w="1134" w:type="dxa"/>
            <w:vMerge/>
            <w:tcBorders>
              <w:left w:val="nil"/>
            </w:tcBorders>
            <w:vAlign w:val="center"/>
          </w:tcPr>
          <w:p w14:paraId="1B66BD5D" w14:textId="77777777" w:rsidR="00204469" w:rsidRPr="00FD7940" w:rsidRDefault="00204469" w:rsidP="002E529B">
            <w:pPr>
              <w:pStyle w:val="a5"/>
              <w:rPr>
                <w:noProof/>
              </w:rPr>
            </w:pPr>
          </w:p>
        </w:tc>
        <w:tc>
          <w:tcPr>
            <w:tcW w:w="1701" w:type="dxa"/>
            <w:vAlign w:val="center"/>
          </w:tcPr>
          <w:p w14:paraId="4F7B673C"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删除</w:t>
            </w:r>
          </w:p>
        </w:tc>
        <w:tc>
          <w:tcPr>
            <w:tcW w:w="2665" w:type="dxa"/>
            <w:vAlign w:val="center"/>
          </w:tcPr>
          <w:p w14:paraId="4C344974" w14:textId="77777777" w:rsidR="00204469" w:rsidRPr="00232D22" w:rsidRDefault="00204469" w:rsidP="002E529B">
            <w:pPr>
              <w:pStyle w:val="a5"/>
              <w:rPr>
                <w:noProof/>
              </w:rPr>
            </w:pPr>
            <w:r w:rsidRPr="00FD7940">
              <w:rPr>
                <w:noProof/>
              </w:rPr>
              <w:t>点击</w:t>
            </w:r>
            <w:r>
              <w:rPr>
                <w:noProof/>
              </w:rPr>
              <w:t>删除</w:t>
            </w:r>
            <w:r w:rsidRPr="00FD7940">
              <w:rPr>
                <w:noProof/>
              </w:rPr>
              <w:t>按钮，</w:t>
            </w:r>
            <w:r>
              <w:rPr>
                <w:noProof/>
              </w:rPr>
              <w:t>删除</w:t>
            </w:r>
            <w:r>
              <w:rPr>
                <w:rFonts w:hint="eastAsia"/>
                <w:noProof/>
              </w:rPr>
              <w:t>此条</w:t>
            </w:r>
            <w:r>
              <w:rPr>
                <w:noProof/>
              </w:rPr>
              <w:t>疑似</w:t>
            </w:r>
            <w:r>
              <w:rPr>
                <w:rFonts w:hint="eastAsia"/>
                <w:noProof/>
              </w:rPr>
              <w:t>/</w:t>
            </w:r>
            <w:r>
              <w:rPr>
                <w:rFonts w:hint="eastAsia"/>
                <w:noProof/>
              </w:rPr>
              <w:t>确诊人员</w:t>
            </w:r>
            <w:r>
              <w:rPr>
                <w:noProof/>
              </w:rPr>
              <w:t>登记信息</w:t>
            </w:r>
          </w:p>
        </w:tc>
        <w:tc>
          <w:tcPr>
            <w:tcW w:w="1701" w:type="dxa"/>
            <w:vAlign w:val="center"/>
          </w:tcPr>
          <w:p w14:paraId="0CF2CD1F" w14:textId="77777777" w:rsidR="00204469" w:rsidRPr="00FD7940" w:rsidRDefault="00204469" w:rsidP="002E529B">
            <w:pPr>
              <w:pStyle w:val="a5"/>
              <w:rPr>
                <w:noProof/>
              </w:rPr>
            </w:pPr>
            <w:r w:rsidRPr="00FD7940">
              <w:rPr>
                <w:noProof/>
              </w:rPr>
              <w:t>准确实现</w:t>
            </w:r>
          </w:p>
        </w:tc>
        <w:tc>
          <w:tcPr>
            <w:tcW w:w="1701" w:type="dxa"/>
            <w:vAlign w:val="center"/>
          </w:tcPr>
          <w:p w14:paraId="59B3D9E7" w14:textId="77777777" w:rsidR="00204469" w:rsidRPr="00FD7940" w:rsidRDefault="00204469" w:rsidP="002E529B">
            <w:pPr>
              <w:pStyle w:val="a5"/>
              <w:rPr>
                <w:noProof/>
              </w:rPr>
            </w:pPr>
            <w:r w:rsidRPr="00FD7940">
              <w:rPr>
                <w:noProof/>
              </w:rPr>
              <w:t>准确实现</w:t>
            </w:r>
          </w:p>
        </w:tc>
      </w:tr>
      <w:tr w:rsidR="00204469" w:rsidRPr="00FD7940" w14:paraId="4C965587" w14:textId="77777777" w:rsidTr="002E529B">
        <w:trPr>
          <w:trHeight w:val="454"/>
          <w:jc w:val="center"/>
        </w:trPr>
        <w:tc>
          <w:tcPr>
            <w:tcW w:w="1134" w:type="dxa"/>
            <w:vMerge/>
            <w:tcBorders>
              <w:left w:val="nil"/>
            </w:tcBorders>
            <w:vAlign w:val="center"/>
          </w:tcPr>
          <w:p w14:paraId="26DAD95A" w14:textId="77777777" w:rsidR="00204469" w:rsidRPr="00FD7940" w:rsidRDefault="00204469" w:rsidP="002E529B">
            <w:pPr>
              <w:pStyle w:val="a5"/>
              <w:rPr>
                <w:noProof/>
              </w:rPr>
            </w:pPr>
          </w:p>
        </w:tc>
        <w:tc>
          <w:tcPr>
            <w:tcW w:w="1701" w:type="dxa"/>
            <w:vAlign w:val="center"/>
          </w:tcPr>
          <w:p w14:paraId="34D12265"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修改</w:t>
            </w:r>
          </w:p>
        </w:tc>
        <w:tc>
          <w:tcPr>
            <w:tcW w:w="2665" w:type="dxa"/>
            <w:vAlign w:val="center"/>
          </w:tcPr>
          <w:p w14:paraId="56214838" w14:textId="77777777" w:rsidR="00204469" w:rsidRPr="00FD7940" w:rsidRDefault="00204469" w:rsidP="002E529B">
            <w:pPr>
              <w:pStyle w:val="a5"/>
              <w:rPr>
                <w:noProof/>
              </w:rPr>
            </w:pPr>
            <w:r w:rsidRPr="00FD7940">
              <w:rPr>
                <w:noProof/>
              </w:rPr>
              <w:t>点击</w:t>
            </w:r>
            <w:r>
              <w:rPr>
                <w:noProof/>
              </w:rPr>
              <w:t>修改</w:t>
            </w:r>
            <w:r w:rsidRPr="00FD7940">
              <w:rPr>
                <w:noProof/>
              </w:rPr>
              <w:t>按钮，对</w:t>
            </w:r>
            <w:r>
              <w:rPr>
                <w:rFonts w:hint="eastAsia"/>
                <w:noProof/>
              </w:rPr>
              <w:t>此条</w:t>
            </w:r>
            <w:r>
              <w:rPr>
                <w:noProof/>
              </w:rPr>
              <w:t>疑似</w:t>
            </w:r>
            <w:r>
              <w:rPr>
                <w:rFonts w:hint="eastAsia"/>
                <w:noProof/>
              </w:rPr>
              <w:t>/</w:t>
            </w:r>
            <w:r>
              <w:rPr>
                <w:rFonts w:hint="eastAsia"/>
                <w:noProof/>
              </w:rPr>
              <w:t>确诊人员</w:t>
            </w:r>
            <w:r>
              <w:rPr>
                <w:noProof/>
              </w:rPr>
              <w:t>登记信息</w:t>
            </w:r>
            <w:r w:rsidRPr="00FD7940">
              <w:rPr>
                <w:noProof/>
              </w:rPr>
              <w:t>修改</w:t>
            </w:r>
          </w:p>
        </w:tc>
        <w:tc>
          <w:tcPr>
            <w:tcW w:w="1701" w:type="dxa"/>
            <w:vAlign w:val="center"/>
          </w:tcPr>
          <w:p w14:paraId="55DC69C7" w14:textId="77777777" w:rsidR="00204469" w:rsidRPr="00FD7940" w:rsidRDefault="00204469" w:rsidP="002E529B">
            <w:pPr>
              <w:pStyle w:val="a5"/>
              <w:rPr>
                <w:noProof/>
              </w:rPr>
            </w:pPr>
            <w:r w:rsidRPr="00FD7940">
              <w:rPr>
                <w:noProof/>
              </w:rPr>
              <w:t>准确实现</w:t>
            </w:r>
          </w:p>
        </w:tc>
        <w:tc>
          <w:tcPr>
            <w:tcW w:w="1701" w:type="dxa"/>
            <w:vAlign w:val="center"/>
          </w:tcPr>
          <w:p w14:paraId="03D2E48B" w14:textId="77777777" w:rsidR="00204469" w:rsidRPr="00FD7940" w:rsidRDefault="00204469" w:rsidP="002E529B">
            <w:pPr>
              <w:pStyle w:val="a5"/>
              <w:rPr>
                <w:noProof/>
              </w:rPr>
            </w:pPr>
            <w:r w:rsidRPr="00FD7940">
              <w:rPr>
                <w:noProof/>
              </w:rPr>
              <w:t>准确实现</w:t>
            </w:r>
          </w:p>
        </w:tc>
      </w:tr>
      <w:tr w:rsidR="00204469" w:rsidRPr="00FD7940" w14:paraId="2CA0C648" w14:textId="77777777" w:rsidTr="002E529B">
        <w:trPr>
          <w:trHeight w:val="454"/>
          <w:jc w:val="center"/>
        </w:trPr>
        <w:tc>
          <w:tcPr>
            <w:tcW w:w="1134" w:type="dxa"/>
            <w:vMerge/>
            <w:tcBorders>
              <w:left w:val="nil"/>
            </w:tcBorders>
            <w:vAlign w:val="center"/>
          </w:tcPr>
          <w:p w14:paraId="3E5BFC40" w14:textId="77777777" w:rsidR="00204469" w:rsidRPr="00FD7940" w:rsidRDefault="00204469" w:rsidP="002E529B">
            <w:pPr>
              <w:pStyle w:val="a5"/>
              <w:rPr>
                <w:noProof/>
              </w:rPr>
            </w:pPr>
          </w:p>
        </w:tc>
        <w:tc>
          <w:tcPr>
            <w:tcW w:w="1701" w:type="dxa"/>
            <w:vAlign w:val="center"/>
          </w:tcPr>
          <w:p w14:paraId="69E905C7" w14:textId="77777777" w:rsidR="00204469" w:rsidRPr="006845A4"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搜索</w:t>
            </w:r>
          </w:p>
        </w:tc>
        <w:tc>
          <w:tcPr>
            <w:tcW w:w="2665" w:type="dxa"/>
            <w:vAlign w:val="center"/>
          </w:tcPr>
          <w:p w14:paraId="2B8F9E07" w14:textId="77777777" w:rsidR="00204469" w:rsidRPr="00FD7940" w:rsidRDefault="00204469" w:rsidP="002E529B">
            <w:pPr>
              <w:pStyle w:val="a5"/>
              <w:rPr>
                <w:noProof/>
              </w:rPr>
            </w:pPr>
            <w:r w:rsidRPr="00FD7940">
              <w:rPr>
                <w:noProof/>
              </w:rPr>
              <w:t>点击</w:t>
            </w:r>
            <w:r>
              <w:rPr>
                <w:noProof/>
              </w:rPr>
              <w:t>搜索</w:t>
            </w:r>
            <w:r w:rsidRPr="00FD7940">
              <w:rPr>
                <w:noProof/>
              </w:rPr>
              <w:t>按钮，</w:t>
            </w:r>
            <w:r>
              <w:rPr>
                <w:noProof/>
              </w:rPr>
              <w:t>显示目标疑似</w:t>
            </w:r>
            <w:r>
              <w:rPr>
                <w:rFonts w:hint="eastAsia"/>
                <w:noProof/>
              </w:rPr>
              <w:t>/</w:t>
            </w:r>
            <w:r>
              <w:rPr>
                <w:rFonts w:hint="eastAsia"/>
                <w:noProof/>
              </w:rPr>
              <w:t>确诊人员</w:t>
            </w:r>
            <w:r>
              <w:rPr>
                <w:noProof/>
              </w:rPr>
              <w:t>登记信息</w:t>
            </w:r>
          </w:p>
        </w:tc>
        <w:tc>
          <w:tcPr>
            <w:tcW w:w="1701" w:type="dxa"/>
            <w:vAlign w:val="center"/>
          </w:tcPr>
          <w:p w14:paraId="3FAE3A40" w14:textId="77777777" w:rsidR="00204469" w:rsidRPr="00FD7940" w:rsidRDefault="00204469" w:rsidP="002E529B">
            <w:pPr>
              <w:pStyle w:val="a5"/>
              <w:rPr>
                <w:noProof/>
              </w:rPr>
            </w:pPr>
            <w:r w:rsidRPr="00FD7940">
              <w:rPr>
                <w:noProof/>
              </w:rPr>
              <w:t>准确实现</w:t>
            </w:r>
          </w:p>
        </w:tc>
        <w:tc>
          <w:tcPr>
            <w:tcW w:w="1701" w:type="dxa"/>
            <w:vAlign w:val="center"/>
          </w:tcPr>
          <w:p w14:paraId="19FD7C93" w14:textId="77777777" w:rsidR="00204469" w:rsidRPr="00FD7940" w:rsidRDefault="00204469" w:rsidP="002E529B">
            <w:pPr>
              <w:pStyle w:val="a5"/>
              <w:rPr>
                <w:noProof/>
              </w:rPr>
            </w:pPr>
            <w:r w:rsidRPr="00FD7940">
              <w:rPr>
                <w:noProof/>
              </w:rPr>
              <w:t>准确实现</w:t>
            </w:r>
          </w:p>
        </w:tc>
      </w:tr>
      <w:tr w:rsidR="00204469" w:rsidRPr="00FD7940" w14:paraId="6F5C4321" w14:textId="77777777" w:rsidTr="002E529B">
        <w:trPr>
          <w:trHeight w:val="454"/>
          <w:jc w:val="center"/>
        </w:trPr>
        <w:tc>
          <w:tcPr>
            <w:tcW w:w="1134" w:type="dxa"/>
            <w:vMerge/>
            <w:tcBorders>
              <w:left w:val="nil"/>
            </w:tcBorders>
            <w:vAlign w:val="center"/>
          </w:tcPr>
          <w:p w14:paraId="2EE37872" w14:textId="77777777" w:rsidR="00204469" w:rsidRPr="00FD7940" w:rsidRDefault="00204469" w:rsidP="002E529B">
            <w:pPr>
              <w:pStyle w:val="a5"/>
              <w:rPr>
                <w:noProof/>
              </w:rPr>
            </w:pPr>
          </w:p>
        </w:tc>
        <w:tc>
          <w:tcPr>
            <w:tcW w:w="1701" w:type="dxa"/>
            <w:vAlign w:val="center"/>
          </w:tcPr>
          <w:p w14:paraId="67908168" w14:textId="77777777" w:rsidR="00204469" w:rsidRPr="00FD7940" w:rsidRDefault="00204469" w:rsidP="002E529B">
            <w:pPr>
              <w:pStyle w:val="a5"/>
              <w:rPr>
                <w:noProof/>
              </w:rPr>
            </w:pPr>
            <w:r>
              <w:rPr>
                <w:rFonts w:hint="eastAsia"/>
                <w:noProof/>
              </w:rPr>
              <w:t>嫌疑</w:t>
            </w:r>
            <w:r>
              <w:rPr>
                <w:rFonts w:hint="eastAsia"/>
                <w:noProof/>
              </w:rPr>
              <w:t>/</w:t>
            </w:r>
            <w:r>
              <w:rPr>
                <w:rFonts w:hint="eastAsia"/>
                <w:noProof/>
              </w:rPr>
              <w:t>确诊人员信息</w:t>
            </w:r>
            <w:r>
              <w:rPr>
                <w:noProof/>
              </w:rPr>
              <w:t>新增记录</w:t>
            </w:r>
          </w:p>
        </w:tc>
        <w:tc>
          <w:tcPr>
            <w:tcW w:w="2665" w:type="dxa"/>
            <w:vAlign w:val="center"/>
          </w:tcPr>
          <w:p w14:paraId="2DC16460" w14:textId="77777777" w:rsidR="00204469" w:rsidRPr="00FD7940" w:rsidRDefault="00204469" w:rsidP="002E529B">
            <w:pPr>
              <w:pStyle w:val="a5"/>
              <w:rPr>
                <w:noProof/>
              </w:rPr>
            </w:pPr>
            <w:r w:rsidRPr="00FD7940">
              <w:rPr>
                <w:noProof/>
              </w:rPr>
              <w:t>点击</w:t>
            </w:r>
            <w:r>
              <w:rPr>
                <w:noProof/>
              </w:rPr>
              <w:t>新增记录按钮，可以添加新的疑似</w:t>
            </w:r>
            <w:r>
              <w:rPr>
                <w:rFonts w:hint="eastAsia"/>
                <w:noProof/>
              </w:rPr>
              <w:t>/</w:t>
            </w:r>
            <w:r>
              <w:rPr>
                <w:rFonts w:hint="eastAsia"/>
                <w:noProof/>
              </w:rPr>
              <w:t>确诊人员</w:t>
            </w:r>
            <w:r>
              <w:rPr>
                <w:noProof/>
              </w:rPr>
              <w:t>登记信息</w:t>
            </w:r>
          </w:p>
        </w:tc>
        <w:tc>
          <w:tcPr>
            <w:tcW w:w="1701" w:type="dxa"/>
            <w:vAlign w:val="center"/>
          </w:tcPr>
          <w:p w14:paraId="6F34786F" w14:textId="77777777" w:rsidR="00204469" w:rsidRPr="00FD7940" w:rsidRDefault="00204469" w:rsidP="002E529B">
            <w:pPr>
              <w:pStyle w:val="a5"/>
              <w:rPr>
                <w:noProof/>
              </w:rPr>
            </w:pPr>
            <w:r w:rsidRPr="00FD7940">
              <w:rPr>
                <w:noProof/>
              </w:rPr>
              <w:t>准确实现</w:t>
            </w:r>
          </w:p>
        </w:tc>
        <w:tc>
          <w:tcPr>
            <w:tcW w:w="1701" w:type="dxa"/>
            <w:vAlign w:val="center"/>
          </w:tcPr>
          <w:p w14:paraId="4AFD380E" w14:textId="77777777" w:rsidR="00204469" w:rsidRPr="00FD7940" w:rsidRDefault="00204469" w:rsidP="002E529B">
            <w:pPr>
              <w:pStyle w:val="a5"/>
              <w:rPr>
                <w:noProof/>
              </w:rPr>
            </w:pPr>
            <w:r w:rsidRPr="00FD7940">
              <w:rPr>
                <w:noProof/>
              </w:rPr>
              <w:t>准确实现</w:t>
            </w:r>
          </w:p>
        </w:tc>
      </w:tr>
      <w:tr w:rsidR="00204469" w:rsidRPr="00FD7940" w14:paraId="5EAB8810" w14:textId="77777777" w:rsidTr="002E529B">
        <w:trPr>
          <w:trHeight w:val="454"/>
          <w:jc w:val="center"/>
        </w:trPr>
        <w:tc>
          <w:tcPr>
            <w:tcW w:w="1134" w:type="dxa"/>
            <w:tcBorders>
              <w:left w:val="nil"/>
            </w:tcBorders>
            <w:vAlign w:val="center"/>
          </w:tcPr>
          <w:p w14:paraId="41884538" w14:textId="77777777" w:rsidR="00204469" w:rsidRPr="00FD7940" w:rsidRDefault="00204469" w:rsidP="002E529B">
            <w:pPr>
              <w:pStyle w:val="a5"/>
              <w:rPr>
                <w:noProof/>
              </w:rPr>
            </w:pPr>
          </w:p>
        </w:tc>
        <w:tc>
          <w:tcPr>
            <w:tcW w:w="1701" w:type="dxa"/>
            <w:vAlign w:val="center"/>
          </w:tcPr>
          <w:p w14:paraId="23D4557B" w14:textId="77777777" w:rsidR="00204469" w:rsidRDefault="00204469" w:rsidP="002E529B">
            <w:pPr>
              <w:pStyle w:val="a5"/>
              <w:rPr>
                <w:noProof/>
              </w:rPr>
            </w:pPr>
            <w:r>
              <w:rPr>
                <w:rFonts w:hint="eastAsia"/>
                <w:noProof/>
              </w:rPr>
              <w:t>隔离人员登记</w:t>
            </w:r>
            <w:r>
              <w:rPr>
                <w:noProof/>
              </w:rPr>
              <w:t>信息显示</w:t>
            </w:r>
          </w:p>
        </w:tc>
        <w:tc>
          <w:tcPr>
            <w:tcW w:w="2665" w:type="dxa"/>
            <w:vAlign w:val="center"/>
          </w:tcPr>
          <w:p w14:paraId="23E004E2" w14:textId="77777777" w:rsidR="00204469" w:rsidRPr="00FD7940" w:rsidRDefault="00204469" w:rsidP="002E529B">
            <w:pPr>
              <w:pStyle w:val="a5"/>
              <w:rPr>
                <w:noProof/>
              </w:rPr>
            </w:pPr>
            <w:r w:rsidRPr="00FD7940">
              <w:rPr>
                <w:noProof/>
              </w:rPr>
              <w:t>点击</w:t>
            </w:r>
            <w:r>
              <w:rPr>
                <w:rFonts w:hint="eastAsia"/>
                <w:noProof/>
              </w:rPr>
              <w:t>隔离人员登记</w:t>
            </w:r>
            <w:r w:rsidRPr="00FD7940">
              <w:rPr>
                <w:noProof/>
              </w:rPr>
              <w:t>，可以</w:t>
            </w:r>
            <w:r>
              <w:rPr>
                <w:noProof/>
              </w:rPr>
              <w:t>显示</w:t>
            </w:r>
            <w:r>
              <w:rPr>
                <w:rFonts w:hint="eastAsia"/>
                <w:noProof/>
              </w:rPr>
              <w:t>隔离人员的登记信息</w:t>
            </w:r>
          </w:p>
        </w:tc>
        <w:tc>
          <w:tcPr>
            <w:tcW w:w="1701" w:type="dxa"/>
            <w:vAlign w:val="center"/>
          </w:tcPr>
          <w:p w14:paraId="64282A97" w14:textId="77777777" w:rsidR="00204469" w:rsidRPr="00FD7940" w:rsidRDefault="00204469" w:rsidP="002E529B">
            <w:pPr>
              <w:pStyle w:val="a5"/>
              <w:rPr>
                <w:noProof/>
              </w:rPr>
            </w:pPr>
            <w:r w:rsidRPr="00FD7940">
              <w:rPr>
                <w:noProof/>
              </w:rPr>
              <w:t>准确实现</w:t>
            </w:r>
          </w:p>
        </w:tc>
        <w:tc>
          <w:tcPr>
            <w:tcW w:w="1701" w:type="dxa"/>
            <w:vAlign w:val="center"/>
          </w:tcPr>
          <w:p w14:paraId="73F6D08C" w14:textId="77777777" w:rsidR="00204469" w:rsidRPr="00FD7940" w:rsidRDefault="00204469" w:rsidP="002E529B">
            <w:pPr>
              <w:pStyle w:val="a5"/>
              <w:rPr>
                <w:noProof/>
              </w:rPr>
            </w:pPr>
            <w:r w:rsidRPr="00FD7940">
              <w:rPr>
                <w:noProof/>
              </w:rPr>
              <w:t>准确实现</w:t>
            </w:r>
          </w:p>
        </w:tc>
      </w:tr>
      <w:tr w:rsidR="00204469" w:rsidRPr="00FD7940" w14:paraId="5EA739AE" w14:textId="77777777" w:rsidTr="002E529B">
        <w:trPr>
          <w:trHeight w:val="454"/>
          <w:jc w:val="center"/>
        </w:trPr>
        <w:tc>
          <w:tcPr>
            <w:tcW w:w="1134" w:type="dxa"/>
            <w:tcBorders>
              <w:left w:val="nil"/>
            </w:tcBorders>
            <w:vAlign w:val="center"/>
          </w:tcPr>
          <w:p w14:paraId="758FBBBB" w14:textId="77777777" w:rsidR="00204469" w:rsidRPr="00FD7940" w:rsidRDefault="00204469" w:rsidP="002E529B">
            <w:pPr>
              <w:pStyle w:val="a5"/>
              <w:rPr>
                <w:noProof/>
              </w:rPr>
            </w:pPr>
          </w:p>
        </w:tc>
        <w:tc>
          <w:tcPr>
            <w:tcW w:w="1701" w:type="dxa"/>
            <w:vAlign w:val="center"/>
          </w:tcPr>
          <w:p w14:paraId="2621E0AF" w14:textId="77777777" w:rsidR="00204469" w:rsidRDefault="00204469" w:rsidP="002E529B">
            <w:pPr>
              <w:pStyle w:val="a5"/>
              <w:rPr>
                <w:noProof/>
              </w:rPr>
            </w:pPr>
            <w:r>
              <w:rPr>
                <w:rFonts w:hint="eastAsia"/>
                <w:noProof/>
              </w:rPr>
              <w:t>隔离人员信息</w:t>
            </w:r>
            <w:r>
              <w:rPr>
                <w:noProof/>
              </w:rPr>
              <w:t>删除</w:t>
            </w:r>
          </w:p>
        </w:tc>
        <w:tc>
          <w:tcPr>
            <w:tcW w:w="2665" w:type="dxa"/>
            <w:vAlign w:val="center"/>
          </w:tcPr>
          <w:p w14:paraId="7CB554D7" w14:textId="77777777" w:rsidR="00204469" w:rsidRPr="00FD7940" w:rsidRDefault="00204469" w:rsidP="002E529B">
            <w:pPr>
              <w:pStyle w:val="a5"/>
              <w:rPr>
                <w:noProof/>
              </w:rPr>
            </w:pPr>
            <w:r w:rsidRPr="00FD7940">
              <w:rPr>
                <w:noProof/>
              </w:rPr>
              <w:t>点击</w:t>
            </w:r>
            <w:r>
              <w:rPr>
                <w:noProof/>
              </w:rPr>
              <w:t>删除</w:t>
            </w:r>
            <w:r w:rsidRPr="00FD7940">
              <w:rPr>
                <w:noProof/>
              </w:rPr>
              <w:t>按钮，</w:t>
            </w:r>
            <w:r>
              <w:rPr>
                <w:noProof/>
              </w:rPr>
              <w:t>删除</w:t>
            </w:r>
            <w:r>
              <w:rPr>
                <w:rFonts w:hint="eastAsia"/>
                <w:noProof/>
              </w:rPr>
              <w:t>此条隔离人员</w:t>
            </w:r>
            <w:r>
              <w:rPr>
                <w:noProof/>
              </w:rPr>
              <w:t>登记信息</w:t>
            </w:r>
          </w:p>
        </w:tc>
        <w:tc>
          <w:tcPr>
            <w:tcW w:w="1701" w:type="dxa"/>
            <w:vAlign w:val="center"/>
          </w:tcPr>
          <w:p w14:paraId="5384AFF2" w14:textId="77777777" w:rsidR="00204469" w:rsidRPr="00FD7940" w:rsidRDefault="00204469" w:rsidP="002E529B">
            <w:pPr>
              <w:pStyle w:val="a5"/>
              <w:rPr>
                <w:noProof/>
              </w:rPr>
            </w:pPr>
            <w:r w:rsidRPr="00FD7940">
              <w:rPr>
                <w:noProof/>
              </w:rPr>
              <w:t>准确实现</w:t>
            </w:r>
          </w:p>
        </w:tc>
        <w:tc>
          <w:tcPr>
            <w:tcW w:w="1701" w:type="dxa"/>
            <w:vAlign w:val="center"/>
          </w:tcPr>
          <w:p w14:paraId="245EA9DD" w14:textId="77777777" w:rsidR="00204469" w:rsidRPr="00FD7940" w:rsidRDefault="00204469" w:rsidP="002E529B">
            <w:pPr>
              <w:pStyle w:val="a5"/>
              <w:rPr>
                <w:noProof/>
              </w:rPr>
            </w:pPr>
            <w:r w:rsidRPr="00FD7940">
              <w:rPr>
                <w:noProof/>
              </w:rPr>
              <w:t>准确实现</w:t>
            </w:r>
          </w:p>
        </w:tc>
      </w:tr>
      <w:tr w:rsidR="00204469" w:rsidRPr="00FD7940" w14:paraId="5E1E1750" w14:textId="77777777" w:rsidTr="002E529B">
        <w:trPr>
          <w:trHeight w:val="454"/>
          <w:jc w:val="center"/>
        </w:trPr>
        <w:tc>
          <w:tcPr>
            <w:tcW w:w="1134" w:type="dxa"/>
            <w:tcBorders>
              <w:left w:val="nil"/>
            </w:tcBorders>
            <w:vAlign w:val="center"/>
          </w:tcPr>
          <w:p w14:paraId="505CC378" w14:textId="77777777" w:rsidR="00204469" w:rsidRPr="00FD7940" w:rsidRDefault="00204469" w:rsidP="002E529B">
            <w:pPr>
              <w:pStyle w:val="a5"/>
              <w:rPr>
                <w:noProof/>
              </w:rPr>
            </w:pPr>
          </w:p>
        </w:tc>
        <w:tc>
          <w:tcPr>
            <w:tcW w:w="1701" w:type="dxa"/>
            <w:vAlign w:val="center"/>
          </w:tcPr>
          <w:p w14:paraId="11C3A4B8" w14:textId="77777777" w:rsidR="00204469" w:rsidRDefault="00204469" w:rsidP="002E529B">
            <w:pPr>
              <w:pStyle w:val="a5"/>
              <w:rPr>
                <w:noProof/>
              </w:rPr>
            </w:pPr>
            <w:r>
              <w:rPr>
                <w:rFonts w:hint="eastAsia"/>
                <w:noProof/>
              </w:rPr>
              <w:t>隔离人员信息</w:t>
            </w:r>
            <w:r>
              <w:rPr>
                <w:noProof/>
              </w:rPr>
              <w:t>修改</w:t>
            </w:r>
          </w:p>
        </w:tc>
        <w:tc>
          <w:tcPr>
            <w:tcW w:w="2665" w:type="dxa"/>
            <w:vAlign w:val="center"/>
          </w:tcPr>
          <w:p w14:paraId="1992DD52" w14:textId="77777777" w:rsidR="00204469" w:rsidRPr="00FD7940" w:rsidRDefault="00204469" w:rsidP="002E529B">
            <w:pPr>
              <w:pStyle w:val="a5"/>
              <w:rPr>
                <w:noProof/>
              </w:rPr>
            </w:pPr>
            <w:r w:rsidRPr="00FD7940">
              <w:rPr>
                <w:noProof/>
              </w:rPr>
              <w:t>点击</w:t>
            </w:r>
            <w:r>
              <w:rPr>
                <w:noProof/>
              </w:rPr>
              <w:t>修改</w:t>
            </w:r>
            <w:r w:rsidRPr="00FD7940">
              <w:rPr>
                <w:noProof/>
              </w:rPr>
              <w:t>按钮，对</w:t>
            </w:r>
            <w:r>
              <w:rPr>
                <w:rFonts w:hint="eastAsia"/>
                <w:noProof/>
              </w:rPr>
              <w:t>此条隔离人员</w:t>
            </w:r>
            <w:r>
              <w:rPr>
                <w:noProof/>
              </w:rPr>
              <w:t>登记信息</w:t>
            </w:r>
            <w:r w:rsidRPr="00FD7940">
              <w:rPr>
                <w:noProof/>
              </w:rPr>
              <w:t>修改保存</w:t>
            </w:r>
          </w:p>
        </w:tc>
        <w:tc>
          <w:tcPr>
            <w:tcW w:w="1701" w:type="dxa"/>
            <w:vAlign w:val="center"/>
          </w:tcPr>
          <w:p w14:paraId="3241484A" w14:textId="77777777" w:rsidR="00204469" w:rsidRPr="00FD7940" w:rsidRDefault="00204469" w:rsidP="002E529B">
            <w:pPr>
              <w:pStyle w:val="a5"/>
              <w:rPr>
                <w:noProof/>
              </w:rPr>
            </w:pPr>
            <w:r w:rsidRPr="00FD7940">
              <w:rPr>
                <w:noProof/>
              </w:rPr>
              <w:t>准确实现</w:t>
            </w:r>
          </w:p>
        </w:tc>
        <w:tc>
          <w:tcPr>
            <w:tcW w:w="1701" w:type="dxa"/>
            <w:vAlign w:val="center"/>
          </w:tcPr>
          <w:p w14:paraId="0D7F0CE3" w14:textId="77777777" w:rsidR="00204469" w:rsidRPr="00FD7940" w:rsidRDefault="00204469" w:rsidP="002E529B">
            <w:pPr>
              <w:pStyle w:val="a5"/>
              <w:rPr>
                <w:noProof/>
              </w:rPr>
            </w:pPr>
            <w:r w:rsidRPr="00FD7940">
              <w:rPr>
                <w:noProof/>
              </w:rPr>
              <w:t>准确实现</w:t>
            </w:r>
          </w:p>
        </w:tc>
      </w:tr>
      <w:tr w:rsidR="00204469" w:rsidRPr="00FD7940" w14:paraId="57D191BB" w14:textId="77777777" w:rsidTr="002E529B">
        <w:trPr>
          <w:trHeight w:val="454"/>
          <w:jc w:val="center"/>
        </w:trPr>
        <w:tc>
          <w:tcPr>
            <w:tcW w:w="1134" w:type="dxa"/>
            <w:tcBorders>
              <w:left w:val="nil"/>
            </w:tcBorders>
            <w:vAlign w:val="center"/>
          </w:tcPr>
          <w:p w14:paraId="43713067" w14:textId="77777777" w:rsidR="00204469" w:rsidRPr="00FD7940" w:rsidRDefault="00204469" w:rsidP="002E529B">
            <w:pPr>
              <w:pStyle w:val="a5"/>
              <w:rPr>
                <w:noProof/>
              </w:rPr>
            </w:pPr>
          </w:p>
        </w:tc>
        <w:tc>
          <w:tcPr>
            <w:tcW w:w="1701" w:type="dxa"/>
            <w:vAlign w:val="center"/>
          </w:tcPr>
          <w:p w14:paraId="685ABF2D" w14:textId="77777777" w:rsidR="00204469" w:rsidRDefault="00204469" w:rsidP="002E529B">
            <w:pPr>
              <w:pStyle w:val="a5"/>
              <w:rPr>
                <w:noProof/>
              </w:rPr>
            </w:pPr>
            <w:r>
              <w:rPr>
                <w:rFonts w:hint="eastAsia"/>
                <w:noProof/>
              </w:rPr>
              <w:t>隔离人员信息</w:t>
            </w:r>
            <w:r>
              <w:rPr>
                <w:noProof/>
              </w:rPr>
              <w:t>搜索</w:t>
            </w:r>
          </w:p>
        </w:tc>
        <w:tc>
          <w:tcPr>
            <w:tcW w:w="2665" w:type="dxa"/>
            <w:vAlign w:val="center"/>
          </w:tcPr>
          <w:p w14:paraId="7C65006E" w14:textId="77777777" w:rsidR="00204469" w:rsidRPr="00FD7940" w:rsidRDefault="00204469" w:rsidP="002E529B">
            <w:pPr>
              <w:pStyle w:val="a5"/>
              <w:rPr>
                <w:noProof/>
              </w:rPr>
            </w:pPr>
            <w:r w:rsidRPr="00FD7940">
              <w:rPr>
                <w:noProof/>
              </w:rPr>
              <w:t>点击</w:t>
            </w:r>
            <w:r>
              <w:rPr>
                <w:noProof/>
              </w:rPr>
              <w:t>搜索</w:t>
            </w:r>
            <w:r w:rsidRPr="00FD7940">
              <w:rPr>
                <w:noProof/>
              </w:rPr>
              <w:t>按钮，</w:t>
            </w:r>
            <w:r>
              <w:rPr>
                <w:noProof/>
              </w:rPr>
              <w:t>显示目标</w:t>
            </w:r>
            <w:r>
              <w:rPr>
                <w:rFonts w:hint="eastAsia"/>
                <w:noProof/>
              </w:rPr>
              <w:t>隔离人员</w:t>
            </w:r>
            <w:r>
              <w:rPr>
                <w:noProof/>
              </w:rPr>
              <w:t>登记信息</w:t>
            </w:r>
          </w:p>
        </w:tc>
        <w:tc>
          <w:tcPr>
            <w:tcW w:w="1701" w:type="dxa"/>
            <w:vAlign w:val="center"/>
          </w:tcPr>
          <w:p w14:paraId="49CE690E" w14:textId="77777777" w:rsidR="00204469" w:rsidRPr="00FD7940" w:rsidRDefault="00204469" w:rsidP="002E529B">
            <w:pPr>
              <w:pStyle w:val="a5"/>
              <w:rPr>
                <w:noProof/>
              </w:rPr>
            </w:pPr>
            <w:r w:rsidRPr="00FD7940">
              <w:rPr>
                <w:noProof/>
              </w:rPr>
              <w:t>准确实现</w:t>
            </w:r>
          </w:p>
        </w:tc>
        <w:tc>
          <w:tcPr>
            <w:tcW w:w="1701" w:type="dxa"/>
            <w:vAlign w:val="center"/>
          </w:tcPr>
          <w:p w14:paraId="0EA129E9" w14:textId="77777777" w:rsidR="00204469" w:rsidRPr="00FD7940" w:rsidRDefault="00204469" w:rsidP="002E529B">
            <w:pPr>
              <w:pStyle w:val="a5"/>
              <w:rPr>
                <w:noProof/>
              </w:rPr>
            </w:pPr>
            <w:r w:rsidRPr="00FD7940">
              <w:rPr>
                <w:noProof/>
              </w:rPr>
              <w:t>准确实现</w:t>
            </w:r>
          </w:p>
        </w:tc>
      </w:tr>
      <w:tr w:rsidR="00204469" w:rsidRPr="00FD7940" w14:paraId="0DBB6465" w14:textId="77777777" w:rsidTr="002E529B">
        <w:trPr>
          <w:trHeight w:val="454"/>
          <w:jc w:val="center"/>
        </w:trPr>
        <w:tc>
          <w:tcPr>
            <w:tcW w:w="1134" w:type="dxa"/>
            <w:tcBorders>
              <w:left w:val="nil"/>
              <w:bottom w:val="single" w:sz="12" w:space="0" w:color="auto"/>
            </w:tcBorders>
            <w:vAlign w:val="center"/>
          </w:tcPr>
          <w:p w14:paraId="1DD094B8" w14:textId="77777777" w:rsidR="00204469" w:rsidRPr="00FD7940" w:rsidRDefault="00204469" w:rsidP="002E529B">
            <w:pPr>
              <w:pStyle w:val="a5"/>
              <w:rPr>
                <w:noProof/>
              </w:rPr>
            </w:pPr>
          </w:p>
        </w:tc>
        <w:tc>
          <w:tcPr>
            <w:tcW w:w="1701" w:type="dxa"/>
            <w:tcBorders>
              <w:bottom w:val="single" w:sz="12" w:space="0" w:color="auto"/>
            </w:tcBorders>
            <w:vAlign w:val="center"/>
          </w:tcPr>
          <w:p w14:paraId="65E60BE4" w14:textId="77777777" w:rsidR="00204469" w:rsidRDefault="00204469" w:rsidP="002E529B">
            <w:pPr>
              <w:pStyle w:val="a5"/>
              <w:rPr>
                <w:noProof/>
              </w:rPr>
            </w:pPr>
            <w:r>
              <w:rPr>
                <w:rFonts w:hint="eastAsia"/>
                <w:noProof/>
              </w:rPr>
              <w:t>隔离人员信息</w:t>
            </w:r>
            <w:r>
              <w:rPr>
                <w:noProof/>
              </w:rPr>
              <w:t>新增记录</w:t>
            </w:r>
          </w:p>
        </w:tc>
        <w:tc>
          <w:tcPr>
            <w:tcW w:w="2665" w:type="dxa"/>
            <w:tcBorders>
              <w:bottom w:val="single" w:sz="12" w:space="0" w:color="auto"/>
            </w:tcBorders>
            <w:vAlign w:val="center"/>
          </w:tcPr>
          <w:p w14:paraId="45631ABF" w14:textId="77777777" w:rsidR="00204469" w:rsidRPr="00FD7940" w:rsidRDefault="00204469" w:rsidP="002E529B">
            <w:pPr>
              <w:pStyle w:val="a5"/>
              <w:rPr>
                <w:noProof/>
              </w:rPr>
            </w:pPr>
            <w:r w:rsidRPr="00FD7940">
              <w:rPr>
                <w:noProof/>
              </w:rPr>
              <w:t>点击</w:t>
            </w:r>
            <w:r>
              <w:rPr>
                <w:noProof/>
              </w:rPr>
              <w:t>新增记录按钮，可以添加新的</w:t>
            </w:r>
            <w:r>
              <w:rPr>
                <w:rFonts w:hint="eastAsia"/>
                <w:noProof/>
              </w:rPr>
              <w:t>隔离人员</w:t>
            </w:r>
            <w:r>
              <w:rPr>
                <w:noProof/>
              </w:rPr>
              <w:t>登记信息</w:t>
            </w:r>
          </w:p>
        </w:tc>
        <w:tc>
          <w:tcPr>
            <w:tcW w:w="1701" w:type="dxa"/>
            <w:tcBorders>
              <w:bottom w:val="single" w:sz="12" w:space="0" w:color="auto"/>
            </w:tcBorders>
            <w:vAlign w:val="center"/>
          </w:tcPr>
          <w:p w14:paraId="0605E0F7" w14:textId="77777777" w:rsidR="00204469" w:rsidRPr="00FD7940" w:rsidRDefault="00204469" w:rsidP="002E529B">
            <w:pPr>
              <w:pStyle w:val="a5"/>
              <w:rPr>
                <w:noProof/>
              </w:rPr>
            </w:pPr>
            <w:r w:rsidRPr="00FD7940">
              <w:rPr>
                <w:noProof/>
              </w:rPr>
              <w:t>准确实现</w:t>
            </w:r>
          </w:p>
        </w:tc>
        <w:tc>
          <w:tcPr>
            <w:tcW w:w="1701" w:type="dxa"/>
            <w:tcBorders>
              <w:bottom w:val="single" w:sz="12" w:space="0" w:color="auto"/>
            </w:tcBorders>
            <w:vAlign w:val="center"/>
          </w:tcPr>
          <w:p w14:paraId="2A941376" w14:textId="77777777" w:rsidR="00204469" w:rsidRPr="00FD7940" w:rsidRDefault="00204469" w:rsidP="002E529B">
            <w:pPr>
              <w:pStyle w:val="a5"/>
              <w:rPr>
                <w:noProof/>
              </w:rPr>
            </w:pPr>
            <w:r w:rsidRPr="00FD7940">
              <w:rPr>
                <w:noProof/>
              </w:rPr>
              <w:t>准确实现</w:t>
            </w:r>
          </w:p>
        </w:tc>
      </w:tr>
    </w:tbl>
    <w:p w14:paraId="690737F4" w14:textId="679FD4B2" w:rsidR="00204469" w:rsidRPr="00FD7940" w:rsidRDefault="00204469" w:rsidP="00204469">
      <w:pPr>
        <w:pStyle w:val="a0"/>
        <w:ind w:firstLineChars="0" w:firstLine="0"/>
        <w:rPr>
          <w:noProof/>
        </w:rPr>
      </w:pPr>
      <w:r>
        <w:rPr>
          <w:rFonts w:hint="eastAsia"/>
          <w:noProof/>
        </w:rPr>
        <w:t xml:space="preserve"> </w:t>
      </w:r>
      <w:r>
        <w:rPr>
          <w:noProof/>
        </w:rPr>
        <w:t xml:space="preserve"> </w:t>
      </w:r>
    </w:p>
    <w:bookmarkEnd w:id="103"/>
    <w:p w14:paraId="18F0BE7B" w14:textId="77777777" w:rsidR="00E72DEC" w:rsidRPr="00FD7940" w:rsidRDefault="00E72DEC" w:rsidP="00E72DEC">
      <w:pPr>
        <w:pStyle w:val="a0"/>
        <w:ind w:firstLine="480"/>
        <w:rPr>
          <w:noProof/>
        </w:rPr>
      </w:pPr>
      <w:r w:rsidRPr="00FD7940">
        <w:rPr>
          <w:noProof/>
        </w:rPr>
        <w:t>通过上述测试，</w:t>
      </w:r>
      <w:r w:rsidRPr="0016531F">
        <w:rPr>
          <w:rFonts w:hint="eastAsia"/>
          <w:noProof/>
        </w:rPr>
        <w:t>嫌疑</w:t>
      </w:r>
      <w:r w:rsidRPr="0016531F">
        <w:rPr>
          <w:noProof/>
        </w:rPr>
        <w:t>/</w:t>
      </w:r>
      <w:r w:rsidRPr="0016531F">
        <w:rPr>
          <w:noProof/>
        </w:rPr>
        <w:t>确诊人员登记和隔离人员登记信息</w:t>
      </w:r>
      <w:r w:rsidRPr="00FD7940">
        <w:rPr>
          <w:noProof/>
        </w:rPr>
        <w:t>的显示是正确的，而且</w:t>
      </w:r>
      <w:r>
        <w:rPr>
          <w:rFonts w:hint="eastAsia"/>
          <w:noProof/>
        </w:rPr>
        <w:t>管理者</w:t>
      </w:r>
      <w:r w:rsidRPr="00FD7940">
        <w:rPr>
          <w:noProof/>
        </w:rPr>
        <w:t>可以</w:t>
      </w:r>
      <w:r w:rsidRPr="0016531F">
        <w:rPr>
          <w:rFonts w:hint="eastAsia"/>
          <w:noProof/>
        </w:rPr>
        <w:t>对嫌疑</w:t>
      </w:r>
      <w:r w:rsidRPr="0016531F">
        <w:rPr>
          <w:noProof/>
        </w:rPr>
        <w:t>/</w:t>
      </w:r>
      <w:r w:rsidRPr="0016531F">
        <w:rPr>
          <w:noProof/>
        </w:rPr>
        <w:t>确诊人员登记和隔离人员登记</w:t>
      </w:r>
      <w:r>
        <w:rPr>
          <w:rFonts w:hint="eastAsia"/>
          <w:noProof/>
        </w:rPr>
        <w:t>信息进行查询</w:t>
      </w:r>
      <w:r w:rsidRPr="00FD7940">
        <w:rPr>
          <w:noProof/>
        </w:rPr>
        <w:t>、</w:t>
      </w:r>
      <w:r>
        <w:rPr>
          <w:rFonts w:hint="eastAsia"/>
          <w:noProof/>
        </w:rPr>
        <w:t>新增、修改</w:t>
      </w:r>
      <w:r w:rsidRPr="00FD7940">
        <w:rPr>
          <w:noProof/>
        </w:rPr>
        <w:t>和删除，达到了预期的效果。结果显示</w:t>
      </w:r>
      <w:r w:rsidRPr="00D06216">
        <w:rPr>
          <w:rFonts w:hint="eastAsia"/>
          <w:noProof/>
        </w:rPr>
        <w:t>异常人员管理</w:t>
      </w:r>
      <w:r w:rsidRPr="00FD7940">
        <w:rPr>
          <w:noProof/>
        </w:rPr>
        <w:t>功能是有效的。</w:t>
      </w:r>
    </w:p>
    <w:p w14:paraId="5E6CC2AA" w14:textId="51512262" w:rsidR="00311AA2" w:rsidRPr="00FD7940" w:rsidRDefault="00311AA2" w:rsidP="00311AA2">
      <w:pPr>
        <w:pStyle w:val="3"/>
        <w:rPr>
          <w:noProof/>
        </w:rPr>
      </w:pPr>
      <w:bookmarkStart w:id="104" w:name="_Toc105672551"/>
      <w:r w:rsidRPr="00FD7940">
        <w:rPr>
          <w:noProof/>
        </w:rPr>
        <w:t xml:space="preserve">6.2.3  </w:t>
      </w:r>
      <w:bookmarkStart w:id="105" w:name="_Hlk104802407"/>
      <w:r w:rsidR="00E72DEC" w:rsidRPr="00D06216">
        <w:rPr>
          <w:rFonts w:hint="eastAsia"/>
          <w:noProof/>
        </w:rPr>
        <w:t>防控物资管理</w:t>
      </w:r>
      <w:bookmarkEnd w:id="105"/>
      <w:r w:rsidR="009A29F6" w:rsidRPr="00FD7940">
        <w:rPr>
          <w:noProof/>
        </w:rPr>
        <w:t>功能</w:t>
      </w:r>
      <w:r w:rsidRPr="00FD7940">
        <w:rPr>
          <w:noProof/>
        </w:rPr>
        <w:t>测试</w:t>
      </w:r>
      <w:bookmarkEnd w:id="104"/>
    </w:p>
    <w:p w14:paraId="0F1CF18E" w14:textId="621DD6D1" w:rsidR="00FE5160" w:rsidRPr="00FD7940" w:rsidRDefault="00E72DEC" w:rsidP="00FE5160">
      <w:pPr>
        <w:pStyle w:val="a0"/>
        <w:ind w:firstLine="480"/>
        <w:rPr>
          <w:noProof/>
        </w:rPr>
      </w:pPr>
      <w:bookmarkStart w:id="106" w:name="_Hlk104802415"/>
      <w:r>
        <w:rPr>
          <w:rFonts w:hint="eastAsia"/>
          <w:noProof/>
        </w:rPr>
        <w:t>管理者</w:t>
      </w:r>
      <w:r w:rsidRPr="00FD7940">
        <w:rPr>
          <w:noProof/>
        </w:rPr>
        <w:t>登录</w:t>
      </w:r>
      <w:r>
        <w:rPr>
          <w:rFonts w:hint="eastAsia"/>
          <w:noProof/>
        </w:rPr>
        <w:t>前端页面</w:t>
      </w:r>
      <w:r w:rsidRPr="00FD7940">
        <w:rPr>
          <w:noProof/>
        </w:rPr>
        <w:t>后，</w:t>
      </w:r>
      <w:r w:rsidRPr="00E72DEC">
        <w:rPr>
          <w:rFonts w:hint="eastAsia"/>
          <w:noProof/>
        </w:rPr>
        <w:t>对防疫物资的新增和防疫物资信息的查看</w:t>
      </w:r>
      <w:r w:rsidRPr="00FD7940">
        <w:rPr>
          <w:noProof/>
        </w:rPr>
        <w:t>，并对各个模块下的各项功能进行测试，主要是测试</w:t>
      </w:r>
      <w:r w:rsidRPr="00E72DEC">
        <w:rPr>
          <w:rFonts w:hint="eastAsia"/>
          <w:noProof/>
        </w:rPr>
        <w:t>防疫物资</w:t>
      </w:r>
      <w:r>
        <w:rPr>
          <w:rFonts w:hint="eastAsia"/>
          <w:noProof/>
        </w:rPr>
        <w:t>查看</w:t>
      </w:r>
      <w:r w:rsidRPr="00FD7940">
        <w:rPr>
          <w:noProof/>
        </w:rPr>
        <w:t>信息的</w:t>
      </w:r>
      <w:r>
        <w:rPr>
          <w:rFonts w:hint="eastAsia"/>
          <w:noProof/>
        </w:rPr>
        <w:t>查询</w:t>
      </w:r>
      <w:r w:rsidRPr="00FD7940">
        <w:rPr>
          <w:noProof/>
        </w:rPr>
        <w:t>、编辑和删除等功能</w:t>
      </w:r>
      <w:r>
        <w:rPr>
          <w:rFonts w:hint="eastAsia"/>
          <w:noProof/>
        </w:rPr>
        <w:t>，以及</w:t>
      </w:r>
      <w:r w:rsidRPr="00E72DEC">
        <w:rPr>
          <w:rFonts w:hint="eastAsia"/>
          <w:noProof/>
        </w:rPr>
        <w:t>新增防疫物资</w:t>
      </w:r>
      <w:r>
        <w:rPr>
          <w:rFonts w:hint="eastAsia"/>
          <w:noProof/>
        </w:rPr>
        <w:t>的新增和重置</w:t>
      </w:r>
      <w:r w:rsidRPr="00FD7940">
        <w:rPr>
          <w:noProof/>
        </w:rPr>
        <w:t>。</w:t>
      </w:r>
      <w:r w:rsidR="00FE5160" w:rsidRPr="00FD7940">
        <w:rPr>
          <w:noProof/>
        </w:rPr>
        <w:t>该模块各功能的测试用例表如表</w:t>
      </w:r>
      <w:r w:rsidR="00FE5160" w:rsidRPr="00FD7940">
        <w:rPr>
          <w:noProof/>
        </w:rPr>
        <w:t>6-</w:t>
      </w:r>
      <w:r w:rsidR="00566617" w:rsidRPr="00FD7940">
        <w:rPr>
          <w:noProof/>
        </w:rPr>
        <w:t>3</w:t>
      </w:r>
      <w:r w:rsidR="00FE5160" w:rsidRPr="00FD7940">
        <w:rPr>
          <w:noProof/>
        </w:rPr>
        <w:t>所示。</w:t>
      </w:r>
    </w:p>
    <w:bookmarkEnd w:id="106"/>
    <w:p w14:paraId="646B8B0F" w14:textId="28648AAA" w:rsidR="00FE5160" w:rsidRPr="00FD7940" w:rsidRDefault="00FE5160" w:rsidP="00397932">
      <w:pPr>
        <w:pStyle w:val="a4"/>
        <w:rPr>
          <w:noProof/>
        </w:rPr>
      </w:pPr>
      <w:r w:rsidRPr="00FD7940">
        <w:rPr>
          <w:noProof/>
        </w:rPr>
        <w:t>表</w:t>
      </w:r>
      <w:r w:rsidRPr="00FD7940">
        <w:rPr>
          <w:noProof/>
        </w:rPr>
        <w:t>6-</w:t>
      </w:r>
      <w:r w:rsidR="00566617" w:rsidRPr="00FD7940">
        <w:rPr>
          <w:noProof/>
        </w:rPr>
        <w:t>3</w:t>
      </w:r>
      <w:r w:rsidRPr="00FD7940">
        <w:rPr>
          <w:noProof/>
        </w:rPr>
        <w:t xml:space="preserve">  </w:t>
      </w:r>
      <w:r w:rsidR="00E72DEC" w:rsidRPr="00D06216">
        <w:rPr>
          <w:rFonts w:hint="eastAsia"/>
          <w:noProof/>
        </w:rPr>
        <w:t>防控物资管理</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1D48B3" w:rsidRPr="00FD7940" w14:paraId="26EA5D8E" w14:textId="77777777" w:rsidTr="00625541">
        <w:trPr>
          <w:trHeight w:val="454"/>
          <w:jc w:val="center"/>
        </w:trPr>
        <w:tc>
          <w:tcPr>
            <w:tcW w:w="1134" w:type="dxa"/>
            <w:tcBorders>
              <w:top w:val="single" w:sz="12" w:space="0" w:color="auto"/>
              <w:left w:val="nil"/>
              <w:bottom w:val="single" w:sz="8" w:space="0" w:color="auto"/>
            </w:tcBorders>
            <w:vAlign w:val="center"/>
          </w:tcPr>
          <w:p w14:paraId="10EB3B8D" w14:textId="77777777" w:rsidR="001D48B3" w:rsidRPr="00FD7940" w:rsidRDefault="001D48B3" w:rsidP="0062554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2B585529" w14:textId="77777777" w:rsidR="001D48B3" w:rsidRPr="00FD7940" w:rsidRDefault="001D48B3" w:rsidP="0062554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76C7BD90" w14:textId="77777777" w:rsidR="001D48B3" w:rsidRPr="00FD7940" w:rsidRDefault="001D48B3" w:rsidP="0062554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67C03BF0" w14:textId="77777777" w:rsidR="001D48B3" w:rsidRPr="00FD7940" w:rsidRDefault="001D48B3" w:rsidP="00625541">
            <w:pPr>
              <w:pStyle w:val="a5"/>
              <w:rPr>
                <w:noProof/>
              </w:rPr>
            </w:pPr>
            <w:r w:rsidRPr="00FD7940">
              <w:rPr>
                <w:noProof/>
              </w:rPr>
              <w:t>预期结果</w:t>
            </w:r>
          </w:p>
        </w:tc>
        <w:tc>
          <w:tcPr>
            <w:tcW w:w="1701" w:type="dxa"/>
            <w:tcBorders>
              <w:top w:val="single" w:sz="12" w:space="0" w:color="auto"/>
              <w:bottom w:val="single" w:sz="8" w:space="0" w:color="auto"/>
            </w:tcBorders>
          </w:tcPr>
          <w:p w14:paraId="54C8657D" w14:textId="77777777" w:rsidR="001D48B3" w:rsidRPr="00FD7940" w:rsidRDefault="001D48B3" w:rsidP="00625541">
            <w:pPr>
              <w:pStyle w:val="a5"/>
              <w:rPr>
                <w:noProof/>
              </w:rPr>
            </w:pPr>
            <w:r w:rsidRPr="00FD7940">
              <w:rPr>
                <w:noProof/>
              </w:rPr>
              <w:t>实测结果</w:t>
            </w:r>
          </w:p>
        </w:tc>
      </w:tr>
    </w:tbl>
    <w:tbl>
      <w:tblPr>
        <w:tblpPr w:leftFromText="180" w:rightFromText="180" w:vertAnchor="text" w:tblpY="1"/>
        <w:tblOverlap w:val="never"/>
        <w:tblW w:w="8902" w:type="dxa"/>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204469" w:rsidRPr="00FD7940" w14:paraId="657EA1A5" w14:textId="77777777" w:rsidTr="002E529B">
        <w:trPr>
          <w:trHeight w:val="454"/>
        </w:trPr>
        <w:tc>
          <w:tcPr>
            <w:tcW w:w="1134" w:type="dxa"/>
            <w:vMerge w:val="restart"/>
            <w:tcBorders>
              <w:top w:val="nil"/>
              <w:left w:val="nil"/>
            </w:tcBorders>
            <w:vAlign w:val="center"/>
          </w:tcPr>
          <w:p w14:paraId="19C58B22" w14:textId="77777777" w:rsidR="00204469" w:rsidRPr="00FD7940" w:rsidRDefault="00204469" w:rsidP="00204469">
            <w:pPr>
              <w:pStyle w:val="a5"/>
              <w:rPr>
                <w:noProof/>
              </w:rPr>
            </w:pPr>
            <w:bookmarkStart w:id="107" w:name="_Hlk104802387"/>
            <w:r>
              <w:rPr>
                <w:rFonts w:hint="eastAsia"/>
                <w:noProof/>
              </w:rPr>
              <w:t>防控物资管理</w:t>
            </w:r>
          </w:p>
        </w:tc>
        <w:tc>
          <w:tcPr>
            <w:tcW w:w="1701" w:type="dxa"/>
            <w:vAlign w:val="center"/>
          </w:tcPr>
          <w:p w14:paraId="4A774BCD" w14:textId="77777777" w:rsidR="00204469" w:rsidRPr="00FD7940" w:rsidRDefault="00204469" w:rsidP="00204469">
            <w:pPr>
              <w:pStyle w:val="a5"/>
              <w:rPr>
                <w:noProof/>
              </w:rPr>
            </w:pPr>
            <w:r>
              <w:rPr>
                <w:rFonts w:hint="eastAsia"/>
                <w:noProof/>
              </w:rPr>
              <w:t>防疫物资查看信息显示</w:t>
            </w:r>
          </w:p>
        </w:tc>
        <w:tc>
          <w:tcPr>
            <w:tcW w:w="2665" w:type="dxa"/>
            <w:vAlign w:val="center"/>
          </w:tcPr>
          <w:p w14:paraId="5DA3D701" w14:textId="77777777" w:rsidR="00204469" w:rsidRPr="00FD7940" w:rsidRDefault="00204469" w:rsidP="00204469">
            <w:pPr>
              <w:pStyle w:val="a5"/>
              <w:rPr>
                <w:noProof/>
              </w:rPr>
            </w:pPr>
            <w:r w:rsidRPr="00FD7940">
              <w:rPr>
                <w:noProof/>
              </w:rPr>
              <w:t>点击</w:t>
            </w:r>
            <w:r>
              <w:rPr>
                <w:rFonts w:hint="eastAsia"/>
                <w:noProof/>
              </w:rPr>
              <w:t>防疫物资查看</w:t>
            </w:r>
            <w:r w:rsidRPr="00FD7940">
              <w:rPr>
                <w:noProof/>
              </w:rPr>
              <w:t>，</w:t>
            </w:r>
            <w:r>
              <w:rPr>
                <w:noProof/>
              </w:rPr>
              <w:t>查看防疫物资信息</w:t>
            </w:r>
          </w:p>
        </w:tc>
        <w:tc>
          <w:tcPr>
            <w:tcW w:w="1701" w:type="dxa"/>
            <w:vAlign w:val="center"/>
          </w:tcPr>
          <w:p w14:paraId="717C31E7" w14:textId="77777777" w:rsidR="00204469" w:rsidRPr="00FD7940" w:rsidRDefault="00204469" w:rsidP="00204469">
            <w:pPr>
              <w:pStyle w:val="a5"/>
              <w:rPr>
                <w:noProof/>
              </w:rPr>
            </w:pPr>
            <w:r w:rsidRPr="00FD7940">
              <w:rPr>
                <w:noProof/>
              </w:rPr>
              <w:t>准确实现</w:t>
            </w:r>
          </w:p>
        </w:tc>
        <w:tc>
          <w:tcPr>
            <w:tcW w:w="1701" w:type="dxa"/>
            <w:vAlign w:val="center"/>
          </w:tcPr>
          <w:p w14:paraId="44936460" w14:textId="77777777" w:rsidR="00204469" w:rsidRPr="00FD7940" w:rsidRDefault="00204469" w:rsidP="00204469">
            <w:pPr>
              <w:pStyle w:val="a5"/>
              <w:rPr>
                <w:noProof/>
              </w:rPr>
            </w:pPr>
            <w:r w:rsidRPr="00FD7940">
              <w:rPr>
                <w:noProof/>
              </w:rPr>
              <w:t>准确实现</w:t>
            </w:r>
          </w:p>
        </w:tc>
      </w:tr>
      <w:tr w:rsidR="00204469" w:rsidRPr="00FD7940" w14:paraId="162B5CE6" w14:textId="77777777" w:rsidTr="002E529B">
        <w:trPr>
          <w:trHeight w:val="454"/>
        </w:trPr>
        <w:tc>
          <w:tcPr>
            <w:tcW w:w="1134" w:type="dxa"/>
            <w:vMerge/>
            <w:tcBorders>
              <w:left w:val="nil"/>
            </w:tcBorders>
            <w:vAlign w:val="center"/>
          </w:tcPr>
          <w:p w14:paraId="460C30ED" w14:textId="77777777" w:rsidR="00204469" w:rsidRPr="00FD7940" w:rsidRDefault="00204469" w:rsidP="00204469">
            <w:pPr>
              <w:pStyle w:val="a5"/>
              <w:rPr>
                <w:noProof/>
              </w:rPr>
            </w:pPr>
          </w:p>
        </w:tc>
        <w:tc>
          <w:tcPr>
            <w:tcW w:w="1701" w:type="dxa"/>
            <w:vAlign w:val="center"/>
          </w:tcPr>
          <w:p w14:paraId="5CBDC2D9" w14:textId="77777777" w:rsidR="00204469" w:rsidRPr="00FD7940" w:rsidRDefault="00204469" w:rsidP="00204469">
            <w:pPr>
              <w:pStyle w:val="a5"/>
              <w:rPr>
                <w:noProof/>
              </w:rPr>
            </w:pPr>
            <w:r>
              <w:rPr>
                <w:rFonts w:hint="eastAsia"/>
                <w:noProof/>
              </w:rPr>
              <w:t>防疫物资查看信息修改</w:t>
            </w:r>
          </w:p>
        </w:tc>
        <w:tc>
          <w:tcPr>
            <w:tcW w:w="2665" w:type="dxa"/>
            <w:vAlign w:val="center"/>
          </w:tcPr>
          <w:p w14:paraId="76E8D4FF" w14:textId="77777777" w:rsidR="00204469" w:rsidRPr="00FD7940" w:rsidRDefault="00204469" w:rsidP="00204469">
            <w:pPr>
              <w:pStyle w:val="a5"/>
              <w:rPr>
                <w:noProof/>
              </w:rPr>
            </w:pPr>
            <w:r w:rsidRPr="00FD7940">
              <w:rPr>
                <w:noProof/>
              </w:rPr>
              <w:t>点击</w:t>
            </w:r>
            <w:r>
              <w:rPr>
                <w:noProof/>
              </w:rPr>
              <w:t>修改</w:t>
            </w:r>
            <w:r w:rsidRPr="00FD7940">
              <w:rPr>
                <w:noProof/>
              </w:rPr>
              <w:t>按钮，对</w:t>
            </w:r>
            <w:r>
              <w:rPr>
                <w:noProof/>
              </w:rPr>
              <w:t>防疫物资信息</w:t>
            </w:r>
            <w:r w:rsidRPr="00FD7940">
              <w:rPr>
                <w:noProof/>
              </w:rPr>
              <w:t>进行修改保存</w:t>
            </w:r>
          </w:p>
        </w:tc>
        <w:tc>
          <w:tcPr>
            <w:tcW w:w="1701" w:type="dxa"/>
            <w:vAlign w:val="center"/>
          </w:tcPr>
          <w:p w14:paraId="5D40367E" w14:textId="77777777" w:rsidR="00204469" w:rsidRPr="00FD7940" w:rsidRDefault="00204469" w:rsidP="00204469">
            <w:pPr>
              <w:pStyle w:val="a5"/>
              <w:rPr>
                <w:noProof/>
              </w:rPr>
            </w:pPr>
            <w:r w:rsidRPr="00FD7940">
              <w:rPr>
                <w:noProof/>
              </w:rPr>
              <w:t>准确实现</w:t>
            </w:r>
          </w:p>
        </w:tc>
        <w:tc>
          <w:tcPr>
            <w:tcW w:w="1701" w:type="dxa"/>
            <w:vAlign w:val="center"/>
          </w:tcPr>
          <w:p w14:paraId="0377635B" w14:textId="77777777" w:rsidR="00204469" w:rsidRPr="00FD7940" w:rsidRDefault="00204469" w:rsidP="00204469">
            <w:pPr>
              <w:pStyle w:val="a5"/>
              <w:rPr>
                <w:noProof/>
              </w:rPr>
            </w:pPr>
            <w:r w:rsidRPr="00FD7940">
              <w:rPr>
                <w:noProof/>
              </w:rPr>
              <w:t>准确实现</w:t>
            </w:r>
          </w:p>
        </w:tc>
      </w:tr>
      <w:tr w:rsidR="00204469" w:rsidRPr="00FD7940" w14:paraId="08D7CA4B" w14:textId="77777777" w:rsidTr="002E529B">
        <w:trPr>
          <w:trHeight w:val="454"/>
        </w:trPr>
        <w:tc>
          <w:tcPr>
            <w:tcW w:w="1134" w:type="dxa"/>
            <w:vMerge/>
            <w:tcBorders>
              <w:left w:val="nil"/>
            </w:tcBorders>
            <w:vAlign w:val="center"/>
          </w:tcPr>
          <w:p w14:paraId="189797EF" w14:textId="77777777" w:rsidR="00204469" w:rsidRPr="00FD7940" w:rsidRDefault="00204469" w:rsidP="00204469">
            <w:pPr>
              <w:pStyle w:val="a5"/>
              <w:rPr>
                <w:noProof/>
              </w:rPr>
            </w:pPr>
          </w:p>
        </w:tc>
        <w:tc>
          <w:tcPr>
            <w:tcW w:w="1701" w:type="dxa"/>
            <w:vAlign w:val="center"/>
          </w:tcPr>
          <w:p w14:paraId="0AAC5E08" w14:textId="77777777" w:rsidR="00204469" w:rsidRDefault="00204469" w:rsidP="00204469">
            <w:pPr>
              <w:pStyle w:val="a5"/>
              <w:rPr>
                <w:noProof/>
              </w:rPr>
            </w:pPr>
            <w:r>
              <w:rPr>
                <w:rFonts w:hint="eastAsia"/>
                <w:noProof/>
              </w:rPr>
              <w:t>防疫物资查看信息搜索</w:t>
            </w:r>
          </w:p>
        </w:tc>
        <w:tc>
          <w:tcPr>
            <w:tcW w:w="2665" w:type="dxa"/>
            <w:vAlign w:val="center"/>
          </w:tcPr>
          <w:p w14:paraId="11A000D9" w14:textId="77777777" w:rsidR="00204469" w:rsidRDefault="00204469" w:rsidP="00204469">
            <w:pPr>
              <w:pStyle w:val="a5"/>
              <w:ind w:left="440" w:hangingChars="200" w:hanging="440"/>
              <w:jc w:val="both"/>
              <w:rPr>
                <w:noProof/>
              </w:rPr>
            </w:pPr>
            <w:r>
              <w:rPr>
                <w:rFonts w:hint="eastAsia"/>
                <w:noProof/>
              </w:rPr>
              <w:t>点击搜索按钮，寻找目标</w:t>
            </w:r>
            <w:r>
              <w:rPr>
                <w:noProof/>
              </w:rPr>
              <w:t>防疫物资信息</w:t>
            </w:r>
          </w:p>
        </w:tc>
        <w:tc>
          <w:tcPr>
            <w:tcW w:w="1701" w:type="dxa"/>
            <w:vAlign w:val="center"/>
          </w:tcPr>
          <w:p w14:paraId="424D3131" w14:textId="77777777" w:rsidR="00204469" w:rsidRPr="00FD7940" w:rsidRDefault="00204469" w:rsidP="00204469">
            <w:pPr>
              <w:pStyle w:val="a5"/>
              <w:rPr>
                <w:noProof/>
              </w:rPr>
            </w:pPr>
            <w:r w:rsidRPr="00FD7940">
              <w:rPr>
                <w:noProof/>
              </w:rPr>
              <w:t>准确实现</w:t>
            </w:r>
          </w:p>
        </w:tc>
        <w:tc>
          <w:tcPr>
            <w:tcW w:w="1701" w:type="dxa"/>
            <w:vAlign w:val="center"/>
          </w:tcPr>
          <w:p w14:paraId="2664ECA9" w14:textId="77777777" w:rsidR="00204469" w:rsidRPr="00FD7940" w:rsidRDefault="00204469" w:rsidP="00204469">
            <w:pPr>
              <w:pStyle w:val="a5"/>
              <w:rPr>
                <w:noProof/>
              </w:rPr>
            </w:pPr>
            <w:r w:rsidRPr="00FD7940">
              <w:rPr>
                <w:noProof/>
              </w:rPr>
              <w:t>准确实现</w:t>
            </w:r>
          </w:p>
        </w:tc>
      </w:tr>
      <w:tr w:rsidR="00204469" w:rsidRPr="00FD7940" w14:paraId="5064D926" w14:textId="77777777" w:rsidTr="002E529B">
        <w:trPr>
          <w:trHeight w:val="454"/>
        </w:trPr>
        <w:tc>
          <w:tcPr>
            <w:tcW w:w="1134" w:type="dxa"/>
            <w:vMerge/>
            <w:tcBorders>
              <w:left w:val="nil"/>
            </w:tcBorders>
            <w:vAlign w:val="center"/>
          </w:tcPr>
          <w:p w14:paraId="597849E1" w14:textId="77777777" w:rsidR="00204469" w:rsidRPr="00FD7940" w:rsidRDefault="00204469" w:rsidP="00204469">
            <w:pPr>
              <w:pStyle w:val="a5"/>
              <w:rPr>
                <w:noProof/>
              </w:rPr>
            </w:pPr>
          </w:p>
        </w:tc>
        <w:tc>
          <w:tcPr>
            <w:tcW w:w="1701" w:type="dxa"/>
            <w:vAlign w:val="center"/>
          </w:tcPr>
          <w:p w14:paraId="76B72423" w14:textId="77777777" w:rsidR="00204469" w:rsidRDefault="00204469" w:rsidP="00204469">
            <w:pPr>
              <w:pStyle w:val="a5"/>
              <w:ind w:left="440" w:hangingChars="200" w:hanging="440"/>
              <w:jc w:val="both"/>
              <w:rPr>
                <w:noProof/>
              </w:rPr>
            </w:pPr>
            <w:r>
              <w:rPr>
                <w:rFonts w:hint="eastAsia"/>
                <w:noProof/>
              </w:rPr>
              <w:t>新增防疫物资重置</w:t>
            </w:r>
          </w:p>
        </w:tc>
        <w:tc>
          <w:tcPr>
            <w:tcW w:w="2665" w:type="dxa"/>
            <w:vAlign w:val="center"/>
          </w:tcPr>
          <w:p w14:paraId="6AF24607" w14:textId="77777777" w:rsidR="00204469" w:rsidRDefault="00204469" w:rsidP="00204469">
            <w:pPr>
              <w:pStyle w:val="a5"/>
              <w:jc w:val="both"/>
              <w:rPr>
                <w:noProof/>
              </w:rPr>
            </w:pPr>
            <w:r w:rsidRPr="00FD7940">
              <w:rPr>
                <w:noProof/>
              </w:rPr>
              <w:t>点击</w:t>
            </w:r>
            <w:r>
              <w:rPr>
                <w:rFonts w:hint="eastAsia"/>
                <w:noProof/>
              </w:rPr>
              <w:t>新增防疫物资的</w:t>
            </w:r>
            <w:r>
              <w:rPr>
                <w:noProof/>
              </w:rPr>
              <w:t>重置</w:t>
            </w:r>
            <w:r w:rsidRPr="00FD7940">
              <w:rPr>
                <w:noProof/>
              </w:rPr>
              <w:t>按钮，可以</w:t>
            </w:r>
            <w:r>
              <w:rPr>
                <w:noProof/>
              </w:rPr>
              <w:t>将</w:t>
            </w:r>
            <w:r>
              <w:rPr>
                <w:rFonts w:hint="eastAsia"/>
                <w:noProof/>
              </w:rPr>
              <w:t>新输入的</w:t>
            </w:r>
            <w:r>
              <w:rPr>
                <w:noProof/>
              </w:rPr>
              <w:t>防疫物资信息</w:t>
            </w:r>
            <w:r>
              <w:rPr>
                <w:rFonts w:hint="eastAsia"/>
                <w:noProof/>
              </w:rPr>
              <w:t>清零</w:t>
            </w:r>
          </w:p>
        </w:tc>
        <w:tc>
          <w:tcPr>
            <w:tcW w:w="1701" w:type="dxa"/>
            <w:vAlign w:val="center"/>
          </w:tcPr>
          <w:p w14:paraId="6B75695C" w14:textId="77777777" w:rsidR="00204469" w:rsidRPr="00FD7940" w:rsidRDefault="00204469" w:rsidP="00204469">
            <w:pPr>
              <w:pStyle w:val="a5"/>
              <w:rPr>
                <w:noProof/>
              </w:rPr>
            </w:pPr>
            <w:r w:rsidRPr="00FD7940">
              <w:rPr>
                <w:noProof/>
              </w:rPr>
              <w:t>准确实现</w:t>
            </w:r>
          </w:p>
        </w:tc>
        <w:tc>
          <w:tcPr>
            <w:tcW w:w="1701" w:type="dxa"/>
            <w:vAlign w:val="center"/>
          </w:tcPr>
          <w:p w14:paraId="1257E124" w14:textId="77777777" w:rsidR="00204469" w:rsidRPr="00FD7940" w:rsidRDefault="00204469" w:rsidP="00204469">
            <w:pPr>
              <w:pStyle w:val="a5"/>
              <w:rPr>
                <w:noProof/>
              </w:rPr>
            </w:pPr>
            <w:r w:rsidRPr="00FD7940">
              <w:rPr>
                <w:noProof/>
              </w:rPr>
              <w:t>准确实现</w:t>
            </w:r>
          </w:p>
        </w:tc>
      </w:tr>
      <w:tr w:rsidR="00204469" w:rsidRPr="00FD7940" w14:paraId="21DC2A66" w14:textId="77777777" w:rsidTr="002E529B">
        <w:trPr>
          <w:trHeight w:val="454"/>
        </w:trPr>
        <w:tc>
          <w:tcPr>
            <w:tcW w:w="1134" w:type="dxa"/>
            <w:vMerge/>
            <w:tcBorders>
              <w:left w:val="nil"/>
            </w:tcBorders>
            <w:vAlign w:val="center"/>
          </w:tcPr>
          <w:p w14:paraId="47EB740D" w14:textId="77777777" w:rsidR="00204469" w:rsidRPr="00FD7940" w:rsidRDefault="00204469" w:rsidP="00204469">
            <w:pPr>
              <w:pStyle w:val="a5"/>
              <w:rPr>
                <w:noProof/>
              </w:rPr>
            </w:pPr>
          </w:p>
        </w:tc>
        <w:tc>
          <w:tcPr>
            <w:tcW w:w="1701" w:type="dxa"/>
            <w:vAlign w:val="center"/>
          </w:tcPr>
          <w:p w14:paraId="2ECFEA1F" w14:textId="77777777" w:rsidR="00204469" w:rsidRPr="00FD7940" w:rsidRDefault="00204469" w:rsidP="00204469">
            <w:pPr>
              <w:pStyle w:val="a5"/>
              <w:ind w:left="220" w:hangingChars="100" w:hanging="220"/>
              <w:jc w:val="both"/>
              <w:rPr>
                <w:noProof/>
              </w:rPr>
            </w:pPr>
            <w:r>
              <w:rPr>
                <w:rFonts w:hint="eastAsia"/>
                <w:noProof/>
              </w:rPr>
              <w:t>防疫物资查看信息</w:t>
            </w:r>
            <w:r>
              <w:rPr>
                <w:noProof/>
              </w:rPr>
              <w:t>删除</w:t>
            </w:r>
          </w:p>
        </w:tc>
        <w:tc>
          <w:tcPr>
            <w:tcW w:w="2665" w:type="dxa"/>
            <w:vAlign w:val="center"/>
          </w:tcPr>
          <w:p w14:paraId="7955611A" w14:textId="77777777" w:rsidR="00204469" w:rsidRPr="001E0DC0" w:rsidRDefault="00204469" w:rsidP="00204469">
            <w:pPr>
              <w:pStyle w:val="a5"/>
              <w:ind w:left="440" w:hangingChars="200" w:hanging="440"/>
              <w:jc w:val="both"/>
              <w:rPr>
                <w:noProof/>
              </w:rPr>
            </w:pPr>
            <w:r w:rsidRPr="00FD7940">
              <w:rPr>
                <w:noProof/>
              </w:rPr>
              <w:t>点击删除按钮，</w:t>
            </w:r>
            <w:r>
              <w:rPr>
                <w:noProof/>
              </w:rPr>
              <w:t>删除防疫物资信息</w:t>
            </w:r>
          </w:p>
        </w:tc>
        <w:tc>
          <w:tcPr>
            <w:tcW w:w="1701" w:type="dxa"/>
            <w:vAlign w:val="center"/>
          </w:tcPr>
          <w:p w14:paraId="5B7B2B57" w14:textId="77777777" w:rsidR="00204469" w:rsidRPr="00FD7940" w:rsidRDefault="00204469" w:rsidP="00204469">
            <w:pPr>
              <w:pStyle w:val="a5"/>
              <w:rPr>
                <w:noProof/>
              </w:rPr>
            </w:pPr>
            <w:r w:rsidRPr="00FD7940">
              <w:rPr>
                <w:noProof/>
              </w:rPr>
              <w:t>准确实现</w:t>
            </w:r>
          </w:p>
        </w:tc>
        <w:tc>
          <w:tcPr>
            <w:tcW w:w="1701" w:type="dxa"/>
            <w:vAlign w:val="center"/>
          </w:tcPr>
          <w:p w14:paraId="1F3A7D0D" w14:textId="77777777" w:rsidR="00204469" w:rsidRPr="00FD7940" w:rsidRDefault="00204469" w:rsidP="00204469">
            <w:pPr>
              <w:pStyle w:val="a5"/>
              <w:rPr>
                <w:noProof/>
              </w:rPr>
            </w:pPr>
            <w:r w:rsidRPr="00FD7940">
              <w:rPr>
                <w:noProof/>
              </w:rPr>
              <w:t>准确实现</w:t>
            </w:r>
          </w:p>
        </w:tc>
      </w:tr>
      <w:tr w:rsidR="00204469" w:rsidRPr="00FD7940" w14:paraId="3D6B3C8C" w14:textId="77777777" w:rsidTr="002E529B">
        <w:trPr>
          <w:trHeight w:val="454"/>
        </w:trPr>
        <w:tc>
          <w:tcPr>
            <w:tcW w:w="1134" w:type="dxa"/>
            <w:vMerge/>
            <w:tcBorders>
              <w:left w:val="nil"/>
              <w:bottom w:val="single" w:sz="12" w:space="0" w:color="auto"/>
            </w:tcBorders>
            <w:vAlign w:val="center"/>
          </w:tcPr>
          <w:p w14:paraId="16535A42" w14:textId="77777777" w:rsidR="00204469" w:rsidRPr="00FD7940" w:rsidRDefault="00204469" w:rsidP="00204469">
            <w:pPr>
              <w:pStyle w:val="a5"/>
              <w:rPr>
                <w:noProof/>
              </w:rPr>
            </w:pPr>
          </w:p>
        </w:tc>
        <w:tc>
          <w:tcPr>
            <w:tcW w:w="1701" w:type="dxa"/>
            <w:tcBorders>
              <w:bottom w:val="single" w:sz="12" w:space="0" w:color="auto"/>
            </w:tcBorders>
            <w:vAlign w:val="center"/>
          </w:tcPr>
          <w:p w14:paraId="16BA493B" w14:textId="77777777" w:rsidR="00204469" w:rsidRPr="00FD7940" w:rsidRDefault="00204469" w:rsidP="00204469">
            <w:pPr>
              <w:pStyle w:val="a5"/>
              <w:ind w:left="440" w:hangingChars="200" w:hanging="440"/>
              <w:jc w:val="both"/>
              <w:rPr>
                <w:noProof/>
              </w:rPr>
            </w:pPr>
            <w:r>
              <w:rPr>
                <w:rFonts w:hint="eastAsia"/>
                <w:noProof/>
              </w:rPr>
              <w:t>新增防疫物资</w:t>
            </w:r>
            <w:r>
              <w:rPr>
                <w:noProof/>
              </w:rPr>
              <w:t>创建</w:t>
            </w:r>
          </w:p>
        </w:tc>
        <w:tc>
          <w:tcPr>
            <w:tcW w:w="2665" w:type="dxa"/>
            <w:tcBorders>
              <w:bottom w:val="single" w:sz="12" w:space="0" w:color="auto"/>
            </w:tcBorders>
            <w:vAlign w:val="center"/>
          </w:tcPr>
          <w:p w14:paraId="03981934" w14:textId="77777777" w:rsidR="00204469" w:rsidRDefault="00204469" w:rsidP="00204469">
            <w:pPr>
              <w:pStyle w:val="a5"/>
              <w:ind w:left="220" w:hangingChars="100" w:hanging="220"/>
              <w:jc w:val="both"/>
              <w:rPr>
                <w:noProof/>
              </w:rPr>
            </w:pPr>
            <w:r w:rsidRPr="00FD7940">
              <w:rPr>
                <w:noProof/>
              </w:rPr>
              <w:t>点击</w:t>
            </w:r>
            <w:r>
              <w:rPr>
                <w:rFonts w:hint="eastAsia"/>
                <w:noProof/>
              </w:rPr>
              <w:t>新增防疫物资的立即</w:t>
            </w:r>
          </w:p>
          <w:p w14:paraId="7D0B9F47" w14:textId="77777777" w:rsidR="00204469" w:rsidRPr="00FD7940" w:rsidRDefault="00204469" w:rsidP="00204469">
            <w:pPr>
              <w:pStyle w:val="a5"/>
              <w:ind w:left="440" w:hangingChars="200" w:hanging="440"/>
              <w:jc w:val="both"/>
              <w:rPr>
                <w:noProof/>
              </w:rPr>
            </w:pPr>
            <w:r>
              <w:rPr>
                <w:rFonts w:hint="eastAsia"/>
                <w:noProof/>
              </w:rPr>
              <w:t>创建</w:t>
            </w:r>
            <w:r w:rsidRPr="00FD7940">
              <w:rPr>
                <w:noProof/>
              </w:rPr>
              <w:t>按钮，可以</w:t>
            </w:r>
            <w:r>
              <w:rPr>
                <w:rFonts w:hint="eastAsia"/>
                <w:noProof/>
              </w:rPr>
              <w:t>添加新的</w:t>
            </w:r>
            <w:r>
              <w:rPr>
                <w:noProof/>
              </w:rPr>
              <w:t>防疫物资信息</w:t>
            </w:r>
          </w:p>
        </w:tc>
        <w:tc>
          <w:tcPr>
            <w:tcW w:w="1701" w:type="dxa"/>
            <w:tcBorders>
              <w:bottom w:val="single" w:sz="12" w:space="0" w:color="auto"/>
            </w:tcBorders>
            <w:vAlign w:val="center"/>
          </w:tcPr>
          <w:p w14:paraId="41EA5A42" w14:textId="77777777" w:rsidR="00204469" w:rsidRPr="00FD7940" w:rsidRDefault="00204469" w:rsidP="00204469">
            <w:pPr>
              <w:pStyle w:val="a5"/>
              <w:rPr>
                <w:noProof/>
              </w:rPr>
            </w:pPr>
            <w:r w:rsidRPr="00FD7940">
              <w:rPr>
                <w:noProof/>
              </w:rPr>
              <w:t>准确实现</w:t>
            </w:r>
          </w:p>
        </w:tc>
        <w:tc>
          <w:tcPr>
            <w:tcW w:w="1701" w:type="dxa"/>
            <w:tcBorders>
              <w:bottom w:val="single" w:sz="12" w:space="0" w:color="auto"/>
            </w:tcBorders>
            <w:vAlign w:val="center"/>
          </w:tcPr>
          <w:p w14:paraId="56956C5E" w14:textId="77777777" w:rsidR="00204469" w:rsidRPr="00FD7940" w:rsidRDefault="00204469" w:rsidP="00204469">
            <w:pPr>
              <w:pStyle w:val="a5"/>
              <w:rPr>
                <w:noProof/>
              </w:rPr>
            </w:pPr>
            <w:r w:rsidRPr="00FD7940">
              <w:rPr>
                <w:noProof/>
              </w:rPr>
              <w:t>准确实现</w:t>
            </w:r>
          </w:p>
        </w:tc>
      </w:tr>
    </w:tbl>
    <w:p w14:paraId="55FE9E00" w14:textId="77777777" w:rsidR="00204469" w:rsidRPr="00FD7940" w:rsidRDefault="00204469" w:rsidP="00204469">
      <w:pPr>
        <w:pStyle w:val="a0"/>
        <w:ind w:firstLineChars="0" w:firstLine="0"/>
        <w:rPr>
          <w:noProof/>
        </w:rPr>
      </w:pPr>
    </w:p>
    <w:p w14:paraId="7FA56546" w14:textId="1508C390" w:rsidR="00E72DEC" w:rsidRPr="00FD7940" w:rsidRDefault="00E72DEC" w:rsidP="00E72DEC">
      <w:pPr>
        <w:pStyle w:val="a0"/>
        <w:ind w:firstLine="480"/>
        <w:rPr>
          <w:noProof/>
        </w:rPr>
      </w:pPr>
      <w:r w:rsidRPr="00FD7940">
        <w:rPr>
          <w:noProof/>
        </w:rPr>
        <w:t>通过上述测试，</w:t>
      </w:r>
      <w:r>
        <w:rPr>
          <w:rFonts w:hint="eastAsia"/>
          <w:noProof/>
        </w:rPr>
        <w:t>防疫物资查看</w:t>
      </w:r>
      <w:r w:rsidRPr="00FD7940">
        <w:rPr>
          <w:noProof/>
        </w:rPr>
        <w:t>信息显示正确并且符合预期的结果，该</w:t>
      </w:r>
      <w:r>
        <w:rPr>
          <w:rFonts w:hint="eastAsia"/>
          <w:noProof/>
        </w:rPr>
        <w:t>新增防疫物资的添加</w:t>
      </w:r>
      <w:r w:rsidRPr="00FD7940">
        <w:rPr>
          <w:noProof/>
        </w:rPr>
        <w:t>可以顺利</w:t>
      </w:r>
      <w:r>
        <w:rPr>
          <w:rFonts w:hint="eastAsia"/>
          <w:noProof/>
        </w:rPr>
        <w:t>更新</w:t>
      </w:r>
      <w:r w:rsidRPr="00FD7940">
        <w:rPr>
          <w:noProof/>
        </w:rPr>
        <w:t>并在</w:t>
      </w:r>
      <w:r w:rsidRPr="00BB19E5">
        <w:rPr>
          <w:rFonts w:hint="eastAsia"/>
          <w:noProof/>
        </w:rPr>
        <w:t>打卡记录</w:t>
      </w:r>
      <w:r>
        <w:rPr>
          <w:rFonts w:hint="eastAsia"/>
          <w:noProof/>
        </w:rPr>
        <w:t>页面</w:t>
      </w:r>
      <w:r w:rsidRPr="00FD7940">
        <w:rPr>
          <w:noProof/>
        </w:rPr>
        <w:t>显示，事实证明</w:t>
      </w:r>
      <w:r w:rsidRPr="00D06216">
        <w:rPr>
          <w:rFonts w:hint="eastAsia"/>
          <w:noProof/>
        </w:rPr>
        <w:t>防控物资管理</w:t>
      </w:r>
      <w:r w:rsidRPr="00FD7940">
        <w:rPr>
          <w:noProof/>
        </w:rPr>
        <w:t>功能可以正常使用。</w:t>
      </w:r>
      <w:bookmarkEnd w:id="107"/>
    </w:p>
    <w:p w14:paraId="1C4EC18F" w14:textId="490CC7E6" w:rsidR="00311AA2" w:rsidRPr="00FD7940" w:rsidRDefault="00311AA2" w:rsidP="00311AA2">
      <w:pPr>
        <w:pStyle w:val="3"/>
        <w:rPr>
          <w:noProof/>
        </w:rPr>
      </w:pPr>
      <w:bookmarkStart w:id="108" w:name="_Toc105672552"/>
      <w:r w:rsidRPr="00FD7940">
        <w:rPr>
          <w:noProof/>
        </w:rPr>
        <w:lastRenderedPageBreak/>
        <w:t>6.2.</w:t>
      </w:r>
      <w:r w:rsidR="0055270B">
        <w:rPr>
          <w:noProof/>
        </w:rPr>
        <w:t xml:space="preserve">4 </w:t>
      </w:r>
      <w:r w:rsidRPr="00FD7940">
        <w:rPr>
          <w:noProof/>
        </w:rPr>
        <w:t xml:space="preserve"> </w:t>
      </w:r>
      <w:r w:rsidR="00E36392" w:rsidRPr="00D06216">
        <w:rPr>
          <w:rFonts w:hint="eastAsia"/>
          <w:noProof/>
        </w:rPr>
        <w:t>疫情概况</w:t>
      </w:r>
      <w:r w:rsidR="009A29F6" w:rsidRPr="00FD7940">
        <w:rPr>
          <w:noProof/>
        </w:rPr>
        <w:t>功能</w:t>
      </w:r>
      <w:r w:rsidRPr="00FD7940">
        <w:rPr>
          <w:noProof/>
        </w:rPr>
        <w:t>测试</w:t>
      </w:r>
      <w:bookmarkEnd w:id="108"/>
    </w:p>
    <w:p w14:paraId="30C1BF85" w14:textId="77777777" w:rsidR="00161DFF" w:rsidRPr="00FD7940" w:rsidRDefault="00161DFF" w:rsidP="00161DFF">
      <w:pPr>
        <w:pStyle w:val="a0"/>
        <w:ind w:firstLine="480"/>
        <w:rPr>
          <w:noProof/>
        </w:rPr>
      </w:pPr>
      <w:bookmarkStart w:id="109" w:name="_Hlk104802920"/>
      <w:r w:rsidRPr="00FD7940">
        <w:rPr>
          <w:noProof/>
        </w:rPr>
        <w:t>使用管理员的账号登录后，选择</w:t>
      </w:r>
      <w:r w:rsidRPr="00D06216">
        <w:rPr>
          <w:rFonts w:hint="eastAsia"/>
          <w:noProof/>
        </w:rPr>
        <w:t>疫情概况</w:t>
      </w:r>
      <w:r w:rsidRPr="00FD7940">
        <w:rPr>
          <w:noProof/>
        </w:rPr>
        <w:t>，并对各个模块下的各项功能进行测试，主要是测试</w:t>
      </w:r>
      <w:r>
        <w:rPr>
          <w:rFonts w:hint="eastAsia"/>
          <w:noProof/>
        </w:rPr>
        <w:t>疫情数据可视化的疫情趋势和物资情况的可视化图和疫情趋势的可视化图下载</w:t>
      </w:r>
      <w:r w:rsidRPr="00FD7940">
        <w:rPr>
          <w:noProof/>
        </w:rPr>
        <w:t>。该模块的功能测试用例表如表</w:t>
      </w:r>
      <w:r w:rsidRPr="00FD7940">
        <w:rPr>
          <w:noProof/>
        </w:rPr>
        <w:t>6-</w:t>
      </w:r>
      <w:r>
        <w:rPr>
          <w:noProof/>
        </w:rPr>
        <w:t>4</w:t>
      </w:r>
      <w:r w:rsidRPr="00FD7940">
        <w:rPr>
          <w:noProof/>
        </w:rPr>
        <w:t>所示。</w:t>
      </w:r>
    </w:p>
    <w:bookmarkEnd w:id="109"/>
    <w:p w14:paraId="7DABB250" w14:textId="0A63DD15" w:rsidR="00FE5160" w:rsidRPr="00FD7940" w:rsidRDefault="00FE5160" w:rsidP="00FE5160">
      <w:pPr>
        <w:pStyle w:val="a4"/>
        <w:rPr>
          <w:noProof/>
        </w:rPr>
      </w:pPr>
      <w:r w:rsidRPr="00FD7940">
        <w:rPr>
          <w:noProof/>
        </w:rPr>
        <w:t>表</w:t>
      </w:r>
      <w:r w:rsidRPr="00FD7940">
        <w:rPr>
          <w:rFonts w:cs="Times New Roman"/>
          <w:noProof/>
        </w:rPr>
        <w:t>6-</w:t>
      </w:r>
      <w:r w:rsidR="00161DFF">
        <w:rPr>
          <w:rFonts w:cs="Times New Roman"/>
          <w:noProof/>
        </w:rPr>
        <w:t>4</w:t>
      </w:r>
      <w:r w:rsidRPr="00FD7940">
        <w:rPr>
          <w:noProof/>
        </w:rPr>
        <w:t xml:space="preserve"> </w:t>
      </w:r>
      <w:r w:rsidR="00E36392" w:rsidRPr="00D06216">
        <w:rPr>
          <w:rFonts w:hint="eastAsia"/>
          <w:noProof/>
        </w:rPr>
        <w:t>疫情概况</w:t>
      </w:r>
      <w:r w:rsidRPr="00FD7940">
        <w:rPr>
          <w:noProof/>
        </w:rPr>
        <w:t>测试用例表</w:t>
      </w:r>
    </w:p>
    <w:tbl>
      <w:tblPr>
        <w:tblW w:w="8902" w:type="dxa"/>
        <w:jc w:val="center"/>
        <w:tblBorders>
          <w:top w:val="single" w:sz="4" w:space="0" w:color="auto"/>
          <w:bottom w:val="single" w:sz="4" w:space="0" w:color="auto"/>
        </w:tblBorders>
        <w:tblLook w:val="0000" w:firstRow="0" w:lastRow="0" w:firstColumn="0" w:lastColumn="0" w:noHBand="0" w:noVBand="0"/>
      </w:tblPr>
      <w:tblGrid>
        <w:gridCol w:w="1134"/>
        <w:gridCol w:w="1701"/>
        <w:gridCol w:w="2665"/>
        <w:gridCol w:w="1701"/>
        <w:gridCol w:w="1701"/>
      </w:tblGrid>
      <w:tr w:rsidR="00E35C61" w:rsidRPr="00FD7940" w14:paraId="4B58B163" w14:textId="6B43D304" w:rsidTr="0003111A">
        <w:trPr>
          <w:trHeight w:val="454"/>
          <w:jc w:val="center"/>
        </w:trPr>
        <w:tc>
          <w:tcPr>
            <w:tcW w:w="1134" w:type="dxa"/>
            <w:tcBorders>
              <w:top w:val="single" w:sz="12" w:space="0" w:color="auto"/>
              <w:left w:val="nil"/>
              <w:bottom w:val="single" w:sz="8" w:space="0" w:color="auto"/>
            </w:tcBorders>
            <w:vAlign w:val="center"/>
          </w:tcPr>
          <w:p w14:paraId="2A8420A2" w14:textId="40DACF16" w:rsidR="00FF3869" w:rsidRPr="00FD7940" w:rsidRDefault="00FF3869" w:rsidP="00E35C61">
            <w:pPr>
              <w:pStyle w:val="a5"/>
              <w:rPr>
                <w:noProof/>
              </w:rPr>
            </w:pPr>
            <w:r w:rsidRPr="00FD7940">
              <w:rPr>
                <w:noProof/>
              </w:rPr>
              <w:t>测试模块</w:t>
            </w:r>
          </w:p>
        </w:tc>
        <w:tc>
          <w:tcPr>
            <w:tcW w:w="1701" w:type="dxa"/>
            <w:tcBorders>
              <w:top w:val="single" w:sz="12" w:space="0" w:color="auto"/>
              <w:bottom w:val="single" w:sz="8" w:space="0" w:color="auto"/>
            </w:tcBorders>
            <w:vAlign w:val="center"/>
          </w:tcPr>
          <w:p w14:paraId="29E4BAA0" w14:textId="1B548318" w:rsidR="00FF3869" w:rsidRPr="00FD7940" w:rsidRDefault="00FF3869" w:rsidP="00E35C61">
            <w:pPr>
              <w:pStyle w:val="a5"/>
              <w:rPr>
                <w:noProof/>
              </w:rPr>
            </w:pPr>
            <w:r w:rsidRPr="00FD7940">
              <w:rPr>
                <w:noProof/>
              </w:rPr>
              <w:t>测试子功能</w:t>
            </w:r>
          </w:p>
        </w:tc>
        <w:tc>
          <w:tcPr>
            <w:tcW w:w="2665" w:type="dxa"/>
            <w:tcBorders>
              <w:top w:val="single" w:sz="12" w:space="0" w:color="auto"/>
              <w:bottom w:val="single" w:sz="8" w:space="0" w:color="auto"/>
            </w:tcBorders>
            <w:vAlign w:val="center"/>
          </w:tcPr>
          <w:p w14:paraId="46D84273" w14:textId="3F7ABA48" w:rsidR="00FF3869" w:rsidRPr="00FD7940" w:rsidRDefault="00FF3869" w:rsidP="00E35C61">
            <w:pPr>
              <w:pStyle w:val="a5"/>
              <w:rPr>
                <w:noProof/>
              </w:rPr>
            </w:pPr>
            <w:r w:rsidRPr="00FD7940">
              <w:rPr>
                <w:noProof/>
              </w:rPr>
              <w:t>测试详细</w:t>
            </w:r>
            <w:r w:rsidRPr="00FD7940">
              <w:rPr>
                <w:noProof/>
              </w:rPr>
              <w:t xml:space="preserve"> </w:t>
            </w:r>
          </w:p>
        </w:tc>
        <w:tc>
          <w:tcPr>
            <w:tcW w:w="1701" w:type="dxa"/>
            <w:tcBorders>
              <w:top w:val="single" w:sz="12" w:space="0" w:color="auto"/>
              <w:bottom w:val="single" w:sz="8" w:space="0" w:color="auto"/>
            </w:tcBorders>
            <w:vAlign w:val="center"/>
          </w:tcPr>
          <w:p w14:paraId="717A03B3" w14:textId="62492C7A" w:rsidR="00FF3869" w:rsidRPr="00FD7940" w:rsidRDefault="00FF3869" w:rsidP="00E35C61">
            <w:pPr>
              <w:pStyle w:val="a5"/>
              <w:rPr>
                <w:noProof/>
              </w:rPr>
            </w:pPr>
            <w:r w:rsidRPr="00FD7940">
              <w:rPr>
                <w:noProof/>
              </w:rPr>
              <w:t>预期结果</w:t>
            </w:r>
          </w:p>
        </w:tc>
        <w:tc>
          <w:tcPr>
            <w:tcW w:w="1701" w:type="dxa"/>
            <w:tcBorders>
              <w:top w:val="single" w:sz="12" w:space="0" w:color="auto"/>
              <w:bottom w:val="single" w:sz="8" w:space="0" w:color="auto"/>
            </w:tcBorders>
          </w:tcPr>
          <w:p w14:paraId="70ECE6A1" w14:textId="2C3C39BC" w:rsidR="00FF3869" w:rsidRPr="00FD7940" w:rsidRDefault="00FF3869" w:rsidP="00E35C61">
            <w:pPr>
              <w:pStyle w:val="a5"/>
              <w:rPr>
                <w:noProof/>
              </w:rPr>
            </w:pPr>
            <w:r w:rsidRPr="00FD7940">
              <w:rPr>
                <w:noProof/>
              </w:rPr>
              <w:t>实测结果</w:t>
            </w:r>
          </w:p>
        </w:tc>
      </w:tr>
      <w:tr w:rsidR="00204469" w:rsidRPr="00FD7940" w14:paraId="2E5F3516" w14:textId="77777777" w:rsidTr="002E529B">
        <w:trPr>
          <w:trHeight w:val="454"/>
          <w:jc w:val="center"/>
        </w:trPr>
        <w:tc>
          <w:tcPr>
            <w:tcW w:w="1134" w:type="dxa"/>
            <w:tcBorders>
              <w:top w:val="nil"/>
              <w:left w:val="nil"/>
              <w:bottom w:val="nil"/>
            </w:tcBorders>
            <w:vAlign w:val="center"/>
          </w:tcPr>
          <w:p w14:paraId="1FE6F0C3" w14:textId="77777777" w:rsidR="00204469" w:rsidRPr="00FD7940" w:rsidRDefault="00204469" w:rsidP="002E529B">
            <w:pPr>
              <w:pStyle w:val="a5"/>
              <w:rPr>
                <w:noProof/>
              </w:rPr>
            </w:pPr>
            <w:bookmarkStart w:id="110" w:name="_Hlk104802902"/>
          </w:p>
        </w:tc>
        <w:tc>
          <w:tcPr>
            <w:tcW w:w="1701" w:type="dxa"/>
            <w:vAlign w:val="center"/>
          </w:tcPr>
          <w:p w14:paraId="79AF1C9D" w14:textId="77777777" w:rsidR="00204469" w:rsidRPr="00FD7940" w:rsidRDefault="00204469" w:rsidP="002E529B">
            <w:pPr>
              <w:pStyle w:val="a5"/>
              <w:rPr>
                <w:noProof/>
              </w:rPr>
            </w:pPr>
            <w:r>
              <w:rPr>
                <w:rFonts w:hint="eastAsia"/>
                <w:noProof/>
              </w:rPr>
              <w:t>疫情趋势可视化图的</w:t>
            </w:r>
            <w:r>
              <w:rPr>
                <w:noProof/>
              </w:rPr>
              <w:t>下载</w:t>
            </w:r>
          </w:p>
        </w:tc>
        <w:tc>
          <w:tcPr>
            <w:tcW w:w="2665" w:type="dxa"/>
            <w:vAlign w:val="center"/>
          </w:tcPr>
          <w:p w14:paraId="4DE9A094" w14:textId="77777777" w:rsidR="00204469" w:rsidRPr="00FD7940" w:rsidRDefault="00204469" w:rsidP="002E529B">
            <w:pPr>
              <w:pStyle w:val="a5"/>
              <w:rPr>
                <w:noProof/>
              </w:rPr>
            </w:pPr>
            <w:r>
              <w:rPr>
                <w:noProof/>
              </w:rPr>
              <w:t>点击</w:t>
            </w:r>
            <w:r>
              <w:rPr>
                <w:rFonts w:hint="eastAsia"/>
                <w:noProof/>
              </w:rPr>
              <w:t>防疫数据可视化的</w:t>
            </w:r>
            <w:r>
              <w:rPr>
                <w:noProof/>
              </w:rPr>
              <w:t>下载按钮，可将疫情趋势有关的信息下载下来</w:t>
            </w:r>
          </w:p>
        </w:tc>
        <w:tc>
          <w:tcPr>
            <w:tcW w:w="1701" w:type="dxa"/>
            <w:vAlign w:val="center"/>
          </w:tcPr>
          <w:p w14:paraId="16C23D30" w14:textId="77777777" w:rsidR="00204469" w:rsidRPr="00FD7940" w:rsidRDefault="00204469" w:rsidP="002E529B">
            <w:pPr>
              <w:pStyle w:val="a5"/>
              <w:rPr>
                <w:noProof/>
              </w:rPr>
            </w:pPr>
            <w:r w:rsidRPr="00FD7940">
              <w:rPr>
                <w:noProof/>
              </w:rPr>
              <w:t>准确实现</w:t>
            </w:r>
          </w:p>
        </w:tc>
        <w:tc>
          <w:tcPr>
            <w:tcW w:w="1701" w:type="dxa"/>
            <w:vAlign w:val="center"/>
          </w:tcPr>
          <w:p w14:paraId="34B211BC" w14:textId="77777777" w:rsidR="00204469" w:rsidRPr="00FD7940" w:rsidRDefault="00204469" w:rsidP="002E529B">
            <w:pPr>
              <w:pStyle w:val="a5"/>
              <w:rPr>
                <w:noProof/>
              </w:rPr>
            </w:pPr>
            <w:r w:rsidRPr="00FD7940">
              <w:rPr>
                <w:noProof/>
              </w:rPr>
              <w:t>准确实现</w:t>
            </w:r>
          </w:p>
        </w:tc>
      </w:tr>
      <w:tr w:rsidR="00204469" w:rsidRPr="00FD7940" w14:paraId="01F5FAAF" w14:textId="77777777" w:rsidTr="002E529B">
        <w:trPr>
          <w:trHeight w:val="454"/>
          <w:jc w:val="center"/>
        </w:trPr>
        <w:tc>
          <w:tcPr>
            <w:tcW w:w="1134" w:type="dxa"/>
            <w:tcBorders>
              <w:top w:val="nil"/>
              <w:left w:val="nil"/>
              <w:bottom w:val="nil"/>
            </w:tcBorders>
            <w:vAlign w:val="center"/>
          </w:tcPr>
          <w:p w14:paraId="15845407" w14:textId="77777777" w:rsidR="00204469" w:rsidRPr="00FD7940" w:rsidRDefault="00204469" w:rsidP="002E529B">
            <w:pPr>
              <w:pStyle w:val="a5"/>
              <w:rPr>
                <w:noProof/>
              </w:rPr>
            </w:pPr>
            <w:r>
              <w:rPr>
                <w:noProof/>
              </w:rPr>
              <w:t>疫情概况</w:t>
            </w:r>
          </w:p>
        </w:tc>
        <w:tc>
          <w:tcPr>
            <w:tcW w:w="1701" w:type="dxa"/>
            <w:vAlign w:val="center"/>
          </w:tcPr>
          <w:p w14:paraId="10984B84" w14:textId="77777777" w:rsidR="00204469" w:rsidRPr="00FD7940" w:rsidRDefault="00204469" w:rsidP="002E529B">
            <w:pPr>
              <w:pStyle w:val="a5"/>
              <w:rPr>
                <w:noProof/>
              </w:rPr>
            </w:pPr>
            <w:r>
              <w:rPr>
                <w:rFonts w:hint="eastAsia"/>
                <w:noProof/>
              </w:rPr>
              <w:t>疫情趋势可视化图的显示</w:t>
            </w:r>
          </w:p>
        </w:tc>
        <w:tc>
          <w:tcPr>
            <w:tcW w:w="2665" w:type="dxa"/>
            <w:vAlign w:val="center"/>
          </w:tcPr>
          <w:p w14:paraId="3D95B88E" w14:textId="77777777" w:rsidR="00204469" w:rsidRPr="00FD7940" w:rsidRDefault="00204469" w:rsidP="002E529B">
            <w:pPr>
              <w:pStyle w:val="a5"/>
              <w:jc w:val="both"/>
              <w:rPr>
                <w:noProof/>
              </w:rPr>
            </w:pPr>
            <w:r>
              <w:rPr>
                <w:noProof/>
              </w:rPr>
              <w:t>点击</w:t>
            </w:r>
            <w:r>
              <w:rPr>
                <w:rFonts w:hint="eastAsia"/>
                <w:noProof/>
              </w:rPr>
              <w:t>防疫数据可视化可以看见疫情趋势的可视化图</w:t>
            </w:r>
          </w:p>
        </w:tc>
        <w:tc>
          <w:tcPr>
            <w:tcW w:w="1701" w:type="dxa"/>
            <w:vAlign w:val="center"/>
          </w:tcPr>
          <w:p w14:paraId="33D602DE" w14:textId="77777777" w:rsidR="00204469" w:rsidRPr="00FD7940" w:rsidRDefault="00204469" w:rsidP="002E529B">
            <w:pPr>
              <w:pStyle w:val="a5"/>
              <w:rPr>
                <w:noProof/>
              </w:rPr>
            </w:pPr>
            <w:r w:rsidRPr="00FD7940">
              <w:rPr>
                <w:noProof/>
              </w:rPr>
              <w:t>准确实现</w:t>
            </w:r>
          </w:p>
        </w:tc>
        <w:tc>
          <w:tcPr>
            <w:tcW w:w="1701" w:type="dxa"/>
            <w:vAlign w:val="center"/>
          </w:tcPr>
          <w:p w14:paraId="3438CBFA" w14:textId="77777777" w:rsidR="00204469" w:rsidRPr="00FD7940" w:rsidRDefault="00204469" w:rsidP="002E529B">
            <w:pPr>
              <w:pStyle w:val="a5"/>
              <w:rPr>
                <w:noProof/>
              </w:rPr>
            </w:pPr>
            <w:r w:rsidRPr="00FD7940">
              <w:rPr>
                <w:noProof/>
              </w:rPr>
              <w:t>准确实现</w:t>
            </w:r>
          </w:p>
        </w:tc>
      </w:tr>
      <w:tr w:rsidR="00204469" w:rsidRPr="00FD7940" w14:paraId="6E32E2C0" w14:textId="77777777" w:rsidTr="002E529B">
        <w:trPr>
          <w:trHeight w:val="454"/>
          <w:jc w:val="center"/>
        </w:trPr>
        <w:tc>
          <w:tcPr>
            <w:tcW w:w="1134" w:type="dxa"/>
            <w:tcBorders>
              <w:top w:val="nil"/>
              <w:left w:val="nil"/>
              <w:bottom w:val="single" w:sz="12" w:space="0" w:color="auto"/>
            </w:tcBorders>
            <w:vAlign w:val="center"/>
          </w:tcPr>
          <w:p w14:paraId="549EBC47" w14:textId="77777777" w:rsidR="00204469" w:rsidRPr="00FD7940" w:rsidRDefault="00204469" w:rsidP="002E529B">
            <w:pPr>
              <w:pStyle w:val="a5"/>
              <w:rPr>
                <w:noProof/>
              </w:rPr>
            </w:pPr>
          </w:p>
        </w:tc>
        <w:tc>
          <w:tcPr>
            <w:tcW w:w="1701" w:type="dxa"/>
            <w:tcBorders>
              <w:bottom w:val="single" w:sz="12" w:space="0" w:color="auto"/>
            </w:tcBorders>
            <w:vAlign w:val="center"/>
          </w:tcPr>
          <w:p w14:paraId="68A9CC2E" w14:textId="77777777" w:rsidR="00204469" w:rsidRDefault="00204469" w:rsidP="002E529B">
            <w:pPr>
              <w:pStyle w:val="a5"/>
              <w:rPr>
                <w:noProof/>
              </w:rPr>
            </w:pPr>
            <w:r>
              <w:rPr>
                <w:rFonts w:hint="eastAsia"/>
                <w:noProof/>
              </w:rPr>
              <w:t>物资情况可视化图的显示</w:t>
            </w:r>
          </w:p>
        </w:tc>
        <w:tc>
          <w:tcPr>
            <w:tcW w:w="2665" w:type="dxa"/>
            <w:tcBorders>
              <w:bottom w:val="single" w:sz="12" w:space="0" w:color="auto"/>
            </w:tcBorders>
            <w:vAlign w:val="center"/>
          </w:tcPr>
          <w:p w14:paraId="550AF021" w14:textId="77777777" w:rsidR="00204469" w:rsidRPr="00FD7940" w:rsidRDefault="00204469" w:rsidP="002E529B">
            <w:pPr>
              <w:pStyle w:val="a5"/>
              <w:jc w:val="both"/>
              <w:rPr>
                <w:noProof/>
              </w:rPr>
            </w:pPr>
            <w:r>
              <w:rPr>
                <w:noProof/>
              </w:rPr>
              <w:t>点击</w:t>
            </w:r>
            <w:r>
              <w:rPr>
                <w:rFonts w:hint="eastAsia"/>
                <w:noProof/>
              </w:rPr>
              <w:t>防疫数据可视化可以看见物资情况的可视化图</w:t>
            </w:r>
          </w:p>
        </w:tc>
        <w:tc>
          <w:tcPr>
            <w:tcW w:w="1701" w:type="dxa"/>
            <w:tcBorders>
              <w:bottom w:val="single" w:sz="12" w:space="0" w:color="auto"/>
            </w:tcBorders>
            <w:vAlign w:val="center"/>
          </w:tcPr>
          <w:p w14:paraId="1FAAFFA7" w14:textId="77777777" w:rsidR="00204469" w:rsidRPr="00FD7940" w:rsidRDefault="00204469" w:rsidP="002E529B">
            <w:pPr>
              <w:pStyle w:val="a5"/>
              <w:rPr>
                <w:noProof/>
              </w:rPr>
            </w:pPr>
            <w:r w:rsidRPr="00FD7940">
              <w:rPr>
                <w:noProof/>
              </w:rPr>
              <w:t>准确实现</w:t>
            </w:r>
          </w:p>
        </w:tc>
        <w:tc>
          <w:tcPr>
            <w:tcW w:w="1701" w:type="dxa"/>
            <w:tcBorders>
              <w:bottom w:val="single" w:sz="12" w:space="0" w:color="auto"/>
            </w:tcBorders>
            <w:vAlign w:val="center"/>
          </w:tcPr>
          <w:p w14:paraId="7E1E5F17" w14:textId="77777777" w:rsidR="00204469" w:rsidRPr="00FD7940" w:rsidRDefault="00204469" w:rsidP="002E529B">
            <w:pPr>
              <w:pStyle w:val="a5"/>
              <w:rPr>
                <w:noProof/>
              </w:rPr>
            </w:pPr>
            <w:r w:rsidRPr="00FD7940">
              <w:rPr>
                <w:noProof/>
              </w:rPr>
              <w:t>准确实现</w:t>
            </w:r>
          </w:p>
        </w:tc>
      </w:tr>
    </w:tbl>
    <w:p w14:paraId="3131C115" w14:textId="77777777" w:rsidR="00204469" w:rsidRPr="00FD7940" w:rsidRDefault="00204469" w:rsidP="00204469">
      <w:pPr>
        <w:pStyle w:val="a0"/>
        <w:ind w:firstLineChars="0" w:firstLine="0"/>
        <w:rPr>
          <w:noProof/>
        </w:rPr>
      </w:pPr>
      <w:r>
        <w:rPr>
          <w:rFonts w:hint="eastAsia"/>
          <w:noProof/>
        </w:rPr>
        <w:t xml:space="preserve"> </w:t>
      </w:r>
      <w:r>
        <w:rPr>
          <w:noProof/>
        </w:rPr>
        <w:t xml:space="preserve"> </w:t>
      </w:r>
    </w:p>
    <w:p w14:paraId="4A8DD357" w14:textId="65167741" w:rsidR="0029296F" w:rsidRPr="00FD7940" w:rsidRDefault="0029296F" w:rsidP="0029296F">
      <w:pPr>
        <w:pStyle w:val="a0"/>
        <w:ind w:firstLine="480"/>
        <w:rPr>
          <w:noProof/>
        </w:rPr>
      </w:pPr>
      <w:r w:rsidRPr="00FD7940">
        <w:rPr>
          <w:noProof/>
        </w:rPr>
        <w:t>通过上述测试，</w:t>
      </w:r>
      <w:r>
        <w:rPr>
          <w:rFonts w:hint="eastAsia"/>
          <w:noProof/>
        </w:rPr>
        <w:t>物资情况页和疫情趋势</w:t>
      </w:r>
      <w:r w:rsidRPr="00FD7940">
        <w:rPr>
          <w:noProof/>
        </w:rPr>
        <w:t>页中所显示的相应的</w:t>
      </w:r>
      <w:r>
        <w:rPr>
          <w:rFonts w:hint="eastAsia"/>
          <w:noProof/>
        </w:rPr>
        <w:t>防疫物资查看和异常人员管理及日常防控管理</w:t>
      </w:r>
      <w:r w:rsidRPr="00FD7940">
        <w:rPr>
          <w:noProof/>
        </w:rPr>
        <w:t>所提供的图表信息都是正确的，与期望的结果一致，这表明了</w:t>
      </w:r>
      <w:r w:rsidRPr="00D06216">
        <w:rPr>
          <w:rFonts w:hint="eastAsia"/>
          <w:noProof/>
        </w:rPr>
        <w:t>疫情概况</w:t>
      </w:r>
      <w:r w:rsidRPr="00FD7940">
        <w:rPr>
          <w:noProof/>
        </w:rPr>
        <w:t>功能是正确的。</w:t>
      </w:r>
    </w:p>
    <w:p w14:paraId="3D70503F" w14:textId="341FA1FF" w:rsidR="00CF375F" w:rsidRPr="00FD7940" w:rsidRDefault="004E0F20" w:rsidP="006D6992">
      <w:pPr>
        <w:pStyle w:val="2"/>
        <w:rPr>
          <w:noProof/>
        </w:rPr>
      </w:pPr>
      <w:bookmarkStart w:id="111" w:name="_Toc105672553"/>
      <w:bookmarkEnd w:id="110"/>
      <w:r w:rsidRPr="00FD7940">
        <w:rPr>
          <w:noProof/>
        </w:rPr>
        <w:t>6.</w:t>
      </w:r>
      <w:r w:rsidR="009D2DD3" w:rsidRPr="00FD7940">
        <w:rPr>
          <w:noProof/>
        </w:rPr>
        <w:t>3</w:t>
      </w:r>
      <w:r w:rsidRPr="00FD7940">
        <w:rPr>
          <w:noProof/>
        </w:rPr>
        <w:t xml:space="preserve">  </w:t>
      </w:r>
      <w:bookmarkEnd w:id="98"/>
      <w:r w:rsidR="00A6089A" w:rsidRPr="00FD7940">
        <w:rPr>
          <w:noProof/>
        </w:rPr>
        <w:t>性能测试</w:t>
      </w:r>
      <w:bookmarkEnd w:id="111"/>
    </w:p>
    <w:p w14:paraId="39BF987B" w14:textId="5863971F" w:rsidR="00571FCE" w:rsidRPr="00FD7940" w:rsidRDefault="00571FCE" w:rsidP="00571FCE">
      <w:pPr>
        <w:pStyle w:val="a0"/>
        <w:ind w:firstLine="480"/>
        <w:rPr>
          <w:noProof/>
        </w:rPr>
      </w:pPr>
      <w:r w:rsidRPr="00FD7940">
        <w:rPr>
          <w:noProof/>
        </w:rPr>
        <w:t>利用</w:t>
      </w:r>
      <w:r w:rsidRPr="00FD7940">
        <w:rPr>
          <w:noProof/>
        </w:rPr>
        <w:t>Apache JMeter</w:t>
      </w:r>
      <w:r w:rsidRPr="00FD7940">
        <w:rPr>
          <w:noProof/>
        </w:rPr>
        <w:t>性能测试工具，对本系统的性能进行测试，并将实测数据与性能指标进行比较，以确定该系统达到标准。</w:t>
      </w:r>
    </w:p>
    <w:p w14:paraId="70BC0F08" w14:textId="76A9C225" w:rsidR="00A6089A" w:rsidRPr="00FD7940" w:rsidRDefault="00076805" w:rsidP="00076805">
      <w:pPr>
        <w:pStyle w:val="a0"/>
        <w:ind w:firstLine="480"/>
        <w:rPr>
          <w:noProof/>
        </w:rPr>
      </w:pPr>
      <w:r w:rsidRPr="00FD7940">
        <w:rPr>
          <w:noProof/>
        </w:rPr>
        <w:t>（</w:t>
      </w:r>
      <w:r w:rsidRPr="00FD7940">
        <w:rPr>
          <w:noProof/>
        </w:rPr>
        <w:t>1</w:t>
      </w:r>
      <w:r w:rsidRPr="00FD7940">
        <w:rPr>
          <w:noProof/>
        </w:rPr>
        <w:t>）性能指标预测是检测系统性能的对比参考材料，</w:t>
      </w:r>
      <w:r w:rsidR="00B07E16" w:rsidRPr="00FD7940">
        <w:rPr>
          <w:noProof/>
        </w:rPr>
        <w:t>性能指标</w:t>
      </w:r>
      <w:r w:rsidRPr="00FD7940">
        <w:rPr>
          <w:noProof/>
        </w:rPr>
        <w:t>如</w:t>
      </w:r>
      <w:r w:rsidR="00F41E6C" w:rsidRPr="00FD7940">
        <w:rPr>
          <w:noProof/>
        </w:rPr>
        <w:t>表</w:t>
      </w:r>
      <w:r w:rsidRPr="00FD7940">
        <w:rPr>
          <w:noProof/>
        </w:rPr>
        <w:t>6-</w:t>
      </w:r>
      <w:r w:rsidR="00161DFF">
        <w:rPr>
          <w:noProof/>
        </w:rPr>
        <w:t>5</w:t>
      </w:r>
      <w:r w:rsidRPr="00FD7940">
        <w:rPr>
          <w:noProof/>
        </w:rPr>
        <w:t>所示</w:t>
      </w:r>
      <w:r w:rsidR="00A6089A" w:rsidRPr="00FD7940">
        <w:rPr>
          <w:noProof/>
        </w:rPr>
        <w:t>。</w:t>
      </w:r>
    </w:p>
    <w:p w14:paraId="2D57178A" w14:textId="0E0D8955" w:rsidR="00076805" w:rsidRPr="00FD7940" w:rsidRDefault="00076805" w:rsidP="00076805">
      <w:pPr>
        <w:pStyle w:val="a4"/>
        <w:rPr>
          <w:noProof/>
        </w:rPr>
      </w:pPr>
      <w:r w:rsidRPr="00FD7940">
        <w:rPr>
          <w:noProof/>
        </w:rPr>
        <w:t>表</w:t>
      </w:r>
      <w:r w:rsidRPr="00FD7940">
        <w:rPr>
          <w:rFonts w:cs="Times New Roman"/>
          <w:noProof/>
        </w:rPr>
        <w:t>6-</w:t>
      </w:r>
      <w:r w:rsidR="00161DFF">
        <w:rPr>
          <w:rFonts w:cs="Times New Roman"/>
          <w:noProof/>
        </w:rPr>
        <w:t>5</w:t>
      </w:r>
      <w:r w:rsidRPr="00FD7940">
        <w:rPr>
          <w:noProof/>
        </w:rPr>
        <w:t xml:space="preserve">  </w:t>
      </w:r>
      <w:r w:rsidRPr="00FD7940">
        <w:rPr>
          <w:noProof/>
        </w:rPr>
        <w:t>性能指标</w:t>
      </w:r>
    </w:p>
    <w:tbl>
      <w:tblPr>
        <w:tblW w:w="0" w:type="auto"/>
        <w:jc w:val="center"/>
        <w:tblBorders>
          <w:top w:val="single" w:sz="4" w:space="0" w:color="auto"/>
          <w:bottom w:val="single" w:sz="4" w:space="0" w:color="auto"/>
        </w:tblBorders>
        <w:tblLook w:val="0000" w:firstRow="0" w:lastRow="0" w:firstColumn="0" w:lastColumn="0" w:noHBand="0" w:noVBand="0"/>
      </w:tblPr>
      <w:tblGrid>
        <w:gridCol w:w="2268"/>
        <w:gridCol w:w="2268"/>
      </w:tblGrid>
      <w:tr w:rsidR="00076805" w:rsidRPr="00FD7940" w14:paraId="7CC78E1E" w14:textId="77777777" w:rsidTr="00F225EA">
        <w:trPr>
          <w:trHeight w:val="454"/>
          <w:jc w:val="center"/>
        </w:trPr>
        <w:tc>
          <w:tcPr>
            <w:tcW w:w="2268" w:type="dxa"/>
            <w:tcBorders>
              <w:top w:val="single" w:sz="12" w:space="0" w:color="auto"/>
              <w:bottom w:val="single" w:sz="8" w:space="0" w:color="auto"/>
            </w:tcBorders>
            <w:vAlign w:val="center"/>
          </w:tcPr>
          <w:p w14:paraId="012ED364" w14:textId="310B6B23" w:rsidR="00076805" w:rsidRPr="00FD7940" w:rsidRDefault="00076805" w:rsidP="00347AE6">
            <w:pPr>
              <w:pStyle w:val="a5"/>
              <w:rPr>
                <w:noProof/>
              </w:rPr>
            </w:pPr>
            <w:r w:rsidRPr="00FD7940">
              <w:rPr>
                <w:noProof/>
              </w:rPr>
              <w:t>考察项</w:t>
            </w:r>
          </w:p>
        </w:tc>
        <w:tc>
          <w:tcPr>
            <w:tcW w:w="2268" w:type="dxa"/>
            <w:tcBorders>
              <w:top w:val="single" w:sz="12" w:space="0" w:color="auto"/>
              <w:bottom w:val="single" w:sz="8" w:space="0" w:color="auto"/>
            </w:tcBorders>
            <w:vAlign w:val="center"/>
          </w:tcPr>
          <w:p w14:paraId="7C705706" w14:textId="63C52511" w:rsidR="00076805" w:rsidRPr="00FD7940" w:rsidRDefault="00076805" w:rsidP="00347AE6">
            <w:pPr>
              <w:pStyle w:val="a5"/>
              <w:rPr>
                <w:noProof/>
              </w:rPr>
            </w:pPr>
            <w:r w:rsidRPr="00FD7940">
              <w:rPr>
                <w:noProof/>
              </w:rPr>
              <w:t>目标值</w:t>
            </w:r>
          </w:p>
        </w:tc>
      </w:tr>
      <w:tr w:rsidR="00076805" w:rsidRPr="00FD7940" w14:paraId="543F91E8" w14:textId="77777777" w:rsidTr="00F225EA">
        <w:trPr>
          <w:trHeight w:val="454"/>
          <w:jc w:val="center"/>
        </w:trPr>
        <w:tc>
          <w:tcPr>
            <w:tcW w:w="2268" w:type="dxa"/>
            <w:tcBorders>
              <w:top w:val="single" w:sz="8" w:space="0" w:color="auto"/>
              <w:bottom w:val="nil"/>
            </w:tcBorders>
            <w:vAlign w:val="center"/>
          </w:tcPr>
          <w:p w14:paraId="0EA413E8" w14:textId="0E6E8DFE" w:rsidR="00076805" w:rsidRPr="00FD7940" w:rsidRDefault="00076805" w:rsidP="00347AE6">
            <w:pPr>
              <w:pStyle w:val="a5"/>
              <w:rPr>
                <w:noProof/>
              </w:rPr>
            </w:pPr>
            <w:r w:rsidRPr="00FD7940">
              <w:rPr>
                <w:noProof/>
              </w:rPr>
              <w:t>响应时间</w:t>
            </w:r>
          </w:p>
        </w:tc>
        <w:tc>
          <w:tcPr>
            <w:tcW w:w="2268" w:type="dxa"/>
            <w:tcBorders>
              <w:top w:val="single" w:sz="8" w:space="0" w:color="auto"/>
              <w:bottom w:val="nil"/>
            </w:tcBorders>
            <w:vAlign w:val="center"/>
          </w:tcPr>
          <w:p w14:paraId="479C5A43" w14:textId="11EFEE2C" w:rsidR="00076805" w:rsidRPr="00FD7940" w:rsidRDefault="00076805" w:rsidP="00347AE6">
            <w:pPr>
              <w:pStyle w:val="a5"/>
              <w:rPr>
                <w:noProof/>
              </w:rPr>
            </w:pPr>
            <w:r w:rsidRPr="00FD7940">
              <w:rPr>
                <w:noProof/>
              </w:rPr>
              <w:t>&lt;=3</w:t>
            </w:r>
            <w:r w:rsidRPr="00FD7940">
              <w:rPr>
                <w:noProof/>
              </w:rPr>
              <w:t>秒</w:t>
            </w:r>
          </w:p>
        </w:tc>
      </w:tr>
      <w:tr w:rsidR="00076805" w:rsidRPr="00FD7940" w14:paraId="5CAB3EF1" w14:textId="77777777" w:rsidTr="00C516D0">
        <w:trPr>
          <w:trHeight w:val="454"/>
          <w:jc w:val="center"/>
        </w:trPr>
        <w:tc>
          <w:tcPr>
            <w:tcW w:w="2268" w:type="dxa"/>
            <w:tcBorders>
              <w:top w:val="nil"/>
              <w:bottom w:val="nil"/>
            </w:tcBorders>
            <w:vAlign w:val="center"/>
          </w:tcPr>
          <w:p w14:paraId="25CD5BC2" w14:textId="2C6F180B" w:rsidR="00076805" w:rsidRPr="00FD7940" w:rsidRDefault="00076805" w:rsidP="00347AE6">
            <w:pPr>
              <w:pStyle w:val="a5"/>
              <w:rPr>
                <w:noProof/>
              </w:rPr>
            </w:pPr>
            <w:r w:rsidRPr="00FD7940">
              <w:rPr>
                <w:noProof/>
              </w:rPr>
              <w:t>业务成功率</w:t>
            </w:r>
          </w:p>
        </w:tc>
        <w:tc>
          <w:tcPr>
            <w:tcW w:w="2268" w:type="dxa"/>
            <w:tcBorders>
              <w:top w:val="nil"/>
              <w:bottom w:val="nil"/>
            </w:tcBorders>
            <w:vAlign w:val="center"/>
          </w:tcPr>
          <w:p w14:paraId="5245D939" w14:textId="7C938568" w:rsidR="00076805" w:rsidRPr="00FD7940" w:rsidRDefault="00076805" w:rsidP="00347AE6">
            <w:pPr>
              <w:pStyle w:val="a5"/>
              <w:rPr>
                <w:noProof/>
              </w:rPr>
            </w:pPr>
            <w:r w:rsidRPr="00FD7940">
              <w:rPr>
                <w:noProof/>
              </w:rPr>
              <w:t>&gt;</w:t>
            </w:r>
            <w:r w:rsidR="00DE064E" w:rsidRPr="00FD7940">
              <w:rPr>
                <w:noProof/>
              </w:rPr>
              <w:t>98%</w:t>
            </w:r>
          </w:p>
        </w:tc>
      </w:tr>
      <w:tr w:rsidR="00C516D0" w:rsidRPr="00FD7940" w14:paraId="5AB82BFC" w14:textId="77777777" w:rsidTr="00C516D0">
        <w:trPr>
          <w:trHeight w:val="454"/>
          <w:jc w:val="center"/>
        </w:trPr>
        <w:tc>
          <w:tcPr>
            <w:tcW w:w="2268" w:type="dxa"/>
            <w:tcBorders>
              <w:top w:val="nil"/>
              <w:bottom w:val="nil"/>
            </w:tcBorders>
            <w:vAlign w:val="center"/>
          </w:tcPr>
          <w:p w14:paraId="63FEF44C" w14:textId="162C87C6" w:rsidR="00C516D0" w:rsidRPr="00FD7940" w:rsidRDefault="00C516D0" w:rsidP="00C516D0">
            <w:pPr>
              <w:pStyle w:val="a5"/>
              <w:rPr>
                <w:noProof/>
              </w:rPr>
            </w:pPr>
            <w:r w:rsidRPr="00FD7940">
              <w:rPr>
                <w:noProof/>
              </w:rPr>
              <w:t>并发数</w:t>
            </w:r>
          </w:p>
        </w:tc>
        <w:tc>
          <w:tcPr>
            <w:tcW w:w="2268" w:type="dxa"/>
            <w:tcBorders>
              <w:top w:val="nil"/>
              <w:bottom w:val="nil"/>
            </w:tcBorders>
            <w:vAlign w:val="center"/>
          </w:tcPr>
          <w:p w14:paraId="46EF05A3" w14:textId="45617352" w:rsidR="00C516D0" w:rsidRPr="00FD7940" w:rsidRDefault="00C516D0" w:rsidP="00C516D0">
            <w:pPr>
              <w:pStyle w:val="a5"/>
              <w:rPr>
                <w:noProof/>
              </w:rPr>
            </w:pPr>
            <w:r w:rsidRPr="00FD7940">
              <w:rPr>
                <w:noProof/>
              </w:rPr>
              <w:t>20</w:t>
            </w:r>
          </w:p>
        </w:tc>
      </w:tr>
      <w:tr w:rsidR="00C516D0" w:rsidRPr="00FD7940" w14:paraId="2D3A0715" w14:textId="77777777" w:rsidTr="00C516D0">
        <w:trPr>
          <w:trHeight w:val="454"/>
          <w:jc w:val="center"/>
        </w:trPr>
        <w:tc>
          <w:tcPr>
            <w:tcW w:w="2268" w:type="dxa"/>
            <w:tcBorders>
              <w:top w:val="nil"/>
              <w:bottom w:val="nil"/>
            </w:tcBorders>
            <w:vAlign w:val="center"/>
          </w:tcPr>
          <w:p w14:paraId="5765F9CF" w14:textId="4691FA10" w:rsidR="00C516D0" w:rsidRPr="00FD7940" w:rsidRDefault="00C516D0" w:rsidP="00C516D0">
            <w:pPr>
              <w:pStyle w:val="a5"/>
              <w:rPr>
                <w:noProof/>
              </w:rPr>
            </w:pPr>
            <w:r w:rsidRPr="00FD7940">
              <w:rPr>
                <w:noProof/>
              </w:rPr>
              <w:t>CPU</w:t>
            </w:r>
            <w:r w:rsidRPr="00FD7940">
              <w:rPr>
                <w:noProof/>
              </w:rPr>
              <w:t>使用率</w:t>
            </w:r>
          </w:p>
        </w:tc>
        <w:tc>
          <w:tcPr>
            <w:tcW w:w="2268" w:type="dxa"/>
            <w:tcBorders>
              <w:top w:val="nil"/>
              <w:bottom w:val="nil"/>
            </w:tcBorders>
            <w:vAlign w:val="center"/>
          </w:tcPr>
          <w:p w14:paraId="7E2D5C47" w14:textId="69331984" w:rsidR="00C516D0" w:rsidRPr="00FD7940" w:rsidRDefault="00C516D0" w:rsidP="00C516D0">
            <w:pPr>
              <w:pStyle w:val="a5"/>
              <w:rPr>
                <w:noProof/>
              </w:rPr>
            </w:pPr>
            <w:r w:rsidRPr="00FD7940">
              <w:rPr>
                <w:noProof/>
              </w:rPr>
              <w:t>&lt;75%</w:t>
            </w:r>
          </w:p>
        </w:tc>
      </w:tr>
      <w:tr w:rsidR="00C516D0" w:rsidRPr="00FD7940" w14:paraId="56A4EE36" w14:textId="77777777" w:rsidTr="00F26695">
        <w:trPr>
          <w:trHeight w:val="454"/>
          <w:jc w:val="center"/>
        </w:trPr>
        <w:tc>
          <w:tcPr>
            <w:tcW w:w="2268" w:type="dxa"/>
            <w:tcBorders>
              <w:top w:val="nil"/>
              <w:bottom w:val="single" w:sz="12" w:space="0" w:color="auto"/>
            </w:tcBorders>
            <w:vAlign w:val="center"/>
          </w:tcPr>
          <w:p w14:paraId="2F827B74" w14:textId="6866D7C2" w:rsidR="00C516D0" w:rsidRPr="00FD7940" w:rsidRDefault="00C516D0" w:rsidP="00C516D0">
            <w:pPr>
              <w:pStyle w:val="a5"/>
              <w:rPr>
                <w:noProof/>
              </w:rPr>
            </w:pPr>
            <w:r w:rsidRPr="00FD7940">
              <w:rPr>
                <w:noProof/>
              </w:rPr>
              <w:t>内存使用率</w:t>
            </w:r>
          </w:p>
        </w:tc>
        <w:tc>
          <w:tcPr>
            <w:tcW w:w="2268" w:type="dxa"/>
            <w:tcBorders>
              <w:top w:val="nil"/>
              <w:bottom w:val="single" w:sz="12" w:space="0" w:color="auto"/>
            </w:tcBorders>
            <w:vAlign w:val="center"/>
          </w:tcPr>
          <w:p w14:paraId="3BC6D9F9" w14:textId="4C702284" w:rsidR="00C516D0" w:rsidRPr="00FD7940" w:rsidRDefault="00C516D0" w:rsidP="00C516D0">
            <w:pPr>
              <w:pStyle w:val="a5"/>
              <w:rPr>
                <w:noProof/>
              </w:rPr>
            </w:pPr>
            <w:r w:rsidRPr="00FD7940">
              <w:rPr>
                <w:noProof/>
              </w:rPr>
              <w:t>&lt;75%</w:t>
            </w:r>
          </w:p>
        </w:tc>
      </w:tr>
    </w:tbl>
    <w:p w14:paraId="6B4A5042" w14:textId="77777777" w:rsidR="00E436CB" w:rsidRPr="00FD7940" w:rsidRDefault="00E436CB" w:rsidP="00E436CB">
      <w:pPr>
        <w:pStyle w:val="a0"/>
        <w:ind w:firstLine="480"/>
        <w:rPr>
          <w:noProof/>
        </w:rPr>
      </w:pPr>
    </w:p>
    <w:p w14:paraId="080272D0" w14:textId="25C75666" w:rsidR="00DE064E" w:rsidRPr="00FD7940" w:rsidRDefault="00DE064E" w:rsidP="00E436CB">
      <w:pPr>
        <w:pStyle w:val="a0"/>
        <w:ind w:firstLine="480"/>
        <w:rPr>
          <w:noProof/>
        </w:rPr>
      </w:pPr>
      <w:r w:rsidRPr="00FD7940">
        <w:rPr>
          <w:noProof/>
        </w:rPr>
        <w:t>（</w:t>
      </w:r>
      <w:r w:rsidRPr="00FD7940">
        <w:rPr>
          <w:noProof/>
        </w:rPr>
        <w:t>2</w:t>
      </w:r>
      <w:r w:rsidRPr="00FD7940">
        <w:rPr>
          <w:noProof/>
        </w:rPr>
        <w:t>）测试工具：</w:t>
      </w:r>
      <w:r w:rsidR="00DF7808" w:rsidRPr="00FD7940">
        <w:rPr>
          <w:noProof/>
        </w:rPr>
        <w:t>Apache JMeter</w:t>
      </w:r>
      <w:r w:rsidRPr="00FD7940">
        <w:rPr>
          <w:noProof/>
        </w:rPr>
        <w:t>。</w:t>
      </w:r>
    </w:p>
    <w:p w14:paraId="60FB41B2" w14:textId="7AB1061C" w:rsidR="00DE064E" w:rsidRPr="00FD7940" w:rsidRDefault="00DE064E" w:rsidP="00DE064E">
      <w:pPr>
        <w:pStyle w:val="a0"/>
        <w:ind w:firstLine="480"/>
        <w:rPr>
          <w:noProof/>
        </w:rPr>
      </w:pPr>
      <w:r w:rsidRPr="00FD7940">
        <w:rPr>
          <w:noProof/>
        </w:rPr>
        <w:t>（</w:t>
      </w:r>
      <w:r w:rsidRPr="00FD7940">
        <w:rPr>
          <w:noProof/>
        </w:rPr>
        <w:t>3</w:t>
      </w:r>
      <w:r w:rsidRPr="00FD7940">
        <w:rPr>
          <w:noProof/>
        </w:rPr>
        <w:t>）测试环境：使用</w:t>
      </w:r>
      <w:r w:rsidRPr="00FD7940">
        <w:rPr>
          <w:noProof/>
        </w:rPr>
        <w:t>Windows 1</w:t>
      </w:r>
      <w:r w:rsidR="0029296F">
        <w:rPr>
          <w:noProof/>
        </w:rPr>
        <w:t>1</w:t>
      </w:r>
      <w:r w:rsidR="00571FCE" w:rsidRPr="00FD7940">
        <w:rPr>
          <w:noProof/>
        </w:rPr>
        <w:t>操作</w:t>
      </w:r>
      <w:r w:rsidRPr="00FD7940">
        <w:rPr>
          <w:noProof/>
        </w:rPr>
        <w:t>系统，使用</w:t>
      </w:r>
      <w:r w:rsidRPr="00FD7940">
        <w:rPr>
          <w:noProof/>
        </w:rPr>
        <w:t>Google Chrome</w:t>
      </w:r>
      <w:r w:rsidR="00803A8B" w:rsidRPr="00FD7940">
        <w:rPr>
          <w:noProof/>
        </w:rPr>
        <w:t>浏览器</w:t>
      </w:r>
      <w:r w:rsidRPr="00FD7940">
        <w:rPr>
          <w:noProof/>
        </w:rPr>
        <w:t>。</w:t>
      </w:r>
    </w:p>
    <w:p w14:paraId="65483AF3" w14:textId="6B024AFC" w:rsidR="00076805" w:rsidRPr="00FD7940" w:rsidRDefault="00DE064E" w:rsidP="00571FCE">
      <w:pPr>
        <w:pStyle w:val="a0"/>
        <w:ind w:firstLine="480"/>
        <w:rPr>
          <w:noProof/>
        </w:rPr>
      </w:pPr>
      <w:r w:rsidRPr="00FD7940">
        <w:rPr>
          <w:noProof/>
        </w:rPr>
        <w:lastRenderedPageBreak/>
        <w:t>（</w:t>
      </w:r>
      <w:r w:rsidR="00E42C89" w:rsidRPr="00FD7940">
        <w:rPr>
          <w:noProof/>
        </w:rPr>
        <w:t>4</w:t>
      </w:r>
      <w:r w:rsidRPr="00FD7940">
        <w:rPr>
          <w:noProof/>
        </w:rPr>
        <w:t>）测试结果</w:t>
      </w:r>
      <w:r w:rsidR="00571FCE" w:rsidRPr="00FD7940">
        <w:rPr>
          <w:noProof/>
        </w:rPr>
        <w:t>：</w:t>
      </w:r>
      <w:r w:rsidRPr="00FD7940">
        <w:rPr>
          <w:noProof/>
        </w:rPr>
        <w:t>本次测试结果如表</w:t>
      </w:r>
      <w:r w:rsidRPr="00FD7940">
        <w:rPr>
          <w:noProof/>
        </w:rPr>
        <w:t>6-</w:t>
      </w:r>
      <w:r w:rsidR="00161DFF">
        <w:rPr>
          <w:noProof/>
        </w:rPr>
        <w:t>6</w:t>
      </w:r>
      <w:r w:rsidRPr="00FD7940">
        <w:rPr>
          <w:noProof/>
        </w:rPr>
        <w:t>所示。</w:t>
      </w:r>
    </w:p>
    <w:p w14:paraId="7607A800" w14:textId="6ED5811F" w:rsidR="00DE064E" w:rsidRPr="00FD7940" w:rsidRDefault="00DE064E" w:rsidP="00DE064E">
      <w:pPr>
        <w:pStyle w:val="a4"/>
        <w:rPr>
          <w:noProof/>
        </w:rPr>
      </w:pPr>
      <w:r w:rsidRPr="00FD7940">
        <w:rPr>
          <w:noProof/>
        </w:rPr>
        <w:t>表</w:t>
      </w:r>
      <w:r w:rsidR="00B07E16" w:rsidRPr="00FD7940">
        <w:rPr>
          <w:rFonts w:cs="Times New Roman"/>
          <w:noProof/>
        </w:rPr>
        <w:t>6</w:t>
      </w:r>
      <w:r w:rsidRPr="00FD7940">
        <w:rPr>
          <w:rFonts w:cs="Times New Roman"/>
          <w:noProof/>
        </w:rPr>
        <w:t>-</w:t>
      </w:r>
      <w:r w:rsidR="00161DFF">
        <w:rPr>
          <w:rFonts w:cs="Times New Roman"/>
          <w:noProof/>
        </w:rPr>
        <w:t>6</w:t>
      </w:r>
      <w:r w:rsidRPr="00FD7940">
        <w:rPr>
          <w:noProof/>
        </w:rPr>
        <w:t xml:space="preserve">  </w:t>
      </w:r>
      <w:r w:rsidR="0016550F" w:rsidRPr="00FD7940">
        <w:rPr>
          <w:noProof/>
        </w:rPr>
        <w:t>测试结果</w:t>
      </w:r>
      <w:r w:rsidRPr="00FD7940">
        <w:rPr>
          <w:noProof/>
        </w:rPr>
        <w:t>表</w:t>
      </w:r>
    </w:p>
    <w:tbl>
      <w:tblPr>
        <w:tblW w:w="0" w:type="auto"/>
        <w:jc w:val="center"/>
        <w:tblBorders>
          <w:top w:val="single" w:sz="4" w:space="0" w:color="auto"/>
          <w:bottom w:val="single" w:sz="4" w:space="0" w:color="auto"/>
        </w:tblBorders>
        <w:tblLook w:val="0000" w:firstRow="0" w:lastRow="0" w:firstColumn="0" w:lastColumn="0" w:noHBand="0" w:noVBand="0"/>
      </w:tblPr>
      <w:tblGrid>
        <w:gridCol w:w="2268"/>
        <w:gridCol w:w="1134"/>
        <w:gridCol w:w="1701"/>
        <w:gridCol w:w="1701"/>
      </w:tblGrid>
      <w:tr w:rsidR="00DE064E" w:rsidRPr="00FD7940" w14:paraId="3E4FF84E" w14:textId="77777777" w:rsidTr="00347AE6">
        <w:trPr>
          <w:trHeight w:val="454"/>
          <w:jc w:val="center"/>
        </w:trPr>
        <w:tc>
          <w:tcPr>
            <w:tcW w:w="2268" w:type="dxa"/>
            <w:tcBorders>
              <w:top w:val="single" w:sz="12" w:space="0" w:color="auto"/>
              <w:left w:val="nil"/>
              <w:bottom w:val="single" w:sz="8" w:space="0" w:color="auto"/>
            </w:tcBorders>
            <w:vAlign w:val="center"/>
          </w:tcPr>
          <w:p w14:paraId="1EC508CE" w14:textId="1A5B8918" w:rsidR="00DE064E" w:rsidRPr="00FD7940" w:rsidRDefault="00F225EA" w:rsidP="00347AE6">
            <w:pPr>
              <w:pStyle w:val="a5"/>
              <w:rPr>
                <w:noProof/>
              </w:rPr>
            </w:pPr>
            <w:r w:rsidRPr="00FD7940">
              <w:rPr>
                <w:noProof/>
              </w:rPr>
              <w:t>考察值</w:t>
            </w:r>
          </w:p>
        </w:tc>
        <w:tc>
          <w:tcPr>
            <w:tcW w:w="1134" w:type="dxa"/>
            <w:tcBorders>
              <w:top w:val="single" w:sz="12" w:space="0" w:color="auto"/>
              <w:bottom w:val="single" w:sz="8" w:space="0" w:color="auto"/>
            </w:tcBorders>
            <w:vAlign w:val="center"/>
          </w:tcPr>
          <w:p w14:paraId="07EF839B" w14:textId="5C7E8C77" w:rsidR="00DE064E" w:rsidRPr="00FD7940" w:rsidRDefault="00F225EA" w:rsidP="00347AE6">
            <w:pPr>
              <w:pStyle w:val="a5"/>
              <w:rPr>
                <w:noProof/>
              </w:rPr>
            </w:pPr>
            <w:r w:rsidRPr="00FD7940">
              <w:rPr>
                <w:noProof/>
              </w:rPr>
              <w:t>目标值</w:t>
            </w:r>
          </w:p>
        </w:tc>
        <w:tc>
          <w:tcPr>
            <w:tcW w:w="1701" w:type="dxa"/>
            <w:tcBorders>
              <w:top w:val="single" w:sz="12" w:space="0" w:color="auto"/>
              <w:bottom w:val="single" w:sz="8" w:space="0" w:color="auto"/>
            </w:tcBorders>
            <w:vAlign w:val="center"/>
          </w:tcPr>
          <w:p w14:paraId="0A9890B4" w14:textId="0892CD6A" w:rsidR="00DE064E" w:rsidRPr="00FD7940" w:rsidRDefault="00F225EA" w:rsidP="00347AE6">
            <w:pPr>
              <w:pStyle w:val="a5"/>
              <w:rPr>
                <w:noProof/>
              </w:rPr>
            </w:pPr>
            <w:r w:rsidRPr="00FD7940">
              <w:rPr>
                <w:noProof/>
              </w:rPr>
              <w:t>实际值</w:t>
            </w:r>
          </w:p>
        </w:tc>
        <w:tc>
          <w:tcPr>
            <w:tcW w:w="1701" w:type="dxa"/>
            <w:tcBorders>
              <w:top w:val="single" w:sz="12" w:space="0" w:color="auto"/>
              <w:bottom w:val="single" w:sz="8" w:space="0" w:color="auto"/>
            </w:tcBorders>
            <w:vAlign w:val="center"/>
          </w:tcPr>
          <w:p w14:paraId="19F3F022" w14:textId="3DDD8533" w:rsidR="00DE064E" w:rsidRPr="00FD7940" w:rsidRDefault="00F225EA" w:rsidP="00347AE6">
            <w:pPr>
              <w:pStyle w:val="a5"/>
              <w:rPr>
                <w:noProof/>
              </w:rPr>
            </w:pPr>
            <w:r w:rsidRPr="00FD7940">
              <w:rPr>
                <w:noProof/>
              </w:rPr>
              <w:t>是否通过</w:t>
            </w:r>
          </w:p>
        </w:tc>
      </w:tr>
      <w:tr w:rsidR="00DE064E" w:rsidRPr="00FD7940" w14:paraId="7DA97FAA" w14:textId="77777777" w:rsidTr="00347AE6">
        <w:trPr>
          <w:trHeight w:val="454"/>
          <w:jc w:val="center"/>
        </w:trPr>
        <w:tc>
          <w:tcPr>
            <w:tcW w:w="2268" w:type="dxa"/>
            <w:tcBorders>
              <w:top w:val="single" w:sz="8" w:space="0" w:color="auto"/>
              <w:left w:val="nil"/>
              <w:bottom w:val="nil"/>
            </w:tcBorders>
            <w:vAlign w:val="center"/>
          </w:tcPr>
          <w:p w14:paraId="1CF5ABC5" w14:textId="55D215A5" w:rsidR="00DE064E" w:rsidRPr="00FD7940" w:rsidRDefault="00F225EA" w:rsidP="00347AE6">
            <w:pPr>
              <w:pStyle w:val="a5"/>
              <w:rPr>
                <w:noProof/>
              </w:rPr>
            </w:pPr>
            <w:r w:rsidRPr="00FD7940">
              <w:rPr>
                <w:noProof/>
              </w:rPr>
              <w:t>响应时间</w:t>
            </w:r>
          </w:p>
        </w:tc>
        <w:tc>
          <w:tcPr>
            <w:tcW w:w="1134" w:type="dxa"/>
            <w:tcBorders>
              <w:top w:val="single" w:sz="8" w:space="0" w:color="auto"/>
            </w:tcBorders>
            <w:vAlign w:val="center"/>
          </w:tcPr>
          <w:p w14:paraId="17CB5978" w14:textId="1FCDC3DE" w:rsidR="00DE064E" w:rsidRPr="00FD7940" w:rsidRDefault="00F225EA" w:rsidP="00347AE6">
            <w:pPr>
              <w:pStyle w:val="a5"/>
              <w:rPr>
                <w:noProof/>
              </w:rPr>
            </w:pPr>
            <w:r w:rsidRPr="00FD7940">
              <w:rPr>
                <w:noProof/>
              </w:rPr>
              <w:t>&lt;=3</w:t>
            </w:r>
            <w:r w:rsidRPr="00FD7940">
              <w:rPr>
                <w:noProof/>
              </w:rPr>
              <w:t>秒</w:t>
            </w:r>
          </w:p>
        </w:tc>
        <w:tc>
          <w:tcPr>
            <w:tcW w:w="1701" w:type="dxa"/>
            <w:tcBorders>
              <w:top w:val="single" w:sz="8" w:space="0" w:color="auto"/>
            </w:tcBorders>
            <w:vAlign w:val="center"/>
          </w:tcPr>
          <w:p w14:paraId="6F340D35" w14:textId="411F673C" w:rsidR="00DE064E" w:rsidRPr="00FD7940" w:rsidRDefault="00E95DD2" w:rsidP="00347AE6">
            <w:pPr>
              <w:pStyle w:val="a5"/>
              <w:rPr>
                <w:noProof/>
              </w:rPr>
            </w:pPr>
            <w:r w:rsidRPr="00FD7940">
              <w:rPr>
                <w:noProof/>
              </w:rPr>
              <w:t>1.</w:t>
            </w:r>
            <w:r w:rsidR="00526ACA" w:rsidRPr="00FD7940">
              <w:rPr>
                <w:noProof/>
              </w:rPr>
              <w:t>15</w:t>
            </w:r>
          </w:p>
        </w:tc>
        <w:tc>
          <w:tcPr>
            <w:tcW w:w="1701" w:type="dxa"/>
            <w:tcBorders>
              <w:top w:val="single" w:sz="8" w:space="0" w:color="auto"/>
            </w:tcBorders>
            <w:vAlign w:val="center"/>
          </w:tcPr>
          <w:p w14:paraId="3AEBA86F" w14:textId="11A59998" w:rsidR="00DE064E" w:rsidRPr="00FD7940" w:rsidRDefault="00F225EA" w:rsidP="00347AE6">
            <w:pPr>
              <w:pStyle w:val="a5"/>
              <w:rPr>
                <w:noProof/>
              </w:rPr>
            </w:pPr>
            <w:r w:rsidRPr="00FD7940">
              <w:rPr>
                <w:noProof/>
              </w:rPr>
              <w:t>是</w:t>
            </w:r>
          </w:p>
        </w:tc>
      </w:tr>
      <w:tr w:rsidR="00DE064E" w:rsidRPr="00FD7940" w14:paraId="3D8719E8" w14:textId="77777777" w:rsidTr="00347AE6">
        <w:trPr>
          <w:trHeight w:val="454"/>
          <w:jc w:val="center"/>
        </w:trPr>
        <w:tc>
          <w:tcPr>
            <w:tcW w:w="2268" w:type="dxa"/>
            <w:tcBorders>
              <w:top w:val="nil"/>
              <w:left w:val="nil"/>
              <w:bottom w:val="nil"/>
            </w:tcBorders>
            <w:vAlign w:val="center"/>
          </w:tcPr>
          <w:p w14:paraId="6A9398B0" w14:textId="1A993120" w:rsidR="00DE064E" w:rsidRPr="00FD7940" w:rsidRDefault="00F225EA" w:rsidP="00347AE6">
            <w:pPr>
              <w:pStyle w:val="a5"/>
              <w:rPr>
                <w:noProof/>
              </w:rPr>
            </w:pPr>
            <w:r w:rsidRPr="00FD7940">
              <w:rPr>
                <w:noProof/>
              </w:rPr>
              <w:t>业务成功率</w:t>
            </w:r>
          </w:p>
        </w:tc>
        <w:tc>
          <w:tcPr>
            <w:tcW w:w="1134" w:type="dxa"/>
            <w:vAlign w:val="center"/>
          </w:tcPr>
          <w:p w14:paraId="3B558290" w14:textId="70F3CAAE" w:rsidR="00DE064E" w:rsidRPr="00FD7940" w:rsidRDefault="00F225EA" w:rsidP="00347AE6">
            <w:pPr>
              <w:pStyle w:val="a5"/>
              <w:rPr>
                <w:noProof/>
              </w:rPr>
            </w:pPr>
            <w:r w:rsidRPr="00FD7940">
              <w:rPr>
                <w:noProof/>
              </w:rPr>
              <w:t>&gt;98%</w:t>
            </w:r>
          </w:p>
        </w:tc>
        <w:tc>
          <w:tcPr>
            <w:tcW w:w="1701" w:type="dxa"/>
            <w:vAlign w:val="center"/>
          </w:tcPr>
          <w:p w14:paraId="5A7E93FF" w14:textId="2EBA360C" w:rsidR="00DE064E" w:rsidRPr="00FD7940" w:rsidRDefault="00E95DD2" w:rsidP="00347AE6">
            <w:pPr>
              <w:pStyle w:val="a5"/>
              <w:rPr>
                <w:noProof/>
              </w:rPr>
            </w:pPr>
            <w:r w:rsidRPr="00FD7940">
              <w:rPr>
                <w:noProof/>
              </w:rPr>
              <w:t>100%</w:t>
            </w:r>
          </w:p>
        </w:tc>
        <w:tc>
          <w:tcPr>
            <w:tcW w:w="1701" w:type="dxa"/>
            <w:vAlign w:val="center"/>
          </w:tcPr>
          <w:p w14:paraId="450074A1" w14:textId="705724AD" w:rsidR="00DE064E" w:rsidRPr="00FD7940" w:rsidRDefault="00F225EA" w:rsidP="00347AE6">
            <w:pPr>
              <w:pStyle w:val="a5"/>
              <w:rPr>
                <w:noProof/>
              </w:rPr>
            </w:pPr>
            <w:r w:rsidRPr="00FD7940">
              <w:rPr>
                <w:noProof/>
              </w:rPr>
              <w:t>是</w:t>
            </w:r>
          </w:p>
        </w:tc>
      </w:tr>
      <w:tr w:rsidR="00DE064E" w:rsidRPr="00FD7940" w14:paraId="52B1C596" w14:textId="77777777" w:rsidTr="00347AE6">
        <w:trPr>
          <w:trHeight w:val="454"/>
          <w:jc w:val="center"/>
        </w:trPr>
        <w:tc>
          <w:tcPr>
            <w:tcW w:w="2268" w:type="dxa"/>
            <w:tcBorders>
              <w:top w:val="nil"/>
              <w:left w:val="nil"/>
              <w:bottom w:val="nil"/>
            </w:tcBorders>
            <w:vAlign w:val="center"/>
          </w:tcPr>
          <w:p w14:paraId="02F9B5D2" w14:textId="704ADD8B" w:rsidR="00DE064E" w:rsidRPr="00FD7940" w:rsidRDefault="00F225EA" w:rsidP="00347AE6">
            <w:pPr>
              <w:pStyle w:val="a5"/>
              <w:rPr>
                <w:noProof/>
              </w:rPr>
            </w:pPr>
            <w:r w:rsidRPr="00FD7940">
              <w:rPr>
                <w:noProof/>
              </w:rPr>
              <w:t>并发数</w:t>
            </w:r>
          </w:p>
        </w:tc>
        <w:tc>
          <w:tcPr>
            <w:tcW w:w="1134" w:type="dxa"/>
            <w:vAlign w:val="center"/>
          </w:tcPr>
          <w:p w14:paraId="40C0F947" w14:textId="53359CDF" w:rsidR="00DE064E" w:rsidRPr="00FD7940" w:rsidRDefault="0025571F" w:rsidP="00347AE6">
            <w:pPr>
              <w:pStyle w:val="a5"/>
              <w:rPr>
                <w:noProof/>
              </w:rPr>
            </w:pPr>
            <w:r w:rsidRPr="00FD7940">
              <w:rPr>
                <w:noProof/>
              </w:rPr>
              <w:t>24</w:t>
            </w:r>
          </w:p>
        </w:tc>
        <w:tc>
          <w:tcPr>
            <w:tcW w:w="1701" w:type="dxa"/>
            <w:vAlign w:val="center"/>
          </w:tcPr>
          <w:p w14:paraId="4627F748" w14:textId="28AAB219" w:rsidR="00DE064E" w:rsidRPr="00FD7940" w:rsidRDefault="00E95DD2" w:rsidP="00347AE6">
            <w:pPr>
              <w:pStyle w:val="a5"/>
              <w:rPr>
                <w:noProof/>
              </w:rPr>
            </w:pPr>
            <w:r w:rsidRPr="00FD7940">
              <w:rPr>
                <w:noProof/>
              </w:rPr>
              <w:t>2</w:t>
            </w:r>
            <w:r w:rsidR="0025571F" w:rsidRPr="00FD7940">
              <w:rPr>
                <w:noProof/>
              </w:rPr>
              <w:t>4</w:t>
            </w:r>
          </w:p>
        </w:tc>
        <w:tc>
          <w:tcPr>
            <w:tcW w:w="1701" w:type="dxa"/>
            <w:vAlign w:val="center"/>
          </w:tcPr>
          <w:p w14:paraId="06465183" w14:textId="23AB3521" w:rsidR="00DE064E" w:rsidRPr="00FD7940" w:rsidRDefault="00F225EA" w:rsidP="00347AE6">
            <w:pPr>
              <w:pStyle w:val="a5"/>
              <w:rPr>
                <w:noProof/>
              </w:rPr>
            </w:pPr>
            <w:r w:rsidRPr="00FD7940">
              <w:rPr>
                <w:noProof/>
              </w:rPr>
              <w:t>是</w:t>
            </w:r>
          </w:p>
        </w:tc>
      </w:tr>
      <w:tr w:rsidR="00DE064E" w:rsidRPr="00FD7940" w14:paraId="79C56358" w14:textId="77777777" w:rsidTr="00347AE6">
        <w:trPr>
          <w:trHeight w:val="454"/>
          <w:jc w:val="center"/>
        </w:trPr>
        <w:tc>
          <w:tcPr>
            <w:tcW w:w="2268" w:type="dxa"/>
            <w:tcBorders>
              <w:top w:val="nil"/>
              <w:left w:val="nil"/>
              <w:bottom w:val="nil"/>
            </w:tcBorders>
            <w:vAlign w:val="center"/>
          </w:tcPr>
          <w:p w14:paraId="08F5F1C6" w14:textId="27429E9B" w:rsidR="00DE064E" w:rsidRPr="00FD7940" w:rsidRDefault="00F225EA" w:rsidP="00347AE6">
            <w:pPr>
              <w:pStyle w:val="a5"/>
              <w:rPr>
                <w:noProof/>
              </w:rPr>
            </w:pPr>
            <w:r w:rsidRPr="00FD7940">
              <w:rPr>
                <w:noProof/>
              </w:rPr>
              <w:t>CPU</w:t>
            </w:r>
            <w:r w:rsidRPr="00FD7940">
              <w:rPr>
                <w:noProof/>
              </w:rPr>
              <w:t>使用率</w:t>
            </w:r>
          </w:p>
        </w:tc>
        <w:tc>
          <w:tcPr>
            <w:tcW w:w="1134" w:type="dxa"/>
            <w:vAlign w:val="center"/>
          </w:tcPr>
          <w:p w14:paraId="5E48EA15" w14:textId="51EFBF16" w:rsidR="00DE064E" w:rsidRPr="00FD7940" w:rsidRDefault="00F225EA" w:rsidP="00347AE6">
            <w:pPr>
              <w:pStyle w:val="a5"/>
              <w:rPr>
                <w:noProof/>
              </w:rPr>
            </w:pPr>
            <w:r w:rsidRPr="00FD7940">
              <w:rPr>
                <w:noProof/>
              </w:rPr>
              <w:t>&lt;75%</w:t>
            </w:r>
          </w:p>
        </w:tc>
        <w:tc>
          <w:tcPr>
            <w:tcW w:w="1701" w:type="dxa"/>
            <w:vAlign w:val="center"/>
          </w:tcPr>
          <w:p w14:paraId="2E490777" w14:textId="63527A1D" w:rsidR="00DE064E" w:rsidRPr="00FD7940" w:rsidRDefault="00EA1FEC" w:rsidP="00347AE6">
            <w:pPr>
              <w:pStyle w:val="a5"/>
              <w:rPr>
                <w:noProof/>
              </w:rPr>
            </w:pPr>
            <w:r w:rsidRPr="00FD7940">
              <w:rPr>
                <w:noProof/>
              </w:rPr>
              <w:t>3</w:t>
            </w:r>
            <w:r w:rsidR="00526ACA" w:rsidRPr="00FD7940">
              <w:rPr>
                <w:noProof/>
              </w:rPr>
              <w:t>7</w:t>
            </w:r>
            <w:r w:rsidRPr="00FD7940">
              <w:rPr>
                <w:noProof/>
              </w:rPr>
              <w:t>.</w:t>
            </w:r>
            <w:r w:rsidR="003F1B92" w:rsidRPr="00FD7940">
              <w:rPr>
                <w:noProof/>
              </w:rPr>
              <w:t>2</w:t>
            </w:r>
            <w:r w:rsidR="00526ACA" w:rsidRPr="00FD7940">
              <w:rPr>
                <w:noProof/>
              </w:rPr>
              <w:t>5</w:t>
            </w:r>
            <w:r w:rsidR="00E95DD2" w:rsidRPr="00FD7940">
              <w:rPr>
                <w:noProof/>
              </w:rPr>
              <w:t>%</w:t>
            </w:r>
          </w:p>
        </w:tc>
        <w:tc>
          <w:tcPr>
            <w:tcW w:w="1701" w:type="dxa"/>
            <w:vAlign w:val="center"/>
          </w:tcPr>
          <w:p w14:paraId="42B01FEB" w14:textId="047033EE" w:rsidR="00DE064E" w:rsidRPr="00FD7940" w:rsidRDefault="00F225EA" w:rsidP="00347AE6">
            <w:pPr>
              <w:pStyle w:val="a5"/>
              <w:rPr>
                <w:noProof/>
              </w:rPr>
            </w:pPr>
            <w:r w:rsidRPr="00FD7940">
              <w:rPr>
                <w:noProof/>
              </w:rPr>
              <w:t>是</w:t>
            </w:r>
          </w:p>
        </w:tc>
      </w:tr>
      <w:tr w:rsidR="00DE064E" w:rsidRPr="00FD7940" w14:paraId="53B3632C" w14:textId="77777777" w:rsidTr="00F225EA">
        <w:trPr>
          <w:trHeight w:val="454"/>
          <w:jc w:val="center"/>
        </w:trPr>
        <w:tc>
          <w:tcPr>
            <w:tcW w:w="2268" w:type="dxa"/>
            <w:tcBorders>
              <w:top w:val="nil"/>
              <w:left w:val="nil"/>
              <w:bottom w:val="single" w:sz="12" w:space="0" w:color="auto"/>
            </w:tcBorders>
            <w:vAlign w:val="center"/>
          </w:tcPr>
          <w:p w14:paraId="0F03121F" w14:textId="0277F75D" w:rsidR="00DE064E" w:rsidRPr="00FD7940" w:rsidRDefault="00F225EA" w:rsidP="00347AE6">
            <w:pPr>
              <w:pStyle w:val="a5"/>
              <w:rPr>
                <w:noProof/>
              </w:rPr>
            </w:pPr>
            <w:r w:rsidRPr="00FD7940">
              <w:rPr>
                <w:noProof/>
              </w:rPr>
              <w:t>内存使用率</w:t>
            </w:r>
          </w:p>
        </w:tc>
        <w:tc>
          <w:tcPr>
            <w:tcW w:w="1134" w:type="dxa"/>
            <w:tcBorders>
              <w:bottom w:val="single" w:sz="12" w:space="0" w:color="auto"/>
            </w:tcBorders>
            <w:vAlign w:val="center"/>
          </w:tcPr>
          <w:p w14:paraId="03DAF52C" w14:textId="2EC00511" w:rsidR="00DE064E" w:rsidRPr="00FD7940" w:rsidRDefault="00F225EA" w:rsidP="00347AE6">
            <w:pPr>
              <w:pStyle w:val="a5"/>
              <w:rPr>
                <w:noProof/>
              </w:rPr>
            </w:pPr>
            <w:r w:rsidRPr="00FD7940">
              <w:rPr>
                <w:noProof/>
              </w:rPr>
              <w:t>&lt;75%</w:t>
            </w:r>
          </w:p>
        </w:tc>
        <w:tc>
          <w:tcPr>
            <w:tcW w:w="1701" w:type="dxa"/>
            <w:tcBorders>
              <w:bottom w:val="single" w:sz="12" w:space="0" w:color="auto"/>
            </w:tcBorders>
            <w:vAlign w:val="center"/>
          </w:tcPr>
          <w:p w14:paraId="01FC5E86" w14:textId="7AAE8963" w:rsidR="00DE064E" w:rsidRPr="00FD7940" w:rsidRDefault="0055201B" w:rsidP="00347AE6">
            <w:pPr>
              <w:pStyle w:val="a5"/>
              <w:rPr>
                <w:noProof/>
              </w:rPr>
            </w:pPr>
            <w:r w:rsidRPr="00FD7940">
              <w:rPr>
                <w:noProof/>
              </w:rPr>
              <w:t>46.71</w:t>
            </w:r>
            <w:r w:rsidR="00E95DD2" w:rsidRPr="00FD7940">
              <w:rPr>
                <w:noProof/>
              </w:rPr>
              <w:t>%</w:t>
            </w:r>
          </w:p>
        </w:tc>
        <w:tc>
          <w:tcPr>
            <w:tcW w:w="1701" w:type="dxa"/>
            <w:tcBorders>
              <w:bottom w:val="single" w:sz="12" w:space="0" w:color="auto"/>
            </w:tcBorders>
            <w:vAlign w:val="center"/>
          </w:tcPr>
          <w:p w14:paraId="49C2DD5F" w14:textId="05FF7781" w:rsidR="00DE064E" w:rsidRPr="00FD7940" w:rsidRDefault="00F225EA" w:rsidP="00347AE6">
            <w:pPr>
              <w:pStyle w:val="a5"/>
              <w:rPr>
                <w:noProof/>
              </w:rPr>
            </w:pPr>
            <w:r w:rsidRPr="00FD7940">
              <w:rPr>
                <w:noProof/>
              </w:rPr>
              <w:t>是</w:t>
            </w:r>
          </w:p>
        </w:tc>
      </w:tr>
    </w:tbl>
    <w:p w14:paraId="0EB7B0EA" w14:textId="132C4E5F" w:rsidR="00E436CB" w:rsidRPr="00FD7940" w:rsidRDefault="00E436CB" w:rsidP="00E436CB">
      <w:pPr>
        <w:pStyle w:val="a0"/>
        <w:ind w:firstLine="480"/>
        <w:rPr>
          <w:noProof/>
        </w:rPr>
      </w:pPr>
      <w:bookmarkStart w:id="112" w:name="_Toc41332565"/>
      <w:r w:rsidRPr="00FD7940">
        <w:rPr>
          <w:noProof/>
        </w:rPr>
        <w:t xml:space="preserve">     </w:t>
      </w:r>
    </w:p>
    <w:p w14:paraId="54922164" w14:textId="7AB6FCB6" w:rsidR="00E436CB" w:rsidRPr="00FD7940" w:rsidRDefault="00E436CB" w:rsidP="00E436CB">
      <w:pPr>
        <w:pStyle w:val="a0"/>
        <w:ind w:firstLine="480"/>
        <w:rPr>
          <w:noProof/>
        </w:rPr>
      </w:pPr>
      <w:r w:rsidRPr="00FD7940">
        <w:rPr>
          <w:noProof/>
        </w:rPr>
        <w:t>测试结果表明，</w:t>
      </w:r>
      <w:r w:rsidR="0029296F">
        <w:rPr>
          <w:rFonts w:hint="eastAsia"/>
          <w:noProof/>
        </w:rPr>
        <w:t>疫情封控管理</w:t>
      </w:r>
      <w:r w:rsidRPr="00FD7940">
        <w:rPr>
          <w:noProof/>
        </w:rPr>
        <w:t>系统的性能达到了预期的效果，尽管存在着一些潜在的问题，但测试数据良好。如果可以改进数据库，那么系统的性能可能得到改善。</w:t>
      </w:r>
    </w:p>
    <w:p w14:paraId="12AB679F" w14:textId="77777777" w:rsidR="00A6089A" w:rsidRPr="00FD7940" w:rsidRDefault="00A6089A" w:rsidP="00A6089A">
      <w:pPr>
        <w:pStyle w:val="2"/>
        <w:rPr>
          <w:noProof/>
        </w:rPr>
      </w:pPr>
      <w:bookmarkStart w:id="113" w:name="_Toc105672554"/>
      <w:r w:rsidRPr="00FD7940">
        <w:rPr>
          <w:noProof/>
        </w:rPr>
        <w:t>6.4  本章小结</w:t>
      </w:r>
      <w:bookmarkEnd w:id="112"/>
      <w:bookmarkEnd w:id="113"/>
    </w:p>
    <w:p w14:paraId="6DE12C37" w14:textId="77777777" w:rsidR="0029296F" w:rsidRPr="00FD7940" w:rsidRDefault="0029296F" w:rsidP="0029296F">
      <w:pPr>
        <w:pStyle w:val="a0"/>
        <w:ind w:firstLine="480"/>
        <w:rPr>
          <w:noProof/>
        </w:rPr>
      </w:pPr>
      <w:r w:rsidRPr="00FD7940">
        <w:rPr>
          <w:noProof/>
        </w:rPr>
        <w:t>本章首先对</w:t>
      </w:r>
      <w:r>
        <w:rPr>
          <w:rFonts w:hint="eastAsia"/>
          <w:noProof/>
        </w:rPr>
        <w:t>疫情封控管理</w:t>
      </w:r>
      <w:r w:rsidRPr="00FD7940">
        <w:rPr>
          <w:noProof/>
        </w:rPr>
        <w:t>系统的各主要功能模块进行了具体的测试和分析，并采用相应的测试工具对其进行了性能测试。测试结果显示，系统各功能模块均符合设计要求。同时也表明，基于</w:t>
      </w:r>
      <w:r>
        <w:rPr>
          <w:rFonts w:hint="eastAsia"/>
          <w:noProof/>
        </w:rPr>
        <w:t>疫情</w:t>
      </w:r>
      <w:r w:rsidRPr="00FD7940">
        <w:rPr>
          <w:noProof/>
        </w:rPr>
        <w:t>的</w:t>
      </w:r>
      <w:r>
        <w:rPr>
          <w:rFonts w:hint="eastAsia"/>
          <w:noProof/>
        </w:rPr>
        <w:t>疫情封控管理</w:t>
      </w:r>
      <w:r w:rsidRPr="00FD7940">
        <w:rPr>
          <w:noProof/>
        </w:rPr>
        <w:t>系统能够很好的满足使用者的基本需要。</w:t>
      </w:r>
    </w:p>
    <w:p w14:paraId="23B57C18" w14:textId="77777777" w:rsidR="001D6D49" w:rsidRPr="0029296F" w:rsidRDefault="001D6D49" w:rsidP="00A6089A">
      <w:pPr>
        <w:pStyle w:val="a0"/>
        <w:ind w:firstLineChars="0" w:firstLine="0"/>
        <w:rPr>
          <w:noProof/>
        </w:rPr>
        <w:sectPr w:rsidR="001D6D49" w:rsidRPr="0029296F" w:rsidSect="00D211F2">
          <w:pgSz w:w="11906" w:h="16838" w:code="9"/>
          <w:pgMar w:top="1418" w:right="1134" w:bottom="1134" w:left="1134" w:header="851" w:footer="992" w:gutter="284"/>
          <w:cols w:space="425"/>
          <w:docGrid w:type="lines" w:linePitch="312"/>
        </w:sectPr>
      </w:pPr>
    </w:p>
    <w:p w14:paraId="0466623D" w14:textId="29E71AD9" w:rsidR="007C51F2" w:rsidRPr="00FD7940" w:rsidRDefault="00143721" w:rsidP="00143721">
      <w:pPr>
        <w:pStyle w:val="1"/>
        <w:rPr>
          <w:noProof/>
        </w:rPr>
      </w:pPr>
      <w:bookmarkStart w:id="114" w:name="_Toc45696432"/>
      <w:bookmarkStart w:id="115" w:name="_Toc105672555"/>
      <w:r w:rsidRPr="00FD7940">
        <w:rPr>
          <w:noProof/>
        </w:rPr>
        <w:lastRenderedPageBreak/>
        <w:t xml:space="preserve">第7章  </w:t>
      </w:r>
      <w:bookmarkEnd w:id="114"/>
      <w:r w:rsidR="009824CA" w:rsidRPr="00FD7940">
        <w:rPr>
          <w:noProof/>
        </w:rPr>
        <w:t>总结和展望</w:t>
      </w:r>
      <w:bookmarkEnd w:id="115"/>
    </w:p>
    <w:p w14:paraId="6E75D2FC" w14:textId="65A6568C" w:rsidR="00C16315" w:rsidRPr="00FD7940" w:rsidRDefault="00384833" w:rsidP="00384833">
      <w:pPr>
        <w:pStyle w:val="a0"/>
        <w:ind w:firstLine="480"/>
        <w:rPr>
          <w:noProof/>
        </w:rPr>
      </w:pPr>
      <w:bookmarkStart w:id="116" w:name="_Toc45696433"/>
      <w:r w:rsidRPr="00FD7940">
        <w:rPr>
          <w:noProof/>
        </w:rPr>
        <w:t>本章重点对该系统的设计成果进行了总结，阐述了在开发中碰到的问题和有待改进的地方，并对其今后的发展趋势作了简短的说明。</w:t>
      </w:r>
    </w:p>
    <w:p w14:paraId="66D37681" w14:textId="219E36C5" w:rsidR="002447D3" w:rsidRPr="00FD7940" w:rsidRDefault="002447D3" w:rsidP="00B723F2">
      <w:pPr>
        <w:pStyle w:val="2"/>
        <w:rPr>
          <w:noProof/>
        </w:rPr>
      </w:pPr>
      <w:bookmarkStart w:id="117" w:name="_Toc105672556"/>
      <w:r w:rsidRPr="00FD7940">
        <w:rPr>
          <w:noProof/>
        </w:rPr>
        <w:t xml:space="preserve">7.1  </w:t>
      </w:r>
      <w:bookmarkEnd w:id="116"/>
      <w:r w:rsidR="00821616" w:rsidRPr="00FD7940">
        <w:rPr>
          <w:noProof/>
        </w:rPr>
        <w:t>总结</w:t>
      </w:r>
      <w:bookmarkEnd w:id="117"/>
    </w:p>
    <w:p w14:paraId="4B305427" w14:textId="77777777" w:rsidR="0010771C" w:rsidRPr="00FD7940" w:rsidRDefault="0010771C" w:rsidP="0010771C">
      <w:pPr>
        <w:pStyle w:val="a0"/>
        <w:ind w:firstLine="480"/>
        <w:rPr>
          <w:noProof/>
        </w:rPr>
      </w:pPr>
      <w:bookmarkStart w:id="118" w:name="_Toc45696434"/>
      <w:bookmarkStart w:id="119" w:name="_Toc45696438"/>
      <w:r w:rsidRPr="00FD7940">
        <w:rPr>
          <w:noProof/>
        </w:rPr>
        <w:t>本论文对基于</w:t>
      </w:r>
      <w:bookmarkStart w:id="120" w:name="_Hlk104549732"/>
      <w:r w:rsidRPr="0038714F">
        <w:rPr>
          <w:rFonts w:hint="eastAsia"/>
          <w:noProof/>
        </w:rPr>
        <w:t>疫情防控管理系统</w:t>
      </w:r>
      <w:bookmarkEnd w:id="120"/>
      <w:r w:rsidRPr="00FD7940">
        <w:rPr>
          <w:noProof/>
        </w:rPr>
        <w:t>的设计与实现作了详尽的叙述与说明。在技术方面，对整个系统进行了整体的设计与实施，并就其测试原理和性能等问题进行了论述。本文的研究内容如下：</w:t>
      </w:r>
    </w:p>
    <w:p w14:paraId="18192BAB" w14:textId="77777777" w:rsidR="0010771C" w:rsidRPr="00FD7940" w:rsidRDefault="0010771C" w:rsidP="0010771C">
      <w:pPr>
        <w:pStyle w:val="a0"/>
        <w:ind w:firstLine="480"/>
        <w:rPr>
          <w:noProof/>
        </w:rPr>
      </w:pPr>
      <w:r w:rsidRPr="00FD7940">
        <w:rPr>
          <w:noProof/>
        </w:rPr>
        <w:t>（</w:t>
      </w:r>
      <w:r w:rsidRPr="00FD7940">
        <w:rPr>
          <w:noProof/>
        </w:rPr>
        <w:t>1</w:t>
      </w:r>
      <w:r w:rsidRPr="00FD7940">
        <w:rPr>
          <w:noProof/>
        </w:rPr>
        <w:t>）该系统实现了</w:t>
      </w:r>
      <w:r>
        <w:rPr>
          <w:rFonts w:hint="eastAsia"/>
          <w:noProof/>
        </w:rPr>
        <w:t>日常防控管理</w:t>
      </w:r>
      <w:r w:rsidRPr="00FD7940">
        <w:rPr>
          <w:noProof/>
        </w:rPr>
        <w:t>、</w:t>
      </w:r>
      <w:r>
        <w:rPr>
          <w:rFonts w:hint="eastAsia"/>
          <w:noProof/>
        </w:rPr>
        <w:t>异常人员管理</w:t>
      </w:r>
      <w:r w:rsidRPr="00FD7940">
        <w:rPr>
          <w:noProof/>
        </w:rPr>
        <w:t>、</w:t>
      </w:r>
      <w:r>
        <w:rPr>
          <w:rFonts w:hint="eastAsia"/>
          <w:noProof/>
        </w:rPr>
        <w:t>防空物资管理</w:t>
      </w:r>
      <w:r w:rsidRPr="00FD7940">
        <w:rPr>
          <w:noProof/>
        </w:rPr>
        <w:t>等功能。创建者可以</w:t>
      </w:r>
      <w:r>
        <w:rPr>
          <w:rFonts w:hint="eastAsia"/>
          <w:noProof/>
        </w:rPr>
        <w:t>检查异常人员信息</w:t>
      </w:r>
      <w:r w:rsidRPr="00FD7940">
        <w:rPr>
          <w:noProof/>
        </w:rPr>
        <w:t>。</w:t>
      </w:r>
    </w:p>
    <w:p w14:paraId="18AD0E40" w14:textId="77777777" w:rsidR="0010771C" w:rsidRPr="00FD7940" w:rsidRDefault="0010771C" w:rsidP="0010771C">
      <w:pPr>
        <w:pStyle w:val="a0"/>
        <w:ind w:firstLine="480"/>
        <w:rPr>
          <w:noProof/>
        </w:rPr>
      </w:pPr>
      <w:r w:rsidRPr="00FD7940">
        <w:rPr>
          <w:noProof/>
        </w:rPr>
        <w:t>（</w:t>
      </w:r>
      <w:r w:rsidRPr="00FD7940">
        <w:rPr>
          <w:noProof/>
        </w:rPr>
        <w:t>2</w:t>
      </w:r>
      <w:r w:rsidRPr="00FD7940">
        <w:rPr>
          <w:noProof/>
        </w:rPr>
        <w:t>）该系统已在浏览器端完成了管理员登录、用户管理、角色管理、菜单管理和字典管理等系统的基本功能。</w:t>
      </w:r>
    </w:p>
    <w:p w14:paraId="42085988" w14:textId="0DC5446C" w:rsidR="0010771C" w:rsidRPr="00FD7940" w:rsidRDefault="0010771C" w:rsidP="0010771C">
      <w:pPr>
        <w:pStyle w:val="a0"/>
        <w:ind w:firstLine="480"/>
        <w:rPr>
          <w:noProof/>
        </w:rPr>
      </w:pPr>
      <w:r w:rsidRPr="00FD7940">
        <w:rPr>
          <w:noProof/>
        </w:rPr>
        <w:t>（</w:t>
      </w:r>
      <w:r w:rsidRPr="00FD7940">
        <w:rPr>
          <w:noProof/>
        </w:rPr>
        <w:t>3</w:t>
      </w:r>
      <w:r w:rsidRPr="00FD7940">
        <w:rPr>
          <w:noProof/>
        </w:rPr>
        <w:t>）根据</w:t>
      </w:r>
      <w:r>
        <w:rPr>
          <w:rFonts w:hint="eastAsia"/>
          <w:noProof/>
        </w:rPr>
        <w:t>日常防控</w:t>
      </w:r>
      <w:r w:rsidRPr="00FD7940">
        <w:rPr>
          <w:noProof/>
        </w:rPr>
        <w:t>管理里面的数据，管理员可以在数据统计界面中</w:t>
      </w:r>
      <w:r>
        <w:rPr>
          <w:rFonts w:hint="eastAsia"/>
          <w:noProof/>
        </w:rPr>
        <w:t>查看疫情状况和异常人员</w:t>
      </w:r>
      <w:r w:rsidRPr="00FD7940">
        <w:rPr>
          <w:noProof/>
        </w:rPr>
        <w:t>活动状态来</w:t>
      </w:r>
      <w:r>
        <w:rPr>
          <w:rFonts w:hint="eastAsia"/>
          <w:noProof/>
        </w:rPr>
        <w:t>参考分析</w:t>
      </w:r>
      <w:r w:rsidRPr="00FD7940">
        <w:rPr>
          <w:noProof/>
        </w:rPr>
        <w:t>，查看这段区间内的</w:t>
      </w:r>
      <w:r>
        <w:rPr>
          <w:rFonts w:hint="eastAsia"/>
          <w:noProof/>
        </w:rPr>
        <w:t>疫情概况</w:t>
      </w:r>
      <w:r w:rsidRPr="00FD7940">
        <w:rPr>
          <w:noProof/>
        </w:rPr>
        <w:t>。</w:t>
      </w:r>
    </w:p>
    <w:p w14:paraId="555F9DA8" w14:textId="77777777" w:rsidR="0010771C" w:rsidRPr="00FD7940" w:rsidRDefault="0010771C" w:rsidP="0010771C">
      <w:pPr>
        <w:pStyle w:val="a0"/>
        <w:ind w:firstLine="480"/>
        <w:rPr>
          <w:noProof/>
        </w:rPr>
      </w:pPr>
      <w:r w:rsidRPr="00FD7940">
        <w:rPr>
          <w:noProof/>
        </w:rPr>
        <w:t>（</w:t>
      </w:r>
      <w:r w:rsidRPr="00FD7940">
        <w:rPr>
          <w:noProof/>
        </w:rPr>
        <w:t>4</w:t>
      </w:r>
      <w:r w:rsidRPr="00FD7940">
        <w:rPr>
          <w:noProof/>
        </w:rPr>
        <w:t>）管理员可以在后台管理系统中查看所有</w:t>
      </w:r>
      <w:r>
        <w:rPr>
          <w:rFonts w:hint="eastAsia"/>
          <w:noProof/>
        </w:rPr>
        <w:t>检查的人员信息</w:t>
      </w:r>
      <w:r w:rsidRPr="00FD7940">
        <w:rPr>
          <w:noProof/>
        </w:rPr>
        <w:t>，而且可以对程序中的</w:t>
      </w:r>
      <w:r>
        <w:rPr>
          <w:rFonts w:hint="eastAsia"/>
          <w:noProof/>
        </w:rPr>
        <w:t>人员信息进行实时变更</w:t>
      </w:r>
      <w:r w:rsidRPr="00FD7940">
        <w:rPr>
          <w:noProof/>
        </w:rPr>
        <w:t>。</w:t>
      </w:r>
    </w:p>
    <w:p w14:paraId="58D47AE6" w14:textId="77777777" w:rsidR="00915CA4" w:rsidRPr="00FD7940" w:rsidRDefault="00915CA4" w:rsidP="00915CA4">
      <w:pPr>
        <w:pStyle w:val="2"/>
        <w:rPr>
          <w:noProof/>
        </w:rPr>
      </w:pPr>
      <w:bookmarkStart w:id="121" w:name="_Toc105672557"/>
      <w:r w:rsidRPr="00FD7940">
        <w:rPr>
          <w:noProof/>
        </w:rPr>
        <w:t>7.2  展望</w:t>
      </w:r>
      <w:bookmarkEnd w:id="121"/>
    </w:p>
    <w:p w14:paraId="5B98AA1F" w14:textId="77777777" w:rsidR="0010771C" w:rsidRPr="00FD7940" w:rsidRDefault="0010771C" w:rsidP="0010771C">
      <w:pPr>
        <w:pStyle w:val="a0"/>
        <w:ind w:firstLine="480"/>
        <w:rPr>
          <w:noProof/>
        </w:rPr>
      </w:pPr>
      <w:r w:rsidRPr="00FD7940">
        <w:rPr>
          <w:noProof/>
        </w:rPr>
        <w:t>本系统设计的功能虽然基本都实现了，但因为实际使用情况和本</w:t>
      </w:r>
      <w:r>
        <w:rPr>
          <w:rFonts w:hint="eastAsia"/>
          <w:noProof/>
        </w:rPr>
        <w:t>小组</w:t>
      </w:r>
      <w:r w:rsidRPr="00FD7940">
        <w:rPr>
          <w:noProof/>
        </w:rPr>
        <w:t>的技术水平的原因，系统中的一些细节还有待进一步的研究和改进。</w:t>
      </w:r>
    </w:p>
    <w:p w14:paraId="0AC33CAF" w14:textId="77777777" w:rsidR="0010771C" w:rsidRPr="00FD7940" w:rsidRDefault="0010771C" w:rsidP="0010771C">
      <w:pPr>
        <w:pStyle w:val="a0"/>
        <w:ind w:firstLine="480"/>
        <w:rPr>
          <w:noProof/>
        </w:rPr>
      </w:pPr>
      <w:r w:rsidRPr="00FD7940">
        <w:rPr>
          <w:noProof/>
        </w:rPr>
        <w:t>（</w:t>
      </w:r>
      <w:r w:rsidRPr="00FD7940">
        <w:rPr>
          <w:noProof/>
        </w:rPr>
        <w:t>1</w:t>
      </w:r>
      <w:r w:rsidRPr="00FD7940">
        <w:rPr>
          <w:noProof/>
        </w:rPr>
        <w:t>）系统在</w:t>
      </w:r>
      <w:r>
        <w:rPr>
          <w:rFonts w:hint="eastAsia"/>
          <w:noProof/>
        </w:rPr>
        <w:t>日常防控管理</w:t>
      </w:r>
      <w:r w:rsidRPr="00FD7940">
        <w:rPr>
          <w:noProof/>
        </w:rPr>
        <w:t>的设计上，现有功能是只能通过</w:t>
      </w:r>
      <w:r>
        <w:rPr>
          <w:rFonts w:hint="eastAsia"/>
          <w:noProof/>
        </w:rPr>
        <w:t>管理员</w:t>
      </w:r>
      <w:r w:rsidRPr="00FD7940">
        <w:rPr>
          <w:noProof/>
        </w:rPr>
        <w:t>来添加</w:t>
      </w:r>
      <w:r>
        <w:rPr>
          <w:rFonts w:hint="eastAsia"/>
          <w:noProof/>
        </w:rPr>
        <w:t>人员信息和情况更新</w:t>
      </w:r>
      <w:r w:rsidRPr="00FD7940">
        <w:rPr>
          <w:noProof/>
        </w:rPr>
        <w:t>，造成</w:t>
      </w:r>
      <w:r>
        <w:rPr>
          <w:rFonts w:hint="eastAsia"/>
          <w:noProof/>
        </w:rPr>
        <w:t>管理者</w:t>
      </w:r>
      <w:r w:rsidRPr="00FD7940">
        <w:rPr>
          <w:noProof/>
        </w:rPr>
        <w:t>的工作量较大。后续希望</w:t>
      </w:r>
      <w:r>
        <w:rPr>
          <w:rFonts w:hint="eastAsia"/>
          <w:noProof/>
        </w:rPr>
        <w:t>可以使普通</w:t>
      </w:r>
      <w:r w:rsidRPr="00FD7940">
        <w:rPr>
          <w:noProof/>
        </w:rPr>
        <w:t>用户可以进行</w:t>
      </w:r>
      <w:r>
        <w:rPr>
          <w:rFonts w:hint="eastAsia"/>
          <w:noProof/>
        </w:rPr>
        <w:t>信息填写</w:t>
      </w:r>
      <w:r w:rsidRPr="00FD7940">
        <w:rPr>
          <w:noProof/>
        </w:rPr>
        <w:t>，由</w:t>
      </w:r>
      <w:r>
        <w:rPr>
          <w:rFonts w:hint="eastAsia"/>
          <w:noProof/>
        </w:rPr>
        <w:t>管理者和系统</w:t>
      </w:r>
      <w:r w:rsidRPr="00FD7940">
        <w:rPr>
          <w:noProof/>
        </w:rPr>
        <w:t>进行审核</w:t>
      </w:r>
      <w:r>
        <w:rPr>
          <w:rFonts w:hint="eastAsia"/>
          <w:noProof/>
        </w:rPr>
        <w:t>信息内容</w:t>
      </w:r>
      <w:r w:rsidRPr="00FD7940">
        <w:rPr>
          <w:noProof/>
        </w:rPr>
        <w:t>。</w:t>
      </w:r>
    </w:p>
    <w:p w14:paraId="7EFBBBBE" w14:textId="77777777" w:rsidR="0010771C" w:rsidRPr="00FD7940" w:rsidRDefault="0010771C" w:rsidP="0010771C">
      <w:pPr>
        <w:pStyle w:val="a0"/>
        <w:ind w:firstLine="480"/>
        <w:rPr>
          <w:noProof/>
        </w:rPr>
      </w:pPr>
      <w:r w:rsidRPr="00FD7940">
        <w:rPr>
          <w:noProof/>
        </w:rPr>
        <w:t>（</w:t>
      </w:r>
      <w:r w:rsidRPr="00FD7940">
        <w:rPr>
          <w:noProof/>
        </w:rPr>
        <w:t>2</w:t>
      </w:r>
      <w:r w:rsidRPr="00FD7940">
        <w:rPr>
          <w:noProof/>
        </w:rPr>
        <w:t>）在线</w:t>
      </w:r>
      <w:r w:rsidRPr="0038714F">
        <w:rPr>
          <w:rFonts w:hint="eastAsia"/>
          <w:noProof/>
        </w:rPr>
        <w:t>疫情防控管理系统</w:t>
      </w:r>
      <w:r w:rsidRPr="00FD7940">
        <w:rPr>
          <w:noProof/>
        </w:rPr>
        <w:t>的各项功能均已完成，但在具体使用方面还存在一些需要改进的地方，不同的</w:t>
      </w:r>
      <w:r>
        <w:rPr>
          <w:rFonts w:hint="eastAsia"/>
          <w:noProof/>
        </w:rPr>
        <w:t>病原种类</w:t>
      </w:r>
      <w:r w:rsidRPr="00FD7940">
        <w:rPr>
          <w:noProof/>
        </w:rPr>
        <w:t>其</w:t>
      </w:r>
      <w:r>
        <w:rPr>
          <w:rFonts w:hint="eastAsia"/>
          <w:noProof/>
        </w:rPr>
        <w:t>疫情概况</w:t>
      </w:r>
      <w:r w:rsidRPr="00FD7940">
        <w:rPr>
          <w:noProof/>
        </w:rPr>
        <w:t>也不尽相同，所以面对不同的</w:t>
      </w:r>
      <w:r>
        <w:rPr>
          <w:rFonts w:hint="eastAsia"/>
          <w:noProof/>
        </w:rPr>
        <w:t>病原种类</w:t>
      </w:r>
      <w:r w:rsidRPr="00FD7940">
        <w:rPr>
          <w:noProof/>
        </w:rPr>
        <w:t>其</w:t>
      </w:r>
      <w:r>
        <w:rPr>
          <w:rFonts w:hint="eastAsia"/>
          <w:noProof/>
        </w:rPr>
        <w:t>防空管理</w:t>
      </w:r>
      <w:r w:rsidRPr="00FD7940">
        <w:rPr>
          <w:noProof/>
        </w:rPr>
        <w:t>还需要完善。</w:t>
      </w:r>
    </w:p>
    <w:p w14:paraId="6FA0E146" w14:textId="6F80CDCA" w:rsidR="00CD4F56" w:rsidRPr="0010771C" w:rsidRDefault="00CD4F56" w:rsidP="00750C22">
      <w:pPr>
        <w:pStyle w:val="a0"/>
        <w:ind w:firstLine="480"/>
        <w:rPr>
          <w:noProof/>
        </w:rPr>
        <w:sectPr w:rsidR="00CD4F56" w:rsidRPr="0010771C" w:rsidSect="00D211F2">
          <w:pgSz w:w="11906" w:h="16838" w:code="9"/>
          <w:pgMar w:top="1418" w:right="1134" w:bottom="1134" w:left="1134" w:header="851" w:footer="992" w:gutter="284"/>
          <w:cols w:space="425"/>
          <w:docGrid w:type="lines" w:linePitch="312"/>
        </w:sectPr>
      </w:pPr>
    </w:p>
    <w:p w14:paraId="758AC7F3" w14:textId="77777777" w:rsidR="006B2DE9" w:rsidRPr="00FD7940" w:rsidRDefault="006B2DE9" w:rsidP="006B2DE9">
      <w:pPr>
        <w:pStyle w:val="1"/>
        <w:rPr>
          <w:noProof/>
        </w:rPr>
      </w:pPr>
      <w:bookmarkStart w:id="122" w:name="_Toc105672558"/>
      <w:bookmarkEnd w:id="118"/>
      <w:bookmarkEnd w:id="119"/>
      <w:r w:rsidRPr="00FD7940">
        <w:rPr>
          <w:noProof/>
        </w:rPr>
        <w:lastRenderedPageBreak/>
        <w:t>参考文献</w:t>
      </w:r>
      <w:bookmarkEnd w:id="122"/>
    </w:p>
    <w:tbl>
      <w:tblPr>
        <w:tblW w:w="9355" w:type="dxa"/>
        <w:jc w:val="center"/>
        <w:tblLayout w:type="fixed"/>
        <w:tblCellMar>
          <w:left w:w="28" w:type="dxa"/>
          <w:right w:w="28" w:type="dxa"/>
        </w:tblCellMar>
        <w:tblLook w:val="0000" w:firstRow="0" w:lastRow="0" w:firstColumn="0" w:lastColumn="0" w:noHBand="0" w:noVBand="0"/>
      </w:tblPr>
      <w:tblGrid>
        <w:gridCol w:w="454"/>
        <w:gridCol w:w="8901"/>
      </w:tblGrid>
      <w:tr w:rsidR="006B2DE9" w:rsidRPr="00FD7940" w14:paraId="038A83D9" w14:textId="77777777" w:rsidTr="00F742DF">
        <w:trPr>
          <w:jc w:val="center"/>
        </w:trPr>
        <w:tc>
          <w:tcPr>
            <w:tcW w:w="454" w:type="dxa"/>
          </w:tcPr>
          <w:p w14:paraId="6825A60B" w14:textId="77777777" w:rsidR="006B2DE9" w:rsidRPr="00FD7940" w:rsidRDefault="006B2DE9" w:rsidP="00F742DF">
            <w:pPr>
              <w:pStyle w:val="af4"/>
              <w:rPr>
                <w:noProof/>
              </w:rPr>
            </w:pPr>
            <w:r w:rsidRPr="00FD7940">
              <w:rPr>
                <w:noProof/>
              </w:rPr>
              <w:t>[1]</w:t>
            </w:r>
          </w:p>
        </w:tc>
        <w:tc>
          <w:tcPr>
            <w:tcW w:w="8901" w:type="dxa"/>
          </w:tcPr>
          <w:p w14:paraId="075FDC13" w14:textId="77777777" w:rsidR="006B2DE9" w:rsidRPr="00FD7940" w:rsidRDefault="006B2DE9" w:rsidP="00F742DF">
            <w:pPr>
              <w:pStyle w:val="af4"/>
              <w:rPr>
                <w:noProof/>
              </w:rPr>
            </w:pPr>
            <w:r w:rsidRPr="0097535B">
              <w:rPr>
                <w:rFonts w:hint="eastAsia"/>
                <w:noProof/>
              </w:rPr>
              <w:t>熊柏祥</w:t>
            </w:r>
            <w:r w:rsidRPr="0097535B">
              <w:rPr>
                <w:noProof/>
              </w:rPr>
              <w:t>.</w:t>
            </w:r>
            <w:r w:rsidRPr="0097535B">
              <w:rPr>
                <w:noProof/>
              </w:rPr>
              <w:t>基于</w:t>
            </w:r>
            <w:r w:rsidRPr="0097535B">
              <w:rPr>
                <w:noProof/>
              </w:rPr>
              <w:t>Springboot</w:t>
            </w:r>
            <w:r w:rsidRPr="0097535B">
              <w:rPr>
                <w:noProof/>
              </w:rPr>
              <w:t>和</w:t>
            </w:r>
            <w:r w:rsidRPr="0097535B">
              <w:rPr>
                <w:noProof/>
              </w:rPr>
              <w:t>Vue</w:t>
            </w:r>
            <w:r w:rsidRPr="0097535B">
              <w:rPr>
                <w:noProof/>
              </w:rPr>
              <w:t>框架的考试资源服务平台的设计与实现</w:t>
            </w:r>
            <w:r w:rsidRPr="0097535B">
              <w:rPr>
                <w:noProof/>
              </w:rPr>
              <w:t>[J].</w:t>
            </w:r>
            <w:r w:rsidRPr="0097535B">
              <w:rPr>
                <w:noProof/>
              </w:rPr>
              <w:t>信息与电脑</w:t>
            </w:r>
            <w:r w:rsidRPr="0097535B">
              <w:rPr>
                <w:noProof/>
              </w:rPr>
              <w:t>(</w:t>
            </w:r>
            <w:r w:rsidRPr="0097535B">
              <w:rPr>
                <w:noProof/>
              </w:rPr>
              <w:t>理论版</w:t>
            </w:r>
            <w:r w:rsidRPr="0097535B">
              <w:rPr>
                <w:noProof/>
              </w:rPr>
              <w:t>),2022,34(01):97-99+103.</w:t>
            </w:r>
          </w:p>
        </w:tc>
      </w:tr>
      <w:tr w:rsidR="006B2DE9" w:rsidRPr="00FD7940" w14:paraId="527C4CAB" w14:textId="77777777" w:rsidTr="00F742DF">
        <w:trPr>
          <w:jc w:val="center"/>
        </w:trPr>
        <w:tc>
          <w:tcPr>
            <w:tcW w:w="454" w:type="dxa"/>
          </w:tcPr>
          <w:p w14:paraId="73F0BF1F" w14:textId="77777777" w:rsidR="006B2DE9" w:rsidRPr="00FD7940" w:rsidRDefault="006B2DE9" w:rsidP="00F742DF">
            <w:pPr>
              <w:pStyle w:val="af4"/>
              <w:rPr>
                <w:noProof/>
              </w:rPr>
            </w:pPr>
            <w:r w:rsidRPr="00FD7940">
              <w:rPr>
                <w:noProof/>
              </w:rPr>
              <w:t>[2]</w:t>
            </w:r>
          </w:p>
        </w:tc>
        <w:tc>
          <w:tcPr>
            <w:tcW w:w="8901" w:type="dxa"/>
          </w:tcPr>
          <w:p w14:paraId="75E0F74D" w14:textId="77777777" w:rsidR="006B2DE9" w:rsidRPr="008A33B6" w:rsidRDefault="006B2DE9" w:rsidP="00F742DF">
            <w:pPr>
              <w:pStyle w:val="af4"/>
              <w:rPr>
                <w:noProof/>
              </w:rPr>
            </w:pPr>
            <w:r w:rsidRPr="0097535B">
              <w:rPr>
                <w:rFonts w:hint="eastAsia"/>
                <w:noProof/>
              </w:rPr>
              <w:t>田海晴</w:t>
            </w:r>
            <w:r w:rsidRPr="0097535B">
              <w:rPr>
                <w:noProof/>
              </w:rPr>
              <w:t xml:space="preserve">. </w:t>
            </w:r>
            <w:r w:rsidRPr="0097535B">
              <w:rPr>
                <w:noProof/>
              </w:rPr>
              <w:t>基于</w:t>
            </w:r>
            <w:r w:rsidRPr="0097535B">
              <w:rPr>
                <w:noProof/>
              </w:rPr>
              <w:t>SpringBoot</w:t>
            </w:r>
            <w:r w:rsidRPr="0097535B">
              <w:rPr>
                <w:noProof/>
              </w:rPr>
              <w:t>和</w:t>
            </w:r>
            <w:r w:rsidRPr="0097535B">
              <w:rPr>
                <w:noProof/>
              </w:rPr>
              <w:t>Vue</w:t>
            </w:r>
            <w:r w:rsidRPr="0097535B">
              <w:rPr>
                <w:noProof/>
              </w:rPr>
              <w:t>框架的共享运营管理平台的设计与实现</w:t>
            </w:r>
            <w:r w:rsidRPr="0097535B">
              <w:rPr>
                <w:noProof/>
              </w:rPr>
              <w:t>[D].</w:t>
            </w:r>
            <w:r w:rsidRPr="0097535B">
              <w:rPr>
                <w:noProof/>
              </w:rPr>
              <w:t>山东大学</w:t>
            </w:r>
            <w:r w:rsidRPr="0097535B">
              <w:rPr>
                <w:noProof/>
              </w:rPr>
              <w:t>,2020.DOI:10.27272/d.cnki.gshdu.2020.004528.</w:t>
            </w:r>
          </w:p>
        </w:tc>
      </w:tr>
      <w:tr w:rsidR="006B2DE9" w:rsidRPr="00FD7940" w14:paraId="60D27BA5" w14:textId="77777777" w:rsidTr="00F742DF">
        <w:trPr>
          <w:jc w:val="center"/>
        </w:trPr>
        <w:tc>
          <w:tcPr>
            <w:tcW w:w="454" w:type="dxa"/>
          </w:tcPr>
          <w:p w14:paraId="0596142A" w14:textId="77777777" w:rsidR="006B2DE9" w:rsidRPr="00FD7940" w:rsidRDefault="006B2DE9" w:rsidP="00F742DF">
            <w:pPr>
              <w:pStyle w:val="af4"/>
              <w:rPr>
                <w:noProof/>
              </w:rPr>
            </w:pPr>
            <w:r w:rsidRPr="00FD7940">
              <w:rPr>
                <w:noProof/>
              </w:rPr>
              <w:t>[3]</w:t>
            </w:r>
          </w:p>
        </w:tc>
        <w:tc>
          <w:tcPr>
            <w:tcW w:w="8901" w:type="dxa"/>
          </w:tcPr>
          <w:p w14:paraId="69905324" w14:textId="77777777" w:rsidR="006B2DE9" w:rsidRPr="00FD7940" w:rsidRDefault="006B2DE9" w:rsidP="00F742DF">
            <w:pPr>
              <w:pStyle w:val="af4"/>
              <w:rPr>
                <w:noProof/>
              </w:rPr>
            </w:pPr>
            <w:r w:rsidRPr="0097535B">
              <w:rPr>
                <w:rFonts w:hint="eastAsia"/>
                <w:noProof/>
              </w:rPr>
              <w:t>石科</w:t>
            </w:r>
            <w:r w:rsidRPr="0097535B">
              <w:rPr>
                <w:noProof/>
              </w:rPr>
              <w:t>. Research and Development of Movie Recommendation System Based on Hybrid Recommendation Algorithm[D].</w:t>
            </w:r>
            <w:r w:rsidRPr="0097535B">
              <w:rPr>
                <w:noProof/>
              </w:rPr>
              <w:t>首都经济贸易大学</w:t>
            </w:r>
            <w:r w:rsidRPr="0097535B">
              <w:rPr>
                <w:noProof/>
              </w:rPr>
              <w:t>,2020.DOI:10.27338/d.cnki.gsjmu.2020.001161.</w:t>
            </w:r>
          </w:p>
        </w:tc>
      </w:tr>
      <w:tr w:rsidR="006B2DE9" w:rsidRPr="00FD7940" w14:paraId="5B0CABFE" w14:textId="77777777" w:rsidTr="00F742DF">
        <w:trPr>
          <w:jc w:val="center"/>
        </w:trPr>
        <w:tc>
          <w:tcPr>
            <w:tcW w:w="454" w:type="dxa"/>
          </w:tcPr>
          <w:p w14:paraId="05DE548B" w14:textId="77777777" w:rsidR="006B2DE9" w:rsidRPr="00FD7940" w:rsidRDefault="006B2DE9" w:rsidP="00F742DF">
            <w:pPr>
              <w:pStyle w:val="af4"/>
              <w:rPr>
                <w:noProof/>
              </w:rPr>
            </w:pPr>
            <w:r w:rsidRPr="00FD7940">
              <w:rPr>
                <w:noProof/>
              </w:rPr>
              <w:t>[4]</w:t>
            </w:r>
          </w:p>
        </w:tc>
        <w:tc>
          <w:tcPr>
            <w:tcW w:w="8901" w:type="dxa"/>
          </w:tcPr>
          <w:p w14:paraId="3D5E05AE" w14:textId="77777777" w:rsidR="006B2DE9" w:rsidRPr="00FD7940" w:rsidRDefault="006B2DE9" w:rsidP="00F742DF">
            <w:pPr>
              <w:pStyle w:val="af4"/>
              <w:rPr>
                <w:noProof/>
              </w:rPr>
            </w:pPr>
            <w:r w:rsidRPr="0097535B">
              <w:rPr>
                <w:rFonts w:hint="eastAsia"/>
                <w:noProof/>
              </w:rPr>
              <w:t>魏聪媛</w:t>
            </w:r>
            <w:r w:rsidRPr="0097535B">
              <w:rPr>
                <w:noProof/>
              </w:rPr>
              <w:t xml:space="preserve">. </w:t>
            </w:r>
            <w:r w:rsidRPr="0097535B">
              <w:rPr>
                <w:noProof/>
              </w:rPr>
              <w:t>基于</w:t>
            </w:r>
            <w:r w:rsidRPr="0097535B">
              <w:rPr>
                <w:noProof/>
              </w:rPr>
              <w:t>Spring Boot</w:t>
            </w:r>
            <w:r w:rsidRPr="0097535B">
              <w:rPr>
                <w:noProof/>
              </w:rPr>
              <w:t>的云南省森林火险预测系统的研建</w:t>
            </w:r>
            <w:r w:rsidRPr="0097535B">
              <w:rPr>
                <w:noProof/>
              </w:rPr>
              <w:t>[D].</w:t>
            </w:r>
            <w:r w:rsidRPr="0097535B">
              <w:rPr>
                <w:noProof/>
              </w:rPr>
              <w:t>北京林业大学</w:t>
            </w:r>
            <w:r w:rsidRPr="0097535B">
              <w:rPr>
                <w:noProof/>
              </w:rPr>
              <w:t>,2020.DOI:10.26949/d.cnki.gblyu.2020.000129.</w:t>
            </w:r>
          </w:p>
        </w:tc>
      </w:tr>
      <w:tr w:rsidR="006B2DE9" w:rsidRPr="00FD7940" w14:paraId="37C698FD" w14:textId="77777777" w:rsidTr="00F742DF">
        <w:trPr>
          <w:jc w:val="center"/>
        </w:trPr>
        <w:tc>
          <w:tcPr>
            <w:tcW w:w="454" w:type="dxa"/>
          </w:tcPr>
          <w:p w14:paraId="102F0991" w14:textId="77777777" w:rsidR="006B2DE9" w:rsidRPr="00FD7940" w:rsidRDefault="006B2DE9" w:rsidP="00F742DF">
            <w:pPr>
              <w:pStyle w:val="af4"/>
              <w:rPr>
                <w:noProof/>
              </w:rPr>
            </w:pPr>
            <w:r w:rsidRPr="00FD7940">
              <w:rPr>
                <w:noProof/>
              </w:rPr>
              <w:t>[5]</w:t>
            </w:r>
          </w:p>
        </w:tc>
        <w:tc>
          <w:tcPr>
            <w:tcW w:w="8901" w:type="dxa"/>
          </w:tcPr>
          <w:p w14:paraId="778EAE6E" w14:textId="77777777" w:rsidR="006B2DE9" w:rsidRPr="00FD7940" w:rsidRDefault="006B2DE9" w:rsidP="00F742DF">
            <w:pPr>
              <w:pStyle w:val="af4"/>
              <w:rPr>
                <w:noProof/>
              </w:rPr>
            </w:pPr>
            <w:r w:rsidRPr="0097535B">
              <w:rPr>
                <w:rFonts w:hint="eastAsia"/>
                <w:noProof/>
              </w:rPr>
              <w:t>陶文杰</w:t>
            </w:r>
            <w:r w:rsidRPr="0097535B">
              <w:rPr>
                <w:noProof/>
              </w:rPr>
              <w:t xml:space="preserve">. </w:t>
            </w:r>
            <w:r w:rsidRPr="0097535B">
              <w:rPr>
                <w:noProof/>
              </w:rPr>
              <w:t>基于</w:t>
            </w:r>
            <w:r w:rsidRPr="0097535B">
              <w:rPr>
                <w:noProof/>
              </w:rPr>
              <w:t>Mpvue</w:t>
            </w:r>
            <w:r w:rsidRPr="0097535B">
              <w:rPr>
                <w:noProof/>
              </w:rPr>
              <w:t>和</w:t>
            </w:r>
            <w:r w:rsidRPr="0097535B">
              <w:rPr>
                <w:noProof/>
              </w:rPr>
              <w:t>Spring Boot</w:t>
            </w:r>
            <w:r w:rsidRPr="0097535B">
              <w:rPr>
                <w:noProof/>
              </w:rPr>
              <w:t>的线上选房平台的设计与实现</w:t>
            </w:r>
            <w:r w:rsidRPr="0097535B">
              <w:rPr>
                <w:noProof/>
              </w:rPr>
              <w:t>[D].</w:t>
            </w:r>
            <w:r w:rsidRPr="0097535B">
              <w:rPr>
                <w:noProof/>
              </w:rPr>
              <w:t>北京交通大学</w:t>
            </w:r>
            <w:r w:rsidRPr="0097535B">
              <w:rPr>
                <w:noProof/>
              </w:rPr>
              <w:t>,2020.DOI:10.26944/d.cnki.gbfju.2020.003716.</w:t>
            </w:r>
          </w:p>
        </w:tc>
      </w:tr>
      <w:tr w:rsidR="006B2DE9" w:rsidRPr="00FD7940" w14:paraId="12FAAC2F" w14:textId="77777777" w:rsidTr="00F742DF">
        <w:trPr>
          <w:jc w:val="center"/>
        </w:trPr>
        <w:tc>
          <w:tcPr>
            <w:tcW w:w="454" w:type="dxa"/>
          </w:tcPr>
          <w:p w14:paraId="58E7F275" w14:textId="77777777" w:rsidR="006B2DE9" w:rsidRPr="00FD7940" w:rsidRDefault="006B2DE9" w:rsidP="00F742DF">
            <w:pPr>
              <w:pStyle w:val="af4"/>
              <w:rPr>
                <w:noProof/>
              </w:rPr>
            </w:pPr>
            <w:r w:rsidRPr="00FD7940">
              <w:rPr>
                <w:noProof/>
              </w:rPr>
              <w:t>[6]</w:t>
            </w:r>
          </w:p>
        </w:tc>
        <w:tc>
          <w:tcPr>
            <w:tcW w:w="8901" w:type="dxa"/>
          </w:tcPr>
          <w:p w14:paraId="554D5675" w14:textId="77777777" w:rsidR="006B2DE9" w:rsidRPr="008A33B6" w:rsidRDefault="006B2DE9" w:rsidP="00F742DF">
            <w:pPr>
              <w:pStyle w:val="af4"/>
              <w:rPr>
                <w:noProof/>
              </w:rPr>
            </w:pPr>
            <w:r w:rsidRPr="0097535B">
              <w:rPr>
                <w:noProof/>
              </w:rPr>
              <w:t>Menezes Gabriel,Cafeo Bruno,Hora Andre. How are framework code samples maintained and used by developers? The case of Android and Spring Boot[J]. The Journal of Systems &amp; Software,2022,185.</w:t>
            </w:r>
          </w:p>
        </w:tc>
      </w:tr>
      <w:tr w:rsidR="006B2DE9" w:rsidRPr="00FD7940" w14:paraId="53F89D5B" w14:textId="77777777" w:rsidTr="00F742DF">
        <w:trPr>
          <w:jc w:val="center"/>
        </w:trPr>
        <w:tc>
          <w:tcPr>
            <w:tcW w:w="454" w:type="dxa"/>
          </w:tcPr>
          <w:p w14:paraId="35AC4D35" w14:textId="77777777" w:rsidR="006B2DE9" w:rsidRPr="00FD7940" w:rsidRDefault="006B2DE9" w:rsidP="00F742DF">
            <w:pPr>
              <w:pStyle w:val="af4"/>
              <w:rPr>
                <w:noProof/>
              </w:rPr>
            </w:pPr>
            <w:r w:rsidRPr="00FD7940">
              <w:rPr>
                <w:noProof/>
              </w:rPr>
              <w:t>[7]</w:t>
            </w:r>
          </w:p>
        </w:tc>
        <w:tc>
          <w:tcPr>
            <w:tcW w:w="8901" w:type="dxa"/>
          </w:tcPr>
          <w:p w14:paraId="2E1AC4B2" w14:textId="77777777" w:rsidR="006B2DE9" w:rsidRPr="00FD7940" w:rsidRDefault="006B2DE9" w:rsidP="00F742DF">
            <w:pPr>
              <w:pStyle w:val="af4"/>
              <w:rPr>
                <w:noProof/>
              </w:rPr>
            </w:pPr>
            <w:r w:rsidRPr="0097535B">
              <w:rPr>
                <w:rFonts w:hint="eastAsia"/>
                <w:noProof/>
              </w:rPr>
              <w:t>常凯琦</w:t>
            </w:r>
            <w:r w:rsidRPr="0097535B">
              <w:rPr>
                <w:noProof/>
              </w:rPr>
              <w:t xml:space="preserve">. </w:t>
            </w:r>
            <w:r w:rsidRPr="0097535B">
              <w:rPr>
                <w:noProof/>
              </w:rPr>
              <w:t>基于</w:t>
            </w:r>
            <w:r w:rsidRPr="0097535B">
              <w:rPr>
                <w:noProof/>
              </w:rPr>
              <w:t>Android</w:t>
            </w:r>
            <w:r w:rsidRPr="0097535B">
              <w:rPr>
                <w:noProof/>
              </w:rPr>
              <w:t>的会计学习平台的设计与实现</w:t>
            </w:r>
            <w:r w:rsidRPr="0097535B">
              <w:rPr>
                <w:noProof/>
              </w:rPr>
              <w:t>[D].</w:t>
            </w:r>
            <w:r w:rsidRPr="0097535B">
              <w:rPr>
                <w:noProof/>
              </w:rPr>
              <w:t>北京交通大学</w:t>
            </w:r>
            <w:r w:rsidRPr="0097535B">
              <w:rPr>
                <w:noProof/>
              </w:rPr>
              <w:t>,2020.DOI:10.26944/d.cnki.gbfju.2020.002776.</w:t>
            </w:r>
          </w:p>
        </w:tc>
      </w:tr>
      <w:tr w:rsidR="006B2DE9" w:rsidRPr="00FD7940" w14:paraId="0D1AC93F" w14:textId="77777777" w:rsidTr="00F742DF">
        <w:trPr>
          <w:jc w:val="center"/>
        </w:trPr>
        <w:tc>
          <w:tcPr>
            <w:tcW w:w="454" w:type="dxa"/>
          </w:tcPr>
          <w:p w14:paraId="03B98AD9" w14:textId="77777777" w:rsidR="006B2DE9" w:rsidRPr="00FD7940" w:rsidRDefault="006B2DE9" w:rsidP="00F742DF">
            <w:pPr>
              <w:pStyle w:val="af4"/>
              <w:rPr>
                <w:noProof/>
              </w:rPr>
            </w:pPr>
            <w:r w:rsidRPr="00FD7940">
              <w:rPr>
                <w:noProof/>
              </w:rPr>
              <w:t>[8]</w:t>
            </w:r>
          </w:p>
        </w:tc>
        <w:tc>
          <w:tcPr>
            <w:tcW w:w="8901" w:type="dxa"/>
          </w:tcPr>
          <w:p w14:paraId="001051B2" w14:textId="77777777" w:rsidR="006B2DE9" w:rsidRPr="008A33B6" w:rsidRDefault="006B2DE9" w:rsidP="00F742DF">
            <w:pPr>
              <w:pStyle w:val="af4"/>
              <w:rPr>
                <w:noProof/>
              </w:rPr>
            </w:pPr>
            <w:r w:rsidRPr="0097535B">
              <w:rPr>
                <w:rFonts w:hint="eastAsia"/>
                <w:noProof/>
              </w:rPr>
              <w:t>李军</w:t>
            </w:r>
            <w:r w:rsidRPr="0097535B">
              <w:rPr>
                <w:noProof/>
              </w:rPr>
              <w:t>,</w:t>
            </w:r>
            <w:r w:rsidRPr="0097535B">
              <w:rPr>
                <w:noProof/>
              </w:rPr>
              <w:t>朱雪琴</w:t>
            </w:r>
            <w:r w:rsidRPr="0097535B">
              <w:rPr>
                <w:noProof/>
              </w:rPr>
              <w:t xml:space="preserve">, </w:t>
            </w:r>
            <w:r w:rsidRPr="0097535B">
              <w:rPr>
                <w:noProof/>
              </w:rPr>
              <w:t>抗击新冠肺炎疫情</w:t>
            </w:r>
            <w:r w:rsidRPr="0097535B">
              <w:rPr>
                <w:noProof/>
              </w:rPr>
              <w:t>COVID-19</w:t>
            </w:r>
            <w:r w:rsidRPr="0097535B">
              <w:rPr>
                <w:noProof/>
              </w:rPr>
              <w:t xml:space="preserve">　南京首例新冠肺炎康复者成功捐献血浆</w:t>
            </w:r>
            <w:r w:rsidRPr="0097535B">
              <w:rPr>
                <w:noProof/>
              </w:rPr>
              <w:t xml:space="preserve">. </w:t>
            </w:r>
            <w:r w:rsidRPr="0097535B">
              <w:rPr>
                <w:noProof/>
              </w:rPr>
              <w:t>丁森</w:t>
            </w:r>
            <w:r w:rsidRPr="0097535B">
              <w:rPr>
                <w:noProof/>
              </w:rPr>
              <w:t>,</w:t>
            </w:r>
            <w:r w:rsidRPr="0097535B">
              <w:rPr>
                <w:noProof/>
              </w:rPr>
              <w:t>李胜</w:t>
            </w:r>
            <w:r w:rsidRPr="0097535B">
              <w:rPr>
                <w:noProof/>
              </w:rPr>
              <w:t xml:space="preserve"> </w:t>
            </w:r>
            <w:r w:rsidRPr="0097535B">
              <w:rPr>
                <w:noProof/>
              </w:rPr>
              <w:t>主编</w:t>
            </w:r>
            <w:r w:rsidRPr="0097535B">
              <w:rPr>
                <w:noProof/>
              </w:rPr>
              <w:t>,</w:t>
            </w:r>
            <w:r w:rsidRPr="0097535B">
              <w:rPr>
                <w:noProof/>
              </w:rPr>
              <w:t>南京卫生健康年鉴</w:t>
            </w:r>
            <w:r w:rsidRPr="0097535B">
              <w:rPr>
                <w:noProof/>
              </w:rPr>
              <w:t>,</w:t>
            </w:r>
            <w:r w:rsidRPr="0097535B">
              <w:rPr>
                <w:noProof/>
              </w:rPr>
              <w:t>广陵书社</w:t>
            </w:r>
            <w:r w:rsidRPr="0097535B">
              <w:rPr>
                <w:noProof/>
              </w:rPr>
              <w:t>,2021,18,</w:t>
            </w:r>
            <w:r w:rsidRPr="0097535B">
              <w:rPr>
                <w:noProof/>
              </w:rPr>
              <w:t>年鉴</w:t>
            </w:r>
            <w:r w:rsidRPr="0097535B">
              <w:rPr>
                <w:noProof/>
              </w:rPr>
              <w:t>.DOI:10.40959/y.cnki.ynjws.2022.000151.</w:t>
            </w:r>
          </w:p>
        </w:tc>
      </w:tr>
      <w:tr w:rsidR="006B2DE9" w:rsidRPr="00FD7940" w14:paraId="232EF32C" w14:textId="77777777" w:rsidTr="00F742DF">
        <w:trPr>
          <w:jc w:val="center"/>
        </w:trPr>
        <w:tc>
          <w:tcPr>
            <w:tcW w:w="454" w:type="dxa"/>
          </w:tcPr>
          <w:p w14:paraId="57A7367A" w14:textId="77777777" w:rsidR="006B2DE9" w:rsidRPr="00FD7940" w:rsidRDefault="006B2DE9" w:rsidP="00F742DF">
            <w:pPr>
              <w:pStyle w:val="af4"/>
              <w:rPr>
                <w:noProof/>
              </w:rPr>
            </w:pPr>
            <w:r w:rsidRPr="00FD7940">
              <w:rPr>
                <w:noProof/>
              </w:rPr>
              <w:t>[9]</w:t>
            </w:r>
          </w:p>
        </w:tc>
        <w:tc>
          <w:tcPr>
            <w:tcW w:w="8901" w:type="dxa"/>
          </w:tcPr>
          <w:p w14:paraId="44E1BD7B" w14:textId="2D2F23D7" w:rsidR="006B2DE9" w:rsidRPr="008A33B6" w:rsidRDefault="006B2DE9" w:rsidP="00F742DF">
            <w:pPr>
              <w:pStyle w:val="af4"/>
              <w:rPr>
                <w:noProof/>
              </w:rPr>
            </w:pPr>
            <w:r w:rsidRPr="0097535B">
              <w:rPr>
                <w:rFonts w:hint="eastAsia"/>
                <w:noProof/>
              </w:rPr>
              <w:t>金孟勇</w:t>
            </w:r>
            <w:r w:rsidRPr="0097535B">
              <w:rPr>
                <w:noProof/>
              </w:rPr>
              <w:t xml:space="preserve">. </w:t>
            </w:r>
            <w:r w:rsidRPr="0097535B">
              <w:rPr>
                <w:noProof/>
              </w:rPr>
              <w:t>基于</w:t>
            </w:r>
            <w:r w:rsidRPr="0097535B">
              <w:rPr>
                <w:noProof/>
              </w:rPr>
              <w:t>Spring-Boot</w:t>
            </w:r>
            <w:r w:rsidRPr="0097535B">
              <w:rPr>
                <w:noProof/>
              </w:rPr>
              <w:t>技术的</w:t>
            </w:r>
            <w:r w:rsidRPr="0097535B">
              <w:rPr>
                <w:noProof/>
              </w:rPr>
              <w:t>VR</w:t>
            </w:r>
            <w:r w:rsidRPr="0097535B">
              <w:rPr>
                <w:noProof/>
              </w:rPr>
              <w:t>流媒体后台系统的研究与实现</w:t>
            </w:r>
            <w:r w:rsidRPr="0097535B">
              <w:rPr>
                <w:noProof/>
              </w:rPr>
              <w:t>[D].</w:t>
            </w:r>
            <w:r w:rsidRPr="0097535B">
              <w:rPr>
                <w:noProof/>
              </w:rPr>
              <w:t>北京邮电大学</w:t>
            </w:r>
            <w:r w:rsidRPr="0097535B">
              <w:rPr>
                <w:noProof/>
              </w:rPr>
              <w:t>,2020.DOI:10.26969/d.cnki.gbydu.2020.002007.</w:t>
            </w:r>
          </w:p>
        </w:tc>
      </w:tr>
      <w:tr w:rsidR="006B2DE9" w:rsidRPr="00FD7940" w14:paraId="54C987AD" w14:textId="77777777" w:rsidTr="00F742DF">
        <w:trPr>
          <w:jc w:val="center"/>
        </w:trPr>
        <w:tc>
          <w:tcPr>
            <w:tcW w:w="454" w:type="dxa"/>
          </w:tcPr>
          <w:p w14:paraId="5B33B081" w14:textId="77777777" w:rsidR="006B2DE9" w:rsidRPr="00FD7940" w:rsidRDefault="006B2DE9" w:rsidP="00F742DF">
            <w:pPr>
              <w:pStyle w:val="af4"/>
              <w:rPr>
                <w:noProof/>
              </w:rPr>
            </w:pPr>
            <w:r w:rsidRPr="00FD7940">
              <w:rPr>
                <w:noProof/>
              </w:rPr>
              <w:t>[10]</w:t>
            </w:r>
          </w:p>
        </w:tc>
        <w:tc>
          <w:tcPr>
            <w:tcW w:w="8901" w:type="dxa"/>
          </w:tcPr>
          <w:p w14:paraId="690736AD" w14:textId="77777777" w:rsidR="006B2DE9" w:rsidRPr="00FD7940" w:rsidRDefault="006B2DE9" w:rsidP="00F742DF">
            <w:pPr>
              <w:pStyle w:val="af4"/>
              <w:rPr>
                <w:noProof/>
              </w:rPr>
            </w:pPr>
            <w:r w:rsidRPr="0097535B">
              <w:rPr>
                <w:rFonts w:hint="eastAsia"/>
                <w:noProof/>
              </w:rPr>
              <w:t>张杰</w:t>
            </w:r>
            <w:r w:rsidRPr="0097535B">
              <w:rPr>
                <w:noProof/>
              </w:rPr>
              <w:t xml:space="preserve">. </w:t>
            </w:r>
            <w:r w:rsidRPr="0097535B">
              <w:rPr>
                <w:noProof/>
              </w:rPr>
              <w:t>基于</w:t>
            </w:r>
            <w:r w:rsidRPr="0097535B">
              <w:rPr>
                <w:noProof/>
              </w:rPr>
              <w:t>React+Spring</w:t>
            </w:r>
            <w:r w:rsidRPr="0097535B">
              <w:rPr>
                <w:noProof/>
              </w:rPr>
              <w:t>的教学系统设计与实现</w:t>
            </w:r>
            <w:r w:rsidRPr="0097535B">
              <w:rPr>
                <w:noProof/>
              </w:rPr>
              <w:t>[D].</w:t>
            </w:r>
            <w:r w:rsidRPr="0097535B">
              <w:rPr>
                <w:noProof/>
              </w:rPr>
              <w:t>山东师范大学</w:t>
            </w:r>
            <w:r w:rsidRPr="0097535B">
              <w:rPr>
                <w:noProof/>
              </w:rPr>
              <w:t>,2019.</w:t>
            </w:r>
          </w:p>
        </w:tc>
      </w:tr>
      <w:tr w:rsidR="006B2DE9" w:rsidRPr="00FD7940" w14:paraId="160C01BC" w14:textId="77777777" w:rsidTr="00F742DF">
        <w:trPr>
          <w:jc w:val="center"/>
        </w:trPr>
        <w:tc>
          <w:tcPr>
            <w:tcW w:w="454" w:type="dxa"/>
          </w:tcPr>
          <w:p w14:paraId="5266E937" w14:textId="77777777" w:rsidR="006B2DE9" w:rsidRPr="00FD7940" w:rsidRDefault="006B2DE9" w:rsidP="00F742DF">
            <w:pPr>
              <w:pStyle w:val="af4"/>
              <w:rPr>
                <w:noProof/>
              </w:rPr>
            </w:pPr>
            <w:r w:rsidRPr="00FD7940">
              <w:rPr>
                <w:noProof/>
              </w:rPr>
              <w:t>[11]</w:t>
            </w:r>
          </w:p>
        </w:tc>
        <w:tc>
          <w:tcPr>
            <w:tcW w:w="8901" w:type="dxa"/>
          </w:tcPr>
          <w:p w14:paraId="510DB600" w14:textId="77777777" w:rsidR="006B2DE9" w:rsidRPr="00FD7940" w:rsidRDefault="006B2DE9" w:rsidP="00F742DF">
            <w:pPr>
              <w:pStyle w:val="af4"/>
              <w:rPr>
                <w:noProof/>
              </w:rPr>
            </w:pPr>
            <w:r w:rsidRPr="0097535B">
              <w:rPr>
                <w:noProof/>
              </w:rPr>
              <w:t>魏博</w:t>
            </w:r>
            <w:r w:rsidRPr="0097535B">
              <w:rPr>
                <w:noProof/>
              </w:rPr>
              <w:t xml:space="preserve">. </w:t>
            </w:r>
            <w:r w:rsidRPr="0097535B">
              <w:rPr>
                <w:noProof/>
              </w:rPr>
              <w:t>基于</w:t>
            </w:r>
            <w:r w:rsidRPr="0097535B">
              <w:rPr>
                <w:noProof/>
              </w:rPr>
              <w:t>Spring Cloud</w:t>
            </w:r>
            <w:r w:rsidRPr="0097535B">
              <w:rPr>
                <w:noProof/>
              </w:rPr>
              <w:t>的云平台管理系统的研究及实现</w:t>
            </w:r>
            <w:r w:rsidRPr="0097535B">
              <w:rPr>
                <w:noProof/>
              </w:rPr>
              <w:t>[D].</w:t>
            </w:r>
            <w:r w:rsidRPr="0097535B">
              <w:rPr>
                <w:noProof/>
              </w:rPr>
              <w:t>华北电力大学</w:t>
            </w:r>
            <w:r w:rsidRPr="0097535B">
              <w:rPr>
                <w:noProof/>
              </w:rPr>
              <w:t>(</w:t>
            </w:r>
            <w:r w:rsidRPr="0097535B">
              <w:rPr>
                <w:noProof/>
              </w:rPr>
              <w:t>北京</w:t>
            </w:r>
            <w:r w:rsidRPr="0097535B">
              <w:rPr>
                <w:noProof/>
              </w:rPr>
              <w:t>),2019.DOI:10.27140/d.cnki.ghbbu.2019.000295.</w:t>
            </w:r>
          </w:p>
        </w:tc>
      </w:tr>
      <w:tr w:rsidR="006B2DE9" w:rsidRPr="00FD7940" w14:paraId="2B976591" w14:textId="77777777" w:rsidTr="00F742DF">
        <w:trPr>
          <w:jc w:val="center"/>
        </w:trPr>
        <w:tc>
          <w:tcPr>
            <w:tcW w:w="454" w:type="dxa"/>
          </w:tcPr>
          <w:p w14:paraId="65AB33B4" w14:textId="77777777" w:rsidR="006B2DE9" w:rsidRPr="00FD7940" w:rsidRDefault="006B2DE9" w:rsidP="00F742DF">
            <w:pPr>
              <w:pStyle w:val="af4"/>
              <w:rPr>
                <w:noProof/>
              </w:rPr>
            </w:pPr>
            <w:r w:rsidRPr="00FD7940">
              <w:rPr>
                <w:noProof/>
              </w:rPr>
              <w:t>[12]</w:t>
            </w:r>
          </w:p>
        </w:tc>
        <w:tc>
          <w:tcPr>
            <w:tcW w:w="8901" w:type="dxa"/>
          </w:tcPr>
          <w:p w14:paraId="73EB793F" w14:textId="77777777" w:rsidR="006B2DE9" w:rsidRPr="008A33B6" w:rsidRDefault="006B2DE9" w:rsidP="00F742DF">
            <w:pPr>
              <w:pStyle w:val="af4"/>
              <w:rPr>
                <w:noProof/>
              </w:rPr>
            </w:pPr>
            <w:r w:rsidRPr="0097535B">
              <w:rPr>
                <w:noProof/>
              </w:rPr>
              <w:t>Huang Liming,Lee Man Ying,Chen Xiaojie,Tseng Hsien Wei,Yang Cheng Fu,Lee Shun Fa. Using Microservice Architecture as a Load Prediction Strategy for Management System of University Public Service[J]. SENSORS AND MATERIALS,2021,33(2).</w:t>
            </w:r>
          </w:p>
        </w:tc>
      </w:tr>
      <w:tr w:rsidR="006B2DE9" w:rsidRPr="00FD7940" w14:paraId="19C300A2" w14:textId="77777777" w:rsidTr="00F742DF">
        <w:trPr>
          <w:jc w:val="center"/>
        </w:trPr>
        <w:tc>
          <w:tcPr>
            <w:tcW w:w="454" w:type="dxa"/>
          </w:tcPr>
          <w:p w14:paraId="6A2032EE" w14:textId="77777777" w:rsidR="006B2DE9" w:rsidRPr="00FD7940" w:rsidRDefault="006B2DE9" w:rsidP="00F742DF">
            <w:pPr>
              <w:pStyle w:val="af4"/>
              <w:rPr>
                <w:noProof/>
              </w:rPr>
            </w:pPr>
            <w:r w:rsidRPr="00FD7940">
              <w:rPr>
                <w:noProof/>
              </w:rPr>
              <w:t>[13]</w:t>
            </w:r>
          </w:p>
        </w:tc>
        <w:tc>
          <w:tcPr>
            <w:tcW w:w="8901" w:type="dxa"/>
          </w:tcPr>
          <w:p w14:paraId="704ECAB2" w14:textId="77777777" w:rsidR="006B2DE9" w:rsidRPr="008A33B6" w:rsidRDefault="006B2DE9" w:rsidP="00F742DF">
            <w:pPr>
              <w:pStyle w:val="af4"/>
              <w:rPr>
                <w:noProof/>
              </w:rPr>
            </w:pPr>
            <w:r w:rsidRPr="0097535B">
              <w:rPr>
                <w:noProof/>
              </w:rPr>
              <w:t>新冠肺炎疫情防控　对新冠肺炎密切接触者集中医学观察点进行终末消毒消杀</w:t>
            </w:r>
            <w:r w:rsidRPr="0097535B">
              <w:rPr>
                <w:noProof/>
              </w:rPr>
              <w:t xml:space="preserve">. </w:t>
            </w:r>
            <w:r w:rsidRPr="0097535B">
              <w:rPr>
                <w:noProof/>
              </w:rPr>
              <w:t>赵丹</w:t>
            </w:r>
            <w:r w:rsidRPr="0097535B">
              <w:rPr>
                <w:noProof/>
              </w:rPr>
              <w:t xml:space="preserve"> </w:t>
            </w:r>
            <w:r w:rsidRPr="0097535B">
              <w:rPr>
                <w:noProof/>
              </w:rPr>
              <w:t>主编</w:t>
            </w:r>
            <w:r w:rsidRPr="0097535B">
              <w:rPr>
                <w:noProof/>
              </w:rPr>
              <w:t>,</w:t>
            </w:r>
            <w:r w:rsidRPr="0097535B">
              <w:rPr>
                <w:noProof/>
              </w:rPr>
              <w:t>安阳县年鉴</w:t>
            </w:r>
            <w:r w:rsidRPr="0097535B">
              <w:rPr>
                <w:noProof/>
              </w:rPr>
              <w:t>,</w:t>
            </w:r>
            <w:r w:rsidRPr="0097535B">
              <w:rPr>
                <w:noProof/>
              </w:rPr>
              <w:t>中原出版传媒集团中原传媒股份公司中州古籍出版社</w:t>
            </w:r>
            <w:r w:rsidRPr="0097535B">
              <w:rPr>
                <w:noProof/>
              </w:rPr>
              <w:t>,2021,8,</w:t>
            </w:r>
            <w:r w:rsidRPr="0097535B">
              <w:rPr>
                <w:noProof/>
              </w:rPr>
              <w:t>年鉴</w:t>
            </w:r>
            <w:r w:rsidRPr="0097535B">
              <w:rPr>
                <w:noProof/>
              </w:rPr>
              <w:t>.DOI:10.38420/y.cnki.yanxn.2022.000013.</w:t>
            </w:r>
          </w:p>
        </w:tc>
      </w:tr>
      <w:tr w:rsidR="006B2DE9" w:rsidRPr="00FD7940" w14:paraId="5F36D94D" w14:textId="77777777" w:rsidTr="00F742DF">
        <w:trPr>
          <w:trHeight w:val="66"/>
          <w:jc w:val="center"/>
        </w:trPr>
        <w:tc>
          <w:tcPr>
            <w:tcW w:w="454" w:type="dxa"/>
          </w:tcPr>
          <w:p w14:paraId="68FC04F7" w14:textId="77777777" w:rsidR="006B2DE9" w:rsidRPr="00FD7940" w:rsidRDefault="006B2DE9" w:rsidP="00F742DF">
            <w:pPr>
              <w:pStyle w:val="af4"/>
              <w:rPr>
                <w:noProof/>
              </w:rPr>
            </w:pPr>
            <w:r w:rsidRPr="00FD7940">
              <w:rPr>
                <w:noProof/>
              </w:rPr>
              <w:t>[14]</w:t>
            </w:r>
          </w:p>
        </w:tc>
        <w:tc>
          <w:tcPr>
            <w:tcW w:w="8901" w:type="dxa"/>
          </w:tcPr>
          <w:p w14:paraId="275767D3" w14:textId="77777777" w:rsidR="006B2DE9" w:rsidRPr="008A33B6" w:rsidRDefault="006B2DE9" w:rsidP="00F742DF">
            <w:pPr>
              <w:pStyle w:val="af4"/>
              <w:rPr>
                <w:noProof/>
              </w:rPr>
            </w:pPr>
            <w:r w:rsidRPr="0097535B">
              <w:rPr>
                <w:rFonts w:hint="eastAsia"/>
                <w:noProof/>
              </w:rPr>
              <w:t>金明俐</w:t>
            </w:r>
            <w:r w:rsidRPr="0097535B">
              <w:rPr>
                <w:noProof/>
              </w:rPr>
              <w:t xml:space="preserve">. </w:t>
            </w:r>
            <w:r w:rsidRPr="0097535B">
              <w:rPr>
                <w:noProof/>
              </w:rPr>
              <w:t>基于</w:t>
            </w:r>
            <w:r w:rsidRPr="0097535B">
              <w:rPr>
                <w:noProof/>
              </w:rPr>
              <w:t>Spring Boot</w:t>
            </w:r>
            <w:r w:rsidRPr="0097535B">
              <w:rPr>
                <w:noProof/>
              </w:rPr>
              <w:t>与</w:t>
            </w:r>
            <w:r w:rsidRPr="0097535B">
              <w:rPr>
                <w:noProof/>
              </w:rPr>
              <w:t>Vue</w:t>
            </w:r>
            <w:r w:rsidRPr="0097535B">
              <w:rPr>
                <w:noProof/>
              </w:rPr>
              <w:t>框架的叫号系统的设计与实现</w:t>
            </w:r>
            <w:r w:rsidRPr="0097535B">
              <w:rPr>
                <w:noProof/>
              </w:rPr>
              <w:t>[D].</w:t>
            </w:r>
            <w:r w:rsidRPr="0097535B">
              <w:rPr>
                <w:noProof/>
              </w:rPr>
              <w:t>中国地质大学</w:t>
            </w:r>
            <w:r w:rsidRPr="0097535B">
              <w:rPr>
                <w:noProof/>
              </w:rPr>
              <w:t>(</w:t>
            </w:r>
            <w:r w:rsidRPr="0097535B">
              <w:rPr>
                <w:noProof/>
              </w:rPr>
              <w:t>北京</w:t>
            </w:r>
            <w:r w:rsidRPr="0097535B">
              <w:rPr>
                <w:noProof/>
              </w:rPr>
              <w:t>),2021.DOI:10.27493/d.cnki.gzdzy.2021.001349.</w:t>
            </w:r>
          </w:p>
        </w:tc>
      </w:tr>
      <w:tr w:rsidR="006B2DE9" w:rsidRPr="00FD7940" w14:paraId="3C49817C" w14:textId="77777777" w:rsidTr="00F742DF">
        <w:trPr>
          <w:jc w:val="center"/>
        </w:trPr>
        <w:tc>
          <w:tcPr>
            <w:tcW w:w="454" w:type="dxa"/>
          </w:tcPr>
          <w:p w14:paraId="563B3C08" w14:textId="77777777" w:rsidR="006B2DE9" w:rsidRPr="00FD7940" w:rsidRDefault="006B2DE9" w:rsidP="00F742DF">
            <w:pPr>
              <w:pStyle w:val="af4"/>
              <w:rPr>
                <w:noProof/>
              </w:rPr>
            </w:pPr>
            <w:r w:rsidRPr="00FD7940">
              <w:rPr>
                <w:noProof/>
              </w:rPr>
              <w:t>[15]</w:t>
            </w:r>
          </w:p>
        </w:tc>
        <w:tc>
          <w:tcPr>
            <w:tcW w:w="8901" w:type="dxa"/>
          </w:tcPr>
          <w:p w14:paraId="397AEFAD" w14:textId="77777777" w:rsidR="006B2DE9" w:rsidRPr="00FD7940" w:rsidRDefault="006B2DE9" w:rsidP="00F742DF">
            <w:pPr>
              <w:pStyle w:val="af4"/>
              <w:rPr>
                <w:noProof/>
              </w:rPr>
            </w:pPr>
            <w:r w:rsidRPr="0097535B">
              <w:rPr>
                <w:noProof/>
              </w:rPr>
              <w:t xml:space="preserve">疫情防控　</w:t>
            </w:r>
            <w:r w:rsidRPr="0097535B">
              <w:rPr>
                <w:noProof/>
              </w:rPr>
              <w:t>“</w:t>
            </w:r>
            <w:r w:rsidRPr="0097535B">
              <w:rPr>
                <w:noProof/>
              </w:rPr>
              <w:t>非典</w:t>
            </w:r>
            <w:r w:rsidRPr="0097535B">
              <w:rPr>
                <w:noProof/>
              </w:rPr>
              <w:t>”</w:t>
            </w:r>
            <w:r w:rsidRPr="0097535B">
              <w:rPr>
                <w:noProof/>
              </w:rPr>
              <w:t>疫情监测报告</w:t>
            </w:r>
            <w:r w:rsidRPr="0097535B">
              <w:rPr>
                <w:noProof/>
              </w:rPr>
              <w:t xml:space="preserve">. </w:t>
            </w:r>
            <w:r w:rsidRPr="0097535B">
              <w:rPr>
                <w:noProof/>
              </w:rPr>
              <w:t>姚志彬</w:t>
            </w:r>
            <w:r w:rsidRPr="0097535B">
              <w:rPr>
                <w:noProof/>
              </w:rPr>
              <w:t xml:space="preserve"> </w:t>
            </w:r>
            <w:r w:rsidRPr="0097535B">
              <w:rPr>
                <w:noProof/>
              </w:rPr>
              <w:t>主编</w:t>
            </w:r>
            <w:r w:rsidRPr="0097535B">
              <w:rPr>
                <w:noProof/>
              </w:rPr>
              <w:t>,</w:t>
            </w:r>
            <w:r w:rsidRPr="0097535B">
              <w:rPr>
                <w:noProof/>
              </w:rPr>
              <w:t>广东卫生年鉴</w:t>
            </w:r>
            <w:r w:rsidRPr="0097535B">
              <w:rPr>
                <w:noProof/>
              </w:rPr>
              <w:t>,</w:t>
            </w:r>
            <w:r w:rsidRPr="0097535B">
              <w:rPr>
                <w:noProof/>
              </w:rPr>
              <w:t>广东省出版集团广东人民出版社</w:t>
            </w:r>
            <w:r w:rsidRPr="0097535B">
              <w:rPr>
                <w:noProof/>
              </w:rPr>
              <w:t>,2006,10,</w:t>
            </w:r>
            <w:r w:rsidRPr="0097535B">
              <w:rPr>
                <w:noProof/>
              </w:rPr>
              <w:t>年鉴</w:t>
            </w:r>
            <w:r w:rsidRPr="0097535B">
              <w:rPr>
                <w:noProof/>
              </w:rPr>
              <w:t>.</w:t>
            </w:r>
          </w:p>
        </w:tc>
      </w:tr>
    </w:tbl>
    <w:p w14:paraId="0D078774" w14:textId="0EEEC7BB" w:rsidR="003715AA" w:rsidRPr="006B2DE9" w:rsidRDefault="003715AA" w:rsidP="003832D4">
      <w:pPr>
        <w:pStyle w:val="a0"/>
        <w:ind w:firstLineChars="0" w:firstLine="0"/>
        <w:rPr>
          <w:noProof/>
        </w:rPr>
      </w:pPr>
    </w:p>
    <w:sectPr w:rsidR="003715AA" w:rsidRPr="006B2DE9" w:rsidSect="00D211F2">
      <w:pgSz w:w="11906" w:h="16838" w:code="9"/>
      <w:pgMar w:top="1418" w:right="1134" w:bottom="1134" w:left="1134"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48525" w14:textId="77777777" w:rsidR="0044536A" w:rsidRDefault="0044536A" w:rsidP="00C86511">
      <w:r>
        <w:separator/>
      </w:r>
    </w:p>
    <w:p w14:paraId="1CA4885A" w14:textId="77777777" w:rsidR="0044536A" w:rsidRDefault="0044536A"/>
  </w:endnote>
  <w:endnote w:type="continuationSeparator" w:id="0">
    <w:p w14:paraId="46D75B6E" w14:textId="77777777" w:rsidR="0044536A" w:rsidRDefault="0044536A" w:rsidP="00C86511">
      <w:r>
        <w:continuationSeparator/>
      </w:r>
    </w:p>
    <w:p w14:paraId="4EDB7715" w14:textId="77777777" w:rsidR="0044536A" w:rsidRDefault="004453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KUBIGG+TimesNewRomanPSMT">
    <w:altName w:val="Segoe UI Historic"/>
    <w:charset w:val="01"/>
    <w:family w:val="roman"/>
    <w:pitch w:val="variable"/>
    <w:sig w:usb0="01010101" w:usb1="01010101" w:usb2="00000009" w:usb3="00000000" w:csb0="400001FF" w:csb1="FFFF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66B26" w14:textId="77777777" w:rsidR="00625541" w:rsidRDefault="00625541">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B5202" w14:textId="77777777" w:rsidR="00625541" w:rsidRDefault="00625541">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F42C7" w14:textId="77777777" w:rsidR="00625541" w:rsidRDefault="00625541">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6B6A4" w14:textId="77777777" w:rsidR="00625541" w:rsidRPr="00B305AD" w:rsidRDefault="00625541" w:rsidP="00B305AD">
    <w:pPr>
      <w:pStyle w:val="aa"/>
    </w:pPr>
    <w:r w:rsidRPr="00B305AD">
      <w:fldChar w:fldCharType="begin"/>
    </w:r>
    <w:r w:rsidRPr="00B305AD">
      <w:instrText>PAGE   \* MERGEFORMAT</w:instrText>
    </w:r>
    <w:r w:rsidRPr="00B305AD">
      <w:fldChar w:fldCharType="separate"/>
    </w:r>
    <w:r>
      <w:rPr>
        <w:noProof/>
      </w:rPr>
      <w:t>IV</w:t>
    </w:r>
    <w:r w:rsidRPr="00B305AD">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AF915" w14:textId="77777777" w:rsidR="00625541" w:rsidRPr="00B305AD" w:rsidRDefault="00625541" w:rsidP="00B305AD">
    <w:pPr>
      <w:pStyle w:val="aa"/>
    </w:pPr>
    <w:r w:rsidRPr="00B305AD">
      <w:fldChar w:fldCharType="begin"/>
    </w:r>
    <w:r w:rsidRPr="00B305AD">
      <w:instrText>PAGE   \* MERGEFORMAT</w:instrText>
    </w:r>
    <w:r w:rsidRPr="00B305AD">
      <w:fldChar w:fldCharType="separate"/>
    </w:r>
    <w:r>
      <w:rPr>
        <w:noProof/>
      </w:rPr>
      <w:t>26</w:t>
    </w:r>
    <w:r w:rsidRPr="00B305A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93794" w14:textId="77777777" w:rsidR="0044536A" w:rsidRDefault="0044536A" w:rsidP="00C86511">
      <w:r>
        <w:separator/>
      </w:r>
    </w:p>
    <w:p w14:paraId="0A760202" w14:textId="77777777" w:rsidR="0044536A" w:rsidRDefault="0044536A"/>
  </w:footnote>
  <w:footnote w:type="continuationSeparator" w:id="0">
    <w:p w14:paraId="32DAB873" w14:textId="77777777" w:rsidR="0044536A" w:rsidRDefault="0044536A" w:rsidP="00C86511">
      <w:r>
        <w:continuationSeparator/>
      </w:r>
    </w:p>
    <w:p w14:paraId="0BE2DF15" w14:textId="77777777" w:rsidR="0044536A" w:rsidRDefault="004453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D4F76" w14:textId="77777777" w:rsidR="00625541" w:rsidRDefault="00625541">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473F8" w14:textId="77777777" w:rsidR="00625541" w:rsidRDefault="00625541" w:rsidP="006F6133">
    <w:pPr>
      <w:pStyle w:val="a8"/>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99200" w14:textId="77777777" w:rsidR="00625541" w:rsidRDefault="00625541">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406E" w14:textId="77777777" w:rsidR="00625541" w:rsidRPr="006E6336" w:rsidRDefault="00625541" w:rsidP="006E6336"/>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E82EE" w14:textId="77777777" w:rsidR="00625541" w:rsidRPr="006E6336" w:rsidRDefault="00625541" w:rsidP="006E633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17355" w14:textId="0E83068A" w:rsidR="00625541" w:rsidRPr="00CD6A97" w:rsidRDefault="00CD6A97" w:rsidP="00CD6A97">
    <w:pPr>
      <w:pStyle w:val="a8"/>
    </w:pPr>
    <w:r>
      <w:rPr>
        <w:rFonts w:hint="eastAsia"/>
        <w:noProof/>
      </w:rPr>
      <w:t>疫情封控管理</w:t>
    </w:r>
    <w:r w:rsidRPr="00FD7940">
      <w:rPr>
        <w:noProof/>
      </w:rPr>
      <w:t>系统</w:t>
    </w:r>
    <w:r>
      <w:rPr>
        <w:rFonts w:hint="eastAsia"/>
        <w:noProof/>
      </w:rPr>
      <w:t>项目说明</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54BCD" w14:textId="0ABD9CAC" w:rsidR="00625541" w:rsidRPr="004D7F65" w:rsidRDefault="004D7F65" w:rsidP="004D7F65">
    <w:pPr>
      <w:pStyle w:val="a8"/>
    </w:pPr>
    <w:r>
      <w:rPr>
        <w:rFonts w:hint="eastAsia"/>
        <w:noProof/>
      </w:rPr>
      <w:t>疫情封控管理</w:t>
    </w:r>
    <w:r w:rsidRPr="00FD7940">
      <w:rPr>
        <w:noProof/>
      </w:rPr>
      <w:t>系统</w:t>
    </w:r>
    <w:r>
      <w:rPr>
        <w:rFonts w:hint="eastAsia"/>
        <w:noProof/>
      </w:rPr>
      <w:t>项目说明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98C"/>
    <w:multiLevelType w:val="hybridMultilevel"/>
    <w:tmpl w:val="5ED47B0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8944B4"/>
    <w:multiLevelType w:val="hybridMultilevel"/>
    <w:tmpl w:val="9626AF02"/>
    <w:lvl w:ilvl="0" w:tplc="8606F672">
      <w:start w:val="1"/>
      <w:numFmt w:val="decimalZero"/>
      <w:suff w:val="nothing"/>
      <w:lvlText w:val="%1:"/>
      <w:lvlJc w:val="right"/>
      <w:pPr>
        <w:ind w:left="420" w:firstLine="0"/>
      </w:pPr>
      <w:rPr>
        <w:rFonts w:ascii="Consolas" w:hAnsi="Consola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7A43E5"/>
    <w:multiLevelType w:val="hybridMultilevel"/>
    <w:tmpl w:val="F4C6F0F4"/>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5C63BD"/>
    <w:multiLevelType w:val="hybridMultilevel"/>
    <w:tmpl w:val="47E447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DB0000"/>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B4FCE"/>
    <w:multiLevelType w:val="hybridMultilevel"/>
    <w:tmpl w:val="932095FA"/>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5E1AE5"/>
    <w:multiLevelType w:val="hybridMultilevel"/>
    <w:tmpl w:val="68F26AB4"/>
    <w:lvl w:ilvl="0" w:tplc="D19E45FE">
      <w:start w:val="1"/>
      <w:numFmt w:val="decimalZero"/>
      <w:suff w:val="nothing"/>
      <w:lvlText w:val="%1:"/>
      <w:lvlJc w:val="right"/>
      <w:pPr>
        <w:ind w:left="0" w:firstLine="397"/>
      </w:pPr>
      <w:rPr>
        <w:rFonts w:ascii="Times New Roman" w:hAnsi="Times New Roman" w:cs="Times New Roman" w:hint="eastAsia"/>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7" w15:restartNumberingAfterBreak="0">
    <w:nsid w:val="18B1671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420426"/>
    <w:multiLevelType w:val="hybridMultilevel"/>
    <w:tmpl w:val="956AA9B4"/>
    <w:lvl w:ilvl="0" w:tplc="DBF4DE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2B6B2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C5B77A1"/>
    <w:multiLevelType w:val="hybridMultilevel"/>
    <w:tmpl w:val="3B50B9CC"/>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634F03"/>
    <w:multiLevelType w:val="hybridMultilevel"/>
    <w:tmpl w:val="F5461A94"/>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9924660"/>
    <w:multiLevelType w:val="hybridMultilevel"/>
    <w:tmpl w:val="464C4574"/>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A1E431F"/>
    <w:multiLevelType w:val="hybridMultilevel"/>
    <w:tmpl w:val="5ED47B0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492674"/>
    <w:multiLevelType w:val="multilevel"/>
    <w:tmpl w:val="E8021C58"/>
    <w:lvl w:ilvl="0">
      <w:start w:val="5"/>
      <w:numFmt w:val="decimal"/>
      <w:lvlText w:val="%1"/>
      <w:lvlJc w:val="left"/>
      <w:pPr>
        <w:ind w:left="675" w:hanging="675"/>
      </w:pPr>
      <w:rPr>
        <w:rFonts w:hint="default"/>
      </w:rPr>
    </w:lvl>
    <w:lvl w:ilvl="1">
      <w:start w:val="1"/>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AC5350B"/>
    <w:multiLevelType w:val="hybridMultilevel"/>
    <w:tmpl w:val="51ACA2A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C813770"/>
    <w:multiLevelType w:val="hybridMultilevel"/>
    <w:tmpl w:val="E07EC7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05C140"/>
    <w:multiLevelType w:val="singleLevel"/>
    <w:tmpl w:val="C2F6C980"/>
    <w:lvl w:ilvl="0">
      <w:start w:val="5"/>
      <w:numFmt w:val="decimal"/>
      <w:suff w:val="nothing"/>
      <w:lvlText w:val="1.%1"/>
      <w:lvlJc w:val="left"/>
      <w:rPr>
        <w:rFonts w:ascii="KUBIGG+TimesNewRomanPSMT"/>
        <w:color w:val="000000"/>
        <w:spacing w:val="0"/>
        <w:sz w:val="24"/>
      </w:rPr>
    </w:lvl>
  </w:abstractNum>
  <w:abstractNum w:abstractNumId="18" w15:restartNumberingAfterBreak="0">
    <w:nsid w:val="4ECF2BD4"/>
    <w:multiLevelType w:val="hybridMultilevel"/>
    <w:tmpl w:val="53FA3150"/>
    <w:lvl w:ilvl="0" w:tplc="0276A34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55D2ADE"/>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725CB3"/>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E211C0"/>
    <w:multiLevelType w:val="hybridMultilevel"/>
    <w:tmpl w:val="2EF24BF4"/>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DA55A7C"/>
    <w:multiLevelType w:val="hybridMultilevel"/>
    <w:tmpl w:val="FEEC3C00"/>
    <w:lvl w:ilvl="0" w:tplc="25BE544E">
      <w:start w:val="1"/>
      <w:numFmt w:val="decimalZero"/>
      <w:suff w:val="nothing"/>
      <w:lvlText w:val="%1:"/>
      <w:lvlJc w:val="right"/>
      <w:pPr>
        <w:ind w:left="0" w:firstLine="0"/>
      </w:pPr>
      <w:rPr>
        <w:rFonts w:ascii="Consolas" w:hAnsi="Consolas" w:hint="default"/>
        <w:sz w:val="24"/>
      </w:rPr>
    </w:lvl>
    <w:lvl w:ilvl="1" w:tplc="04090019" w:tentative="1">
      <w:start w:val="1"/>
      <w:numFmt w:val="lowerLetter"/>
      <w:lvlText w:val="%2)"/>
      <w:lvlJc w:val="left"/>
      <w:pPr>
        <w:ind w:left="990" w:hanging="420"/>
      </w:pPr>
    </w:lvl>
    <w:lvl w:ilvl="2" w:tplc="0409001B" w:tentative="1">
      <w:start w:val="1"/>
      <w:numFmt w:val="lowerRoman"/>
      <w:lvlText w:val="%3."/>
      <w:lvlJc w:val="right"/>
      <w:pPr>
        <w:ind w:left="1410" w:hanging="420"/>
      </w:pPr>
    </w:lvl>
    <w:lvl w:ilvl="3" w:tplc="0409000F" w:tentative="1">
      <w:start w:val="1"/>
      <w:numFmt w:val="decimal"/>
      <w:lvlText w:val="%4."/>
      <w:lvlJc w:val="left"/>
      <w:pPr>
        <w:ind w:left="1830" w:hanging="420"/>
      </w:pPr>
    </w:lvl>
    <w:lvl w:ilvl="4" w:tplc="04090019" w:tentative="1">
      <w:start w:val="1"/>
      <w:numFmt w:val="lowerLetter"/>
      <w:lvlText w:val="%5)"/>
      <w:lvlJc w:val="left"/>
      <w:pPr>
        <w:ind w:left="2250" w:hanging="420"/>
      </w:pPr>
    </w:lvl>
    <w:lvl w:ilvl="5" w:tplc="0409001B" w:tentative="1">
      <w:start w:val="1"/>
      <w:numFmt w:val="lowerRoman"/>
      <w:lvlText w:val="%6."/>
      <w:lvlJc w:val="right"/>
      <w:pPr>
        <w:ind w:left="2670" w:hanging="420"/>
      </w:pPr>
    </w:lvl>
    <w:lvl w:ilvl="6" w:tplc="0409000F" w:tentative="1">
      <w:start w:val="1"/>
      <w:numFmt w:val="decimal"/>
      <w:lvlText w:val="%7."/>
      <w:lvlJc w:val="left"/>
      <w:pPr>
        <w:ind w:left="3090" w:hanging="420"/>
      </w:pPr>
    </w:lvl>
    <w:lvl w:ilvl="7" w:tplc="04090019" w:tentative="1">
      <w:start w:val="1"/>
      <w:numFmt w:val="lowerLetter"/>
      <w:lvlText w:val="%8)"/>
      <w:lvlJc w:val="left"/>
      <w:pPr>
        <w:ind w:left="3510" w:hanging="420"/>
      </w:pPr>
    </w:lvl>
    <w:lvl w:ilvl="8" w:tplc="0409001B" w:tentative="1">
      <w:start w:val="1"/>
      <w:numFmt w:val="lowerRoman"/>
      <w:lvlText w:val="%9."/>
      <w:lvlJc w:val="right"/>
      <w:pPr>
        <w:ind w:left="3930" w:hanging="420"/>
      </w:pPr>
    </w:lvl>
  </w:abstractNum>
  <w:abstractNum w:abstractNumId="23" w15:restartNumberingAfterBreak="0">
    <w:nsid w:val="5F0053B3"/>
    <w:multiLevelType w:val="hybridMultilevel"/>
    <w:tmpl w:val="D7580184"/>
    <w:lvl w:ilvl="0" w:tplc="7576D3AC">
      <w:start w:val="1"/>
      <w:numFmt w:val="decimalZero"/>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24" w15:restartNumberingAfterBreak="0">
    <w:nsid w:val="60502A4B"/>
    <w:multiLevelType w:val="hybridMultilevel"/>
    <w:tmpl w:val="544A0202"/>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E20F58"/>
    <w:multiLevelType w:val="hybridMultilevel"/>
    <w:tmpl w:val="D03E5E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7CA736D"/>
    <w:multiLevelType w:val="hybridMultilevel"/>
    <w:tmpl w:val="F51AAC56"/>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D553FE"/>
    <w:multiLevelType w:val="hybridMultilevel"/>
    <w:tmpl w:val="1C4E334E"/>
    <w:lvl w:ilvl="0" w:tplc="F2A665B2">
      <w:start w:val="1"/>
      <w:numFmt w:val="decimalZero"/>
      <w:lvlText w:val="%1:"/>
      <w:lvlJc w:val="left"/>
      <w:pPr>
        <w:ind w:left="420" w:hanging="420"/>
      </w:pPr>
      <w:rPr>
        <w:rFonts w:ascii="Consolas" w:eastAsia="宋体" w:hAnsi="Consolas" w:hint="default"/>
        <w:b w:val="0"/>
        <w:bCs w:val="0"/>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9660865"/>
    <w:multiLevelType w:val="hybridMultilevel"/>
    <w:tmpl w:val="7076D8A0"/>
    <w:lvl w:ilvl="0" w:tplc="F2A665B2">
      <w:start w:val="1"/>
      <w:numFmt w:val="decimalZero"/>
      <w:lvlText w:val="%1:"/>
      <w:lvlJc w:val="left"/>
      <w:pPr>
        <w:ind w:left="420" w:hanging="420"/>
      </w:pPr>
      <w:rPr>
        <w:rFonts w:ascii="Consolas" w:eastAsia="宋体" w:hAnsi="Consolas" w:hint="default"/>
        <w:b w:val="0"/>
        <w:bCs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2A1A72"/>
    <w:multiLevelType w:val="hybridMultilevel"/>
    <w:tmpl w:val="8500DC4E"/>
    <w:lvl w:ilvl="0" w:tplc="B8BCAA5C">
      <w:start w:val="1"/>
      <w:numFmt w:val="decimalZero"/>
      <w:lvlText w:val="%1:"/>
      <w:lvlJc w:val="left"/>
      <w:pPr>
        <w:ind w:left="420" w:hanging="420"/>
      </w:pPr>
      <w:rPr>
        <w:rFonts w:ascii="Consolas" w:eastAsia="宋体" w:hAnsi="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6"/>
  </w:num>
  <w:num w:numId="4">
    <w:abstractNumId w:val="6"/>
  </w:num>
  <w:num w:numId="5">
    <w:abstractNumId w:val="6"/>
    <w:lvlOverride w:ilvl="0">
      <w:startOverride w:val="1"/>
    </w:lvlOverride>
  </w:num>
  <w:num w:numId="6">
    <w:abstractNumId w:val="6"/>
    <w:lvlOverride w:ilvl="0">
      <w:startOverride w:val="1"/>
    </w:lvlOverride>
  </w:num>
  <w:num w:numId="7">
    <w:abstractNumId w:val="8"/>
  </w:num>
  <w:num w:numId="8">
    <w:abstractNumId w:val="23"/>
  </w:num>
  <w:num w:numId="9">
    <w:abstractNumId w:val="6"/>
    <w:lvlOverride w:ilvl="0">
      <w:startOverride w:val="1"/>
    </w:lvlOverride>
  </w:num>
  <w:num w:numId="10">
    <w:abstractNumId w:val="6"/>
    <w:lvlOverride w:ilvl="0">
      <w:startOverride w:val="1"/>
    </w:lvlOverride>
  </w:num>
  <w:num w:numId="11">
    <w:abstractNumId w:val="22"/>
  </w:num>
  <w:num w:numId="12">
    <w:abstractNumId w:val="22"/>
    <w:lvlOverride w:ilvl="0">
      <w:startOverride w:val="1"/>
    </w:lvlOverride>
  </w:num>
  <w:num w:numId="13">
    <w:abstractNumId w:val="1"/>
  </w:num>
  <w:num w:numId="14">
    <w:abstractNumId w:val="17"/>
  </w:num>
  <w:num w:numId="15">
    <w:abstractNumId w:val="29"/>
  </w:num>
  <w:num w:numId="16">
    <w:abstractNumId w:val="19"/>
  </w:num>
  <w:num w:numId="17">
    <w:abstractNumId w:val="14"/>
  </w:num>
  <w:num w:numId="18">
    <w:abstractNumId w:val="15"/>
  </w:num>
  <w:num w:numId="19">
    <w:abstractNumId w:val="0"/>
  </w:num>
  <w:num w:numId="20">
    <w:abstractNumId w:val="13"/>
  </w:num>
  <w:num w:numId="21">
    <w:abstractNumId w:val="25"/>
  </w:num>
  <w:num w:numId="22">
    <w:abstractNumId w:val="3"/>
  </w:num>
  <w:num w:numId="23">
    <w:abstractNumId w:val="24"/>
  </w:num>
  <w:num w:numId="24">
    <w:abstractNumId w:val="27"/>
  </w:num>
  <w:num w:numId="25">
    <w:abstractNumId w:val="26"/>
  </w:num>
  <w:num w:numId="26">
    <w:abstractNumId w:val="20"/>
  </w:num>
  <w:num w:numId="27">
    <w:abstractNumId w:val="4"/>
  </w:num>
  <w:num w:numId="28">
    <w:abstractNumId w:val="9"/>
  </w:num>
  <w:num w:numId="29">
    <w:abstractNumId w:val="7"/>
  </w:num>
  <w:num w:numId="30">
    <w:abstractNumId w:val="28"/>
  </w:num>
  <w:num w:numId="31">
    <w:abstractNumId w:val="2"/>
  </w:num>
  <w:num w:numId="32">
    <w:abstractNumId w:val="11"/>
  </w:num>
  <w:num w:numId="33">
    <w:abstractNumId w:val="10"/>
  </w:num>
  <w:num w:numId="34">
    <w:abstractNumId w:val="12"/>
  </w:num>
  <w:num w:numId="35">
    <w:abstractNumId w:val="21"/>
  </w:num>
  <w:num w:numId="36">
    <w:abstractNumId w:val="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17"/>
    <w:rsid w:val="00000A05"/>
    <w:rsid w:val="00002ABE"/>
    <w:rsid w:val="00003626"/>
    <w:rsid w:val="00005A51"/>
    <w:rsid w:val="00005ACF"/>
    <w:rsid w:val="00006E68"/>
    <w:rsid w:val="00007E7F"/>
    <w:rsid w:val="0001032B"/>
    <w:rsid w:val="000104BF"/>
    <w:rsid w:val="0001121A"/>
    <w:rsid w:val="00012132"/>
    <w:rsid w:val="000128B0"/>
    <w:rsid w:val="00012FC2"/>
    <w:rsid w:val="000138EB"/>
    <w:rsid w:val="000145CE"/>
    <w:rsid w:val="00015359"/>
    <w:rsid w:val="000158BF"/>
    <w:rsid w:val="00015D0D"/>
    <w:rsid w:val="00016032"/>
    <w:rsid w:val="000172A9"/>
    <w:rsid w:val="00017334"/>
    <w:rsid w:val="00020AFA"/>
    <w:rsid w:val="00020B99"/>
    <w:rsid w:val="00020B9D"/>
    <w:rsid w:val="000222DF"/>
    <w:rsid w:val="00022D20"/>
    <w:rsid w:val="000230F7"/>
    <w:rsid w:val="00024249"/>
    <w:rsid w:val="00024D34"/>
    <w:rsid w:val="000258C8"/>
    <w:rsid w:val="00026907"/>
    <w:rsid w:val="00026963"/>
    <w:rsid w:val="000273F8"/>
    <w:rsid w:val="00027CEA"/>
    <w:rsid w:val="000300A0"/>
    <w:rsid w:val="00031032"/>
    <w:rsid w:val="0003111A"/>
    <w:rsid w:val="000317AD"/>
    <w:rsid w:val="00031A37"/>
    <w:rsid w:val="000321AC"/>
    <w:rsid w:val="00032BAF"/>
    <w:rsid w:val="00035C5C"/>
    <w:rsid w:val="00040C20"/>
    <w:rsid w:val="000412D2"/>
    <w:rsid w:val="00041C3F"/>
    <w:rsid w:val="00042169"/>
    <w:rsid w:val="00042423"/>
    <w:rsid w:val="00042575"/>
    <w:rsid w:val="000443BD"/>
    <w:rsid w:val="000444D1"/>
    <w:rsid w:val="0004567F"/>
    <w:rsid w:val="00045986"/>
    <w:rsid w:val="0004743E"/>
    <w:rsid w:val="00047579"/>
    <w:rsid w:val="00050AC8"/>
    <w:rsid w:val="00051761"/>
    <w:rsid w:val="00051F76"/>
    <w:rsid w:val="000521EE"/>
    <w:rsid w:val="00052E17"/>
    <w:rsid w:val="000541B8"/>
    <w:rsid w:val="00055368"/>
    <w:rsid w:val="0005580F"/>
    <w:rsid w:val="00056088"/>
    <w:rsid w:val="000561DF"/>
    <w:rsid w:val="00056365"/>
    <w:rsid w:val="00057BBF"/>
    <w:rsid w:val="0006201C"/>
    <w:rsid w:val="00062DEC"/>
    <w:rsid w:val="0006377A"/>
    <w:rsid w:val="0006393E"/>
    <w:rsid w:val="00063FBC"/>
    <w:rsid w:val="0006633E"/>
    <w:rsid w:val="000666CB"/>
    <w:rsid w:val="00066BC1"/>
    <w:rsid w:val="00066F07"/>
    <w:rsid w:val="00067FE3"/>
    <w:rsid w:val="000713B1"/>
    <w:rsid w:val="00073E99"/>
    <w:rsid w:val="000748E5"/>
    <w:rsid w:val="00074B4A"/>
    <w:rsid w:val="00075A06"/>
    <w:rsid w:val="00075CA3"/>
    <w:rsid w:val="00076805"/>
    <w:rsid w:val="000768C9"/>
    <w:rsid w:val="00080900"/>
    <w:rsid w:val="0008198A"/>
    <w:rsid w:val="00082DE9"/>
    <w:rsid w:val="00086166"/>
    <w:rsid w:val="00086B19"/>
    <w:rsid w:val="0008790E"/>
    <w:rsid w:val="00087AB1"/>
    <w:rsid w:val="0009091B"/>
    <w:rsid w:val="00090F1C"/>
    <w:rsid w:val="00091CB6"/>
    <w:rsid w:val="00092105"/>
    <w:rsid w:val="00092183"/>
    <w:rsid w:val="000924EC"/>
    <w:rsid w:val="000929DF"/>
    <w:rsid w:val="00092B28"/>
    <w:rsid w:val="00093A8E"/>
    <w:rsid w:val="000945D3"/>
    <w:rsid w:val="000951B7"/>
    <w:rsid w:val="000974FF"/>
    <w:rsid w:val="000A0B7A"/>
    <w:rsid w:val="000A2663"/>
    <w:rsid w:val="000A3418"/>
    <w:rsid w:val="000A4409"/>
    <w:rsid w:val="000A4E12"/>
    <w:rsid w:val="000A58F6"/>
    <w:rsid w:val="000B0891"/>
    <w:rsid w:val="000B0C73"/>
    <w:rsid w:val="000B0D3E"/>
    <w:rsid w:val="000B1C1C"/>
    <w:rsid w:val="000B1D10"/>
    <w:rsid w:val="000B1E3F"/>
    <w:rsid w:val="000B2346"/>
    <w:rsid w:val="000B2C26"/>
    <w:rsid w:val="000B3804"/>
    <w:rsid w:val="000B3B56"/>
    <w:rsid w:val="000B3FDB"/>
    <w:rsid w:val="000B4062"/>
    <w:rsid w:val="000B4384"/>
    <w:rsid w:val="000B6B4A"/>
    <w:rsid w:val="000B6C23"/>
    <w:rsid w:val="000B6F58"/>
    <w:rsid w:val="000B7EE6"/>
    <w:rsid w:val="000B7F89"/>
    <w:rsid w:val="000C277C"/>
    <w:rsid w:val="000C2CD3"/>
    <w:rsid w:val="000C2DE3"/>
    <w:rsid w:val="000C46E4"/>
    <w:rsid w:val="000C47D5"/>
    <w:rsid w:val="000C5EC9"/>
    <w:rsid w:val="000C79B0"/>
    <w:rsid w:val="000D030F"/>
    <w:rsid w:val="000D031C"/>
    <w:rsid w:val="000D1217"/>
    <w:rsid w:val="000D1299"/>
    <w:rsid w:val="000D1559"/>
    <w:rsid w:val="000D19EE"/>
    <w:rsid w:val="000D2141"/>
    <w:rsid w:val="000D248C"/>
    <w:rsid w:val="000D2A79"/>
    <w:rsid w:val="000D2CC0"/>
    <w:rsid w:val="000D31CE"/>
    <w:rsid w:val="000D3374"/>
    <w:rsid w:val="000D45FA"/>
    <w:rsid w:val="000D55D7"/>
    <w:rsid w:val="000D567F"/>
    <w:rsid w:val="000D68C1"/>
    <w:rsid w:val="000D6A89"/>
    <w:rsid w:val="000D6FF6"/>
    <w:rsid w:val="000E03E2"/>
    <w:rsid w:val="000E103B"/>
    <w:rsid w:val="000E1B17"/>
    <w:rsid w:val="000E2680"/>
    <w:rsid w:val="000E37E4"/>
    <w:rsid w:val="000E5386"/>
    <w:rsid w:val="000E5569"/>
    <w:rsid w:val="000E5DF7"/>
    <w:rsid w:val="000E6462"/>
    <w:rsid w:val="000E6852"/>
    <w:rsid w:val="000E6E2C"/>
    <w:rsid w:val="000E7EF5"/>
    <w:rsid w:val="000F027B"/>
    <w:rsid w:val="000F07A1"/>
    <w:rsid w:val="000F10EC"/>
    <w:rsid w:val="000F1759"/>
    <w:rsid w:val="000F224F"/>
    <w:rsid w:val="000F2499"/>
    <w:rsid w:val="000F2CC9"/>
    <w:rsid w:val="000F3B72"/>
    <w:rsid w:val="000F4108"/>
    <w:rsid w:val="000F4908"/>
    <w:rsid w:val="000F4C81"/>
    <w:rsid w:val="000F535A"/>
    <w:rsid w:val="000F5940"/>
    <w:rsid w:val="000F5EF9"/>
    <w:rsid w:val="000F7254"/>
    <w:rsid w:val="000F72F6"/>
    <w:rsid w:val="000F77F6"/>
    <w:rsid w:val="001007EC"/>
    <w:rsid w:val="001016D8"/>
    <w:rsid w:val="00101D8E"/>
    <w:rsid w:val="00105876"/>
    <w:rsid w:val="00106F54"/>
    <w:rsid w:val="0010771C"/>
    <w:rsid w:val="00111C25"/>
    <w:rsid w:val="0011200C"/>
    <w:rsid w:val="00112C92"/>
    <w:rsid w:val="00113087"/>
    <w:rsid w:val="00113597"/>
    <w:rsid w:val="00113642"/>
    <w:rsid w:val="00113C0C"/>
    <w:rsid w:val="0011411F"/>
    <w:rsid w:val="00114302"/>
    <w:rsid w:val="0011468D"/>
    <w:rsid w:val="001167A8"/>
    <w:rsid w:val="0011799E"/>
    <w:rsid w:val="001201CD"/>
    <w:rsid w:val="00120B76"/>
    <w:rsid w:val="001229FC"/>
    <w:rsid w:val="001234F8"/>
    <w:rsid w:val="001236E8"/>
    <w:rsid w:val="0012419A"/>
    <w:rsid w:val="001247E7"/>
    <w:rsid w:val="00124B43"/>
    <w:rsid w:val="0012500B"/>
    <w:rsid w:val="001257E0"/>
    <w:rsid w:val="00125A31"/>
    <w:rsid w:val="00125B2F"/>
    <w:rsid w:val="001300F1"/>
    <w:rsid w:val="001309BC"/>
    <w:rsid w:val="00131597"/>
    <w:rsid w:val="00131649"/>
    <w:rsid w:val="00132443"/>
    <w:rsid w:val="001361C9"/>
    <w:rsid w:val="00136F69"/>
    <w:rsid w:val="00137A5A"/>
    <w:rsid w:val="00137E89"/>
    <w:rsid w:val="001407B5"/>
    <w:rsid w:val="00141600"/>
    <w:rsid w:val="001420F4"/>
    <w:rsid w:val="00142975"/>
    <w:rsid w:val="00143721"/>
    <w:rsid w:val="00144C2D"/>
    <w:rsid w:val="001469D6"/>
    <w:rsid w:val="00146C9F"/>
    <w:rsid w:val="001476A9"/>
    <w:rsid w:val="00147F2E"/>
    <w:rsid w:val="00147F60"/>
    <w:rsid w:val="0015072F"/>
    <w:rsid w:val="00150787"/>
    <w:rsid w:val="00151580"/>
    <w:rsid w:val="001516A1"/>
    <w:rsid w:val="00151B7E"/>
    <w:rsid w:val="00152605"/>
    <w:rsid w:val="00153399"/>
    <w:rsid w:val="00154094"/>
    <w:rsid w:val="001547F9"/>
    <w:rsid w:val="00155EF4"/>
    <w:rsid w:val="001564EB"/>
    <w:rsid w:val="00156BD7"/>
    <w:rsid w:val="00156D87"/>
    <w:rsid w:val="0015794E"/>
    <w:rsid w:val="00160F99"/>
    <w:rsid w:val="0016190C"/>
    <w:rsid w:val="00161DFF"/>
    <w:rsid w:val="00164FEE"/>
    <w:rsid w:val="0016515E"/>
    <w:rsid w:val="0016550F"/>
    <w:rsid w:val="001701C4"/>
    <w:rsid w:val="0017071B"/>
    <w:rsid w:val="00171949"/>
    <w:rsid w:val="001726E5"/>
    <w:rsid w:val="001732CD"/>
    <w:rsid w:val="001754B9"/>
    <w:rsid w:val="00175911"/>
    <w:rsid w:val="00176539"/>
    <w:rsid w:val="00180A0D"/>
    <w:rsid w:val="00180DFB"/>
    <w:rsid w:val="001815D3"/>
    <w:rsid w:val="00181B62"/>
    <w:rsid w:val="001821DA"/>
    <w:rsid w:val="00182B00"/>
    <w:rsid w:val="00182C42"/>
    <w:rsid w:val="00183199"/>
    <w:rsid w:val="00183B1B"/>
    <w:rsid w:val="00183B44"/>
    <w:rsid w:val="00184488"/>
    <w:rsid w:val="001845AC"/>
    <w:rsid w:val="00184AED"/>
    <w:rsid w:val="00187D46"/>
    <w:rsid w:val="0019109E"/>
    <w:rsid w:val="001938AF"/>
    <w:rsid w:val="00194304"/>
    <w:rsid w:val="001947B8"/>
    <w:rsid w:val="00194E69"/>
    <w:rsid w:val="0019524D"/>
    <w:rsid w:val="0019528F"/>
    <w:rsid w:val="00195BF0"/>
    <w:rsid w:val="00195D09"/>
    <w:rsid w:val="00196376"/>
    <w:rsid w:val="00197019"/>
    <w:rsid w:val="00197534"/>
    <w:rsid w:val="00197575"/>
    <w:rsid w:val="00197790"/>
    <w:rsid w:val="001A00C9"/>
    <w:rsid w:val="001A1BA3"/>
    <w:rsid w:val="001A5ADE"/>
    <w:rsid w:val="001A5AF6"/>
    <w:rsid w:val="001A6CA5"/>
    <w:rsid w:val="001A787B"/>
    <w:rsid w:val="001A7C55"/>
    <w:rsid w:val="001A7F29"/>
    <w:rsid w:val="001B08A2"/>
    <w:rsid w:val="001B0E62"/>
    <w:rsid w:val="001B0E77"/>
    <w:rsid w:val="001B2B85"/>
    <w:rsid w:val="001B3142"/>
    <w:rsid w:val="001B4858"/>
    <w:rsid w:val="001B4A3C"/>
    <w:rsid w:val="001B5B2B"/>
    <w:rsid w:val="001B6E54"/>
    <w:rsid w:val="001B7824"/>
    <w:rsid w:val="001B798E"/>
    <w:rsid w:val="001B7DB1"/>
    <w:rsid w:val="001C057D"/>
    <w:rsid w:val="001C2BE4"/>
    <w:rsid w:val="001C3285"/>
    <w:rsid w:val="001C3823"/>
    <w:rsid w:val="001C413B"/>
    <w:rsid w:val="001C4820"/>
    <w:rsid w:val="001C4FD0"/>
    <w:rsid w:val="001C6525"/>
    <w:rsid w:val="001C6BBD"/>
    <w:rsid w:val="001C72E5"/>
    <w:rsid w:val="001C7369"/>
    <w:rsid w:val="001C79E8"/>
    <w:rsid w:val="001C7B7E"/>
    <w:rsid w:val="001C7CCA"/>
    <w:rsid w:val="001D009E"/>
    <w:rsid w:val="001D0D5A"/>
    <w:rsid w:val="001D16D0"/>
    <w:rsid w:val="001D25B1"/>
    <w:rsid w:val="001D265E"/>
    <w:rsid w:val="001D3762"/>
    <w:rsid w:val="001D48B3"/>
    <w:rsid w:val="001D4BFF"/>
    <w:rsid w:val="001D5C29"/>
    <w:rsid w:val="001D65ED"/>
    <w:rsid w:val="001D6B0C"/>
    <w:rsid w:val="001D6B3D"/>
    <w:rsid w:val="001D6D49"/>
    <w:rsid w:val="001D71F4"/>
    <w:rsid w:val="001D74F7"/>
    <w:rsid w:val="001D759D"/>
    <w:rsid w:val="001E096B"/>
    <w:rsid w:val="001E1B53"/>
    <w:rsid w:val="001E2F84"/>
    <w:rsid w:val="001E31E8"/>
    <w:rsid w:val="001E34BD"/>
    <w:rsid w:val="001E35F2"/>
    <w:rsid w:val="001E414A"/>
    <w:rsid w:val="001E4F00"/>
    <w:rsid w:val="001E6A2F"/>
    <w:rsid w:val="001E6B63"/>
    <w:rsid w:val="001E6F93"/>
    <w:rsid w:val="001E7255"/>
    <w:rsid w:val="001E7A3F"/>
    <w:rsid w:val="001F0066"/>
    <w:rsid w:val="001F130E"/>
    <w:rsid w:val="001F13DA"/>
    <w:rsid w:val="001F2BF5"/>
    <w:rsid w:val="001F3F7F"/>
    <w:rsid w:val="001F5F9F"/>
    <w:rsid w:val="001F72A2"/>
    <w:rsid w:val="001F73A1"/>
    <w:rsid w:val="00200620"/>
    <w:rsid w:val="0020071B"/>
    <w:rsid w:val="00202C4E"/>
    <w:rsid w:val="00204469"/>
    <w:rsid w:val="00205221"/>
    <w:rsid w:val="00205463"/>
    <w:rsid w:val="00205A01"/>
    <w:rsid w:val="00205D26"/>
    <w:rsid w:val="00207479"/>
    <w:rsid w:val="00207607"/>
    <w:rsid w:val="002076FD"/>
    <w:rsid w:val="002105A5"/>
    <w:rsid w:val="00210AFF"/>
    <w:rsid w:val="0021163C"/>
    <w:rsid w:val="0021218D"/>
    <w:rsid w:val="00212DE8"/>
    <w:rsid w:val="002139C5"/>
    <w:rsid w:val="00213AEA"/>
    <w:rsid w:val="002144DD"/>
    <w:rsid w:val="00214ED6"/>
    <w:rsid w:val="0021544C"/>
    <w:rsid w:val="00217424"/>
    <w:rsid w:val="002224CE"/>
    <w:rsid w:val="00222695"/>
    <w:rsid w:val="002228FF"/>
    <w:rsid w:val="00224659"/>
    <w:rsid w:val="00224BA3"/>
    <w:rsid w:val="00224D4C"/>
    <w:rsid w:val="00226A70"/>
    <w:rsid w:val="00227177"/>
    <w:rsid w:val="002310B8"/>
    <w:rsid w:val="00231B97"/>
    <w:rsid w:val="00233072"/>
    <w:rsid w:val="0023389A"/>
    <w:rsid w:val="00233B81"/>
    <w:rsid w:val="00234B5B"/>
    <w:rsid w:val="00234CB0"/>
    <w:rsid w:val="00235168"/>
    <w:rsid w:val="00235EB4"/>
    <w:rsid w:val="002372EC"/>
    <w:rsid w:val="00241DBC"/>
    <w:rsid w:val="002420DB"/>
    <w:rsid w:val="00242DA1"/>
    <w:rsid w:val="002434DC"/>
    <w:rsid w:val="0024354C"/>
    <w:rsid w:val="0024412F"/>
    <w:rsid w:val="002447D3"/>
    <w:rsid w:val="002449A8"/>
    <w:rsid w:val="002456FE"/>
    <w:rsid w:val="002463DE"/>
    <w:rsid w:val="002504DC"/>
    <w:rsid w:val="00250741"/>
    <w:rsid w:val="00250CD3"/>
    <w:rsid w:val="00251C32"/>
    <w:rsid w:val="00252BFD"/>
    <w:rsid w:val="00252E14"/>
    <w:rsid w:val="00252FC6"/>
    <w:rsid w:val="00254F26"/>
    <w:rsid w:val="0025571F"/>
    <w:rsid w:val="00255B54"/>
    <w:rsid w:val="002562AC"/>
    <w:rsid w:val="002600D5"/>
    <w:rsid w:val="00262FB1"/>
    <w:rsid w:val="00263281"/>
    <w:rsid w:val="00263AE1"/>
    <w:rsid w:val="002648FE"/>
    <w:rsid w:val="00264D11"/>
    <w:rsid w:val="002675B4"/>
    <w:rsid w:val="00267CFA"/>
    <w:rsid w:val="00267F9A"/>
    <w:rsid w:val="00271D82"/>
    <w:rsid w:val="0027238F"/>
    <w:rsid w:val="0027247E"/>
    <w:rsid w:val="00273920"/>
    <w:rsid w:val="002745DC"/>
    <w:rsid w:val="002768F4"/>
    <w:rsid w:val="002804D0"/>
    <w:rsid w:val="00280B8D"/>
    <w:rsid w:val="00282127"/>
    <w:rsid w:val="002828C3"/>
    <w:rsid w:val="00282F46"/>
    <w:rsid w:val="002839A6"/>
    <w:rsid w:val="002848B2"/>
    <w:rsid w:val="00284B99"/>
    <w:rsid w:val="00290133"/>
    <w:rsid w:val="00290805"/>
    <w:rsid w:val="00292199"/>
    <w:rsid w:val="0029296F"/>
    <w:rsid w:val="00295601"/>
    <w:rsid w:val="002956C4"/>
    <w:rsid w:val="002956FA"/>
    <w:rsid w:val="002965BF"/>
    <w:rsid w:val="002974E6"/>
    <w:rsid w:val="002A02CB"/>
    <w:rsid w:val="002A2601"/>
    <w:rsid w:val="002A3360"/>
    <w:rsid w:val="002A3834"/>
    <w:rsid w:val="002A3D72"/>
    <w:rsid w:val="002A4013"/>
    <w:rsid w:val="002A5CAA"/>
    <w:rsid w:val="002A6299"/>
    <w:rsid w:val="002A7018"/>
    <w:rsid w:val="002A7B93"/>
    <w:rsid w:val="002A7FCA"/>
    <w:rsid w:val="002B01A3"/>
    <w:rsid w:val="002B0246"/>
    <w:rsid w:val="002B04D1"/>
    <w:rsid w:val="002B0905"/>
    <w:rsid w:val="002B0EA1"/>
    <w:rsid w:val="002B1A59"/>
    <w:rsid w:val="002B2DBA"/>
    <w:rsid w:val="002B32E1"/>
    <w:rsid w:val="002B3DF9"/>
    <w:rsid w:val="002B3FD5"/>
    <w:rsid w:val="002B490F"/>
    <w:rsid w:val="002B6B62"/>
    <w:rsid w:val="002B76FA"/>
    <w:rsid w:val="002C0CDF"/>
    <w:rsid w:val="002C213D"/>
    <w:rsid w:val="002C2421"/>
    <w:rsid w:val="002C3A88"/>
    <w:rsid w:val="002C5D28"/>
    <w:rsid w:val="002C5D86"/>
    <w:rsid w:val="002C6BE0"/>
    <w:rsid w:val="002D074C"/>
    <w:rsid w:val="002D0D12"/>
    <w:rsid w:val="002D2287"/>
    <w:rsid w:val="002D3515"/>
    <w:rsid w:val="002D42A4"/>
    <w:rsid w:val="002D5204"/>
    <w:rsid w:val="002D629A"/>
    <w:rsid w:val="002D6478"/>
    <w:rsid w:val="002D71F2"/>
    <w:rsid w:val="002D7B31"/>
    <w:rsid w:val="002E28C9"/>
    <w:rsid w:val="002E53AC"/>
    <w:rsid w:val="002E5E4D"/>
    <w:rsid w:val="002F0000"/>
    <w:rsid w:val="002F0F9E"/>
    <w:rsid w:val="002F1246"/>
    <w:rsid w:val="002F1F70"/>
    <w:rsid w:val="002F2210"/>
    <w:rsid w:val="002F2F70"/>
    <w:rsid w:val="002F3B1C"/>
    <w:rsid w:val="002F6B41"/>
    <w:rsid w:val="002F6C45"/>
    <w:rsid w:val="00300BA7"/>
    <w:rsid w:val="003025E6"/>
    <w:rsid w:val="0030290F"/>
    <w:rsid w:val="003029B0"/>
    <w:rsid w:val="00302D08"/>
    <w:rsid w:val="00302DAA"/>
    <w:rsid w:val="0030441F"/>
    <w:rsid w:val="00305964"/>
    <w:rsid w:val="00306568"/>
    <w:rsid w:val="00306D37"/>
    <w:rsid w:val="00307C8D"/>
    <w:rsid w:val="0031172A"/>
    <w:rsid w:val="00311742"/>
    <w:rsid w:val="00311AA2"/>
    <w:rsid w:val="003160D3"/>
    <w:rsid w:val="00317051"/>
    <w:rsid w:val="00317854"/>
    <w:rsid w:val="003207F8"/>
    <w:rsid w:val="003220ED"/>
    <w:rsid w:val="003229C7"/>
    <w:rsid w:val="00324720"/>
    <w:rsid w:val="00324D1B"/>
    <w:rsid w:val="00327057"/>
    <w:rsid w:val="003272D9"/>
    <w:rsid w:val="00327950"/>
    <w:rsid w:val="00327DD1"/>
    <w:rsid w:val="00327F63"/>
    <w:rsid w:val="00327FF4"/>
    <w:rsid w:val="003304B0"/>
    <w:rsid w:val="00330B82"/>
    <w:rsid w:val="003325E0"/>
    <w:rsid w:val="00332627"/>
    <w:rsid w:val="00332828"/>
    <w:rsid w:val="00332A5E"/>
    <w:rsid w:val="00332C3D"/>
    <w:rsid w:val="00332DBC"/>
    <w:rsid w:val="00334BC3"/>
    <w:rsid w:val="00337D59"/>
    <w:rsid w:val="00340E36"/>
    <w:rsid w:val="003415A5"/>
    <w:rsid w:val="0034263E"/>
    <w:rsid w:val="00342B42"/>
    <w:rsid w:val="0034328E"/>
    <w:rsid w:val="00343944"/>
    <w:rsid w:val="003441A4"/>
    <w:rsid w:val="00344519"/>
    <w:rsid w:val="00346B20"/>
    <w:rsid w:val="00346EF4"/>
    <w:rsid w:val="00346F43"/>
    <w:rsid w:val="00347354"/>
    <w:rsid w:val="0034777B"/>
    <w:rsid w:val="00347AE6"/>
    <w:rsid w:val="00347E4B"/>
    <w:rsid w:val="00351249"/>
    <w:rsid w:val="0035186D"/>
    <w:rsid w:val="003526EA"/>
    <w:rsid w:val="00352F88"/>
    <w:rsid w:val="00353D31"/>
    <w:rsid w:val="0035417E"/>
    <w:rsid w:val="00355020"/>
    <w:rsid w:val="003554F3"/>
    <w:rsid w:val="003620E6"/>
    <w:rsid w:val="00362517"/>
    <w:rsid w:val="00362E68"/>
    <w:rsid w:val="0036303C"/>
    <w:rsid w:val="00363D2D"/>
    <w:rsid w:val="00364AE6"/>
    <w:rsid w:val="00364C68"/>
    <w:rsid w:val="00364C9E"/>
    <w:rsid w:val="00365351"/>
    <w:rsid w:val="00365ED6"/>
    <w:rsid w:val="0036644E"/>
    <w:rsid w:val="003671C0"/>
    <w:rsid w:val="00367CA8"/>
    <w:rsid w:val="00367CE0"/>
    <w:rsid w:val="00370477"/>
    <w:rsid w:val="00370F11"/>
    <w:rsid w:val="00370F1A"/>
    <w:rsid w:val="003715AA"/>
    <w:rsid w:val="00372C28"/>
    <w:rsid w:val="003737D1"/>
    <w:rsid w:val="00374581"/>
    <w:rsid w:val="003759D7"/>
    <w:rsid w:val="00375ADC"/>
    <w:rsid w:val="00375BC0"/>
    <w:rsid w:val="00380F63"/>
    <w:rsid w:val="0038203D"/>
    <w:rsid w:val="00382809"/>
    <w:rsid w:val="003832D4"/>
    <w:rsid w:val="003839D4"/>
    <w:rsid w:val="00383A3B"/>
    <w:rsid w:val="00383AA1"/>
    <w:rsid w:val="00384833"/>
    <w:rsid w:val="00385DB3"/>
    <w:rsid w:val="0038644C"/>
    <w:rsid w:val="00386B94"/>
    <w:rsid w:val="00386D91"/>
    <w:rsid w:val="00387051"/>
    <w:rsid w:val="003875FD"/>
    <w:rsid w:val="00387821"/>
    <w:rsid w:val="00390B4C"/>
    <w:rsid w:val="0039117A"/>
    <w:rsid w:val="003917FB"/>
    <w:rsid w:val="00391EF1"/>
    <w:rsid w:val="00392855"/>
    <w:rsid w:val="00392998"/>
    <w:rsid w:val="003930B2"/>
    <w:rsid w:val="00395319"/>
    <w:rsid w:val="00396083"/>
    <w:rsid w:val="003961FA"/>
    <w:rsid w:val="003967AC"/>
    <w:rsid w:val="0039743B"/>
    <w:rsid w:val="00397932"/>
    <w:rsid w:val="003A13A8"/>
    <w:rsid w:val="003A18C4"/>
    <w:rsid w:val="003A2227"/>
    <w:rsid w:val="003A307B"/>
    <w:rsid w:val="003A32AB"/>
    <w:rsid w:val="003A37E9"/>
    <w:rsid w:val="003A3C5D"/>
    <w:rsid w:val="003A4572"/>
    <w:rsid w:val="003A478A"/>
    <w:rsid w:val="003B06D0"/>
    <w:rsid w:val="003B1A41"/>
    <w:rsid w:val="003B22F9"/>
    <w:rsid w:val="003B3187"/>
    <w:rsid w:val="003B3DF0"/>
    <w:rsid w:val="003B5BC5"/>
    <w:rsid w:val="003B674F"/>
    <w:rsid w:val="003C10E6"/>
    <w:rsid w:val="003C156C"/>
    <w:rsid w:val="003C1C5C"/>
    <w:rsid w:val="003C30F3"/>
    <w:rsid w:val="003C37CF"/>
    <w:rsid w:val="003C4CC2"/>
    <w:rsid w:val="003C5363"/>
    <w:rsid w:val="003C5F03"/>
    <w:rsid w:val="003C6110"/>
    <w:rsid w:val="003C6408"/>
    <w:rsid w:val="003C6E15"/>
    <w:rsid w:val="003D023A"/>
    <w:rsid w:val="003D0C17"/>
    <w:rsid w:val="003D102B"/>
    <w:rsid w:val="003D1BE8"/>
    <w:rsid w:val="003D2E9D"/>
    <w:rsid w:val="003D629C"/>
    <w:rsid w:val="003D6EB7"/>
    <w:rsid w:val="003D7C74"/>
    <w:rsid w:val="003E1E51"/>
    <w:rsid w:val="003E1ED0"/>
    <w:rsid w:val="003E2BD0"/>
    <w:rsid w:val="003E2DB1"/>
    <w:rsid w:val="003E2F21"/>
    <w:rsid w:val="003E456F"/>
    <w:rsid w:val="003E563E"/>
    <w:rsid w:val="003E5962"/>
    <w:rsid w:val="003E6B1A"/>
    <w:rsid w:val="003E7DD2"/>
    <w:rsid w:val="003F1B92"/>
    <w:rsid w:val="003F2A99"/>
    <w:rsid w:val="003F36FD"/>
    <w:rsid w:val="003F3BC1"/>
    <w:rsid w:val="003F408F"/>
    <w:rsid w:val="003F4615"/>
    <w:rsid w:val="003F5617"/>
    <w:rsid w:val="003F6BF1"/>
    <w:rsid w:val="003F777B"/>
    <w:rsid w:val="00400524"/>
    <w:rsid w:val="00404681"/>
    <w:rsid w:val="004050DB"/>
    <w:rsid w:val="004058EA"/>
    <w:rsid w:val="00405910"/>
    <w:rsid w:val="00405BC1"/>
    <w:rsid w:val="00406D73"/>
    <w:rsid w:val="00407D83"/>
    <w:rsid w:val="00410717"/>
    <w:rsid w:val="00410E03"/>
    <w:rsid w:val="00411B41"/>
    <w:rsid w:val="00411DD3"/>
    <w:rsid w:val="00412110"/>
    <w:rsid w:val="00412688"/>
    <w:rsid w:val="00412FF1"/>
    <w:rsid w:val="004136ED"/>
    <w:rsid w:val="00413706"/>
    <w:rsid w:val="004138F3"/>
    <w:rsid w:val="0041485B"/>
    <w:rsid w:val="00414E53"/>
    <w:rsid w:val="004159A8"/>
    <w:rsid w:val="0041662E"/>
    <w:rsid w:val="004171E8"/>
    <w:rsid w:val="0042097C"/>
    <w:rsid w:val="00421784"/>
    <w:rsid w:val="00422777"/>
    <w:rsid w:val="004227B3"/>
    <w:rsid w:val="00422EF2"/>
    <w:rsid w:val="0042338D"/>
    <w:rsid w:val="00424C74"/>
    <w:rsid w:val="00425164"/>
    <w:rsid w:val="004254A5"/>
    <w:rsid w:val="00425715"/>
    <w:rsid w:val="0042656C"/>
    <w:rsid w:val="0042688E"/>
    <w:rsid w:val="00427E03"/>
    <w:rsid w:val="0043067E"/>
    <w:rsid w:val="00431290"/>
    <w:rsid w:val="00431FB1"/>
    <w:rsid w:val="004328A0"/>
    <w:rsid w:val="004333CE"/>
    <w:rsid w:val="00434FD4"/>
    <w:rsid w:val="004357CE"/>
    <w:rsid w:val="004361E7"/>
    <w:rsid w:val="004367A2"/>
    <w:rsid w:val="00436E18"/>
    <w:rsid w:val="00440001"/>
    <w:rsid w:val="0044074C"/>
    <w:rsid w:val="00440E67"/>
    <w:rsid w:val="004413A9"/>
    <w:rsid w:val="00441CF5"/>
    <w:rsid w:val="00443340"/>
    <w:rsid w:val="0044466F"/>
    <w:rsid w:val="004447FA"/>
    <w:rsid w:val="004451B2"/>
    <w:rsid w:val="0044536A"/>
    <w:rsid w:val="00445578"/>
    <w:rsid w:val="00450000"/>
    <w:rsid w:val="00450682"/>
    <w:rsid w:val="0045170A"/>
    <w:rsid w:val="004523F4"/>
    <w:rsid w:val="004536DC"/>
    <w:rsid w:val="00453F3D"/>
    <w:rsid w:val="00455D4C"/>
    <w:rsid w:val="004579FA"/>
    <w:rsid w:val="00457DDE"/>
    <w:rsid w:val="0046014F"/>
    <w:rsid w:val="00460567"/>
    <w:rsid w:val="004608AE"/>
    <w:rsid w:val="00460F48"/>
    <w:rsid w:val="00463436"/>
    <w:rsid w:val="0046557D"/>
    <w:rsid w:val="00465B6B"/>
    <w:rsid w:val="00467B41"/>
    <w:rsid w:val="004701B6"/>
    <w:rsid w:val="00471983"/>
    <w:rsid w:val="00472ED4"/>
    <w:rsid w:val="0047338B"/>
    <w:rsid w:val="00473E2A"/>
    <w:rsid w:val="004744AC"/>
    <w:rsid w:val="00474B28"/>
    <w:rsid w:val="00475920"/>
    <w:rsid w:val="00475BCE"/>
    <w:rsid w:val="00475E38"/>
    <w:rsid w:val="00476916"/>
    <w:rsid w:val="00480FD0"/>
    <w:rsid w:val="0048186C"/>
    <w:rsid w:val="00482DEE"/>
    <w:rsid w:val="00486165"/>
    <w:rsid w:val="00486D70"/>
    <w:rsid w:val="00490D53"/>
    <w:rsid w:val="00491AD2"/>
    <w:rsid w:val="00492740"/>
    <w:rsid w:val="00492E00"/>
    <w:rsid w:val="004931FE"/>
    <w:rsid w:val="00494874"/>
    <w:rsid w:val="0049583A"/>
    <w:rsid w:val="00495BC4"/>
    <w:rsid w:val="00495EB4"/>
    <w:rsid w:val="00495F68"/>
    <w:rsid w:val="004966DC"/>
    <w:rsid w:val="00497B0C"/>
    <w:rsid w:val="004A1106"/>
    <w:rsid w:val="004A13AA"/>
    <w:rsid w:val="004A2CD0"/>
    <w:rsid w:val="004A42D7"/>
    <w:rsid w:val="004A4732"/>
    <w:rsid w:val="004A5A27"/>
    <w:rsid w:val="004A645E"/>
    <w:rsid w:val="004A6677"/>
    <w:rsid w:val="004B2DA4"/>
    <w:rsid w:val="004B3CAF"/>
    <w:rsid w:val="004B4588"/>
    <w:rsid w:val="004B49F3"/>
    <w:rsid w:val="004B517B"/>
    <w:rsid w:val="004B54A0"/>
    <w:rsid w:val="004B5BE4"/>
    <w:rsid w:val="004B5DB9"/>
    <w:rsid w:val="004B5F9C"/>
    <w:rsid w:val="004B5FE6"/>
    <w:rsid w:val="004B775B"/>
    <w:rsid w:val="004B7D28"/>
    <w:rsid w:val="004B7F83"/>
    <w:rsid w:val="004C19C0"/>
    <w:rsid w:val="004C20A7"/>
    <w:rsid w:val="004C22FA"/>
    <w:rsid w:val="004C3DEB"/>
    <w:rsid w:val="004C42FC"/>
    <w:rsid w:val="004C4DD9"/>
    <w:rsid w:val="004C5536"/>
    <w:rsid w:val="004D0789"/>
    <w:rsid w:val="004D1D12"/>
    <w:rsid w:val="004D20C8"/>
    <w:rsid w:val="004D2100"/>
    <w:rsid w:val="004D2554"/>
    <w:rsid w:val="004D25F4"/>
    <w:rsid w:val="004D34B9"/>
    <w:rsid w:val="004D52C9"/>
    <w:rsid w:val="004D6509"/>
    <w:rsid w:val="004D68F1"/>
    <w:rsid w:val="004D6E92"/>
    <w:rsid w:val="004D73D4"/>
    <w:rsid w:val="004D7F14"/>
    <w:rsid w:val="004D7F65"/>
    <w:rsid w:val="004E05DB"/>
    <w:rsid w:val="004E05F6"/>
    <w:rsid w:val="004E0B66"/>
    <w:rsid w:val="004E0F20"/>
    <w:rsid w:val="004E1CBE"/>
    <w:rsid w:val="004E1E9D"/>
    <w:rsid w:val="004E2524"/>
    <w:rsid w:val="004E2846"/>
    <w:rsid w:val="004E2A53"/>
    <w:rsid w:val="004E310D"/>
    <w:rsid w:val="004E4105"/>
    <w:rsid w:val="004E4D34"/>
    <w:rsid w:val="004E5591"/>
    <w:rsid w:val="004E5D1A"/>
    <w:rsid w:val="004E62C0"/>
    <w:rsid w:val="004E67E6"/>
    <w:rsid w:val="004E683F"/>
    <w:rsid w:val="004E6DDC"/>
    <w:rsid w:val="004E6F32"/>
    <w:rsid w:val="004E7B28"/>
    <w:rsid w:val="004E7F2E"/>
    <w:rsid w:val="004F1C11"/>
    <w:rsid w:val="004F222A"/>
    <w:rsid w:val="004F370B"/>
    <w:rsid w:val="004F65FF"/>
    <w:rsid w:val="005000BE"/>
    <w:rsid w:val="0050085F"/>
    <w:rsid w:val="005029AE"/>
    <w:rsid w:val="00502F35"/>
    <w:rsid w:val="0050515A"/>
    <w:rsid w:val="0050729D"/>
    <w:rsid w:val="005078FB"/>
    <w:rsid w:val="005079FE"/>
    <w:rsid w:val="005126C4"/>
    <w:rsid w:val="00512AD8"/>
    <w:rsid w:val="00512C68"/>
    <w:rsid w:val="00513633"/>
    <w:rsid w:val="0051389B"/>
    <w:rsid w:val="0051529F"/>
    <w:rsid w:val="00515C1C"/>
    <w:rsid w:val="0051660A"/>
    <w:rsid w:val="0051710E"/>
    <w:rsid w:val="005179D9"/>
    <w:rsid w:val="005223A5"/>
    <w:rsid w:val="00524964"/>
    <w:rsid w:val="0052531A"/>
    <w:rsid w:val="00525509"/>
    <w:rsid w:val="00526ACA"/>
    <w:rsid w:val="00527064"/>
    <w:rsid w:val="005276D0"/>
    <w:rsid w:val="00530E6D"/>
    <w:rsid w:val="00531552"/>
    <w:rsid w:val="00531EB1"/>
    <w:rsid w:val="00532CA0"/>
    <w:rsid w:val="005336AC"/>
    <w:rsid w:val="005344DD"/>
    <w:rsid w:val="00535568"/>
    <w:rsid w:val="00536BF5"/>
    <w:rsid w:val="00536D51"/>
    <w:rsid w:val="005371B7"/>
    <w:rsid w:val="005376C8"/>
    <w:rsid w:val="00540ECF"/>
    <w:rsid w:val="00541453"/>
    <w:rsid w:val="0054239C"/>
    <w:rsid w:val="00543562"/>
    <w:rsid w:val="00544DC7"/>
    <w:rsid w:val="0054540C"/>
    <w:rsid w:val="0054603B"/>
    <w:rsid w:val="00546BF8"/>
    <w:rsid w:val="0055201B"/>
    <w:rsid w:val="005520B6"/>
    <w:rsid w:val="0055270B"/>
    <w:rsid w:val="00552878"/>
    <w:rsid w:val="005538D5"/>
    <w:rsid w:val="00555814"/>
    <w:rsid w:val="0055595F"/>
    <w:rsid w:val="00555AEF"/>
    <w:rsid w:val="005616E8"/>
    <w:rsid w:val="00563789"/>
    <w:rsid w:val="00563FDB"/>
    <w:rsid w:val="00564789"/>
    <w:rsid w:val="00564823"/>
    <w:rsid w:val="00564865"/>
    <w:rsid w:val="00565AFD"/>
    <w:rsid w:val="0056646B"/>
    <w:rsid w:val="00566617"/>
    <w:rsid w:val="00566DF2"/>
    <w:rsid w:val="005702FA"/>
    <w:rsid w:val="00570CE9"/>
    <w:rsid w:val="00571A75"/>
    <w:rsid w:val="00571FCE"/>
    <w:rsid w:val="00572171"/>
    <w:rsid w:val="00572743"/>
    <w:rsid w:val="00572D3E"/>
    <w:rsid w:val="00573282"/>
    <w:rsid w:val="00573887"/>
    <w:rsid w:val="005749DD"/>
    <w:rsid w:val="00574D1C"/>
    <w:rsid w:val="00576DBB"/>
    <w:rsid w:val="00580624"/>
    <w:rsid w:val="00581076"/>
    <w:rsid w:val="00583129"/>
    <w:rsid w:val="005834E1"/>
    <w:rsid w:val="00583CC4"/>
    <w:rsid w:val="00585E5B"/>
    <w:rsid w:val="00586CA1"/>
    <w:rsid w:val="00586E5B"/>
    <w:rsid w:val="005871D5"/>
    <w:rsid w:val="00587F19"/>
    <w:rsid w:val="00590678"/>
    <w:rsid w:val="00591B07"/>
    <w:rsid w:val="005920A2"/>
    <w:rsid w:val="005937A4"/>
    <w:rsid w:val="00593ECA"/>
    <w:rsid w:val="00594FB1"/>
    <w:rsid w:val="00595FA3"/>
    <w:rsid w:val="005979E1"/>
    <w:rsid w:val="00597B98"/>
    <w:rsid w:val="005A0F31"/>
    <w:rsid w:val="005A1E22"/>
    <w:rsid w:val="005A1FDE"/>
    <w:rsid w:val="005A22FA"/>
    <w:rsid w:val="005A441D"/>
    <w:rsid w:val="005A4765"/>
    <w:rsid w:val="005A5B2C"/>
    <w:rsid w:val="005A5B59"/>
    <w:rsid w:val="005A74CF"/>
    <w:rsid w:val="005B0254"/>
    <w:rsid w:val="005B03D5"/>
    <w:rsid w:val="005B165A"/>
    <w:rsid w:val="005B3E2D"/>
    <w:rsid w:val="005B499D"/>
    <w:rsid w:val="005B4D2E"/>
    <w:rsid w:val="005B599A"/>
    <w:rsid w:val="005B62D0"/>
    <w:rsid w:val="005B7CAB"/>
    <w:rsid w:val="005C002A"/>
    <w:rsid w:val="005C3BB6"/>
    <w:rsid w:val="005C4314"/>
    <w:rsid w:val="005C60D6"/>
    <w:rsid w:val="005C6285"/>
    <w:rsid w:val="005C7EB8"/>
    <w:rsid w:val="005D0810"/>
    <w:rsid w:val="005D0A07"/>
    <w:rsid w:val="005D0D0B"/>
    <w:rsid w:val="005D1F90"/>
    <w:rsid w:val="005D3A0A"/>
    <w:rsid w:val="005D3F16"/>
    <w:rsid w:val="005D46E5"/>
    <w:rsid w:val="005D508E"/>
    <w:rsid w:val="005D5110"/>
    <w:rsid w:val="005D5B23"/>
    <w:rsid w:val="005D6797"/>
    <w:rsid w:val="005D6B5E"/>
    <w:rsid w:val="005D7BF6"/>
    <w:rsid w:val="005E0664"/>
    <w:rsid w:val="005E08CB"/>
    <w:rsid w:val="005E0948"/>
    <w:rsid w:val="005E103B"/>
    <w:rsid w:val="005E2F94"/>
    <w:rsid w:val="005E308F"/>
    <w:rsid w:val="005E3FA6"/>
    <w:rsid w:val="005E42E3"/>
    <w:rsid w:val="005E457D"/>
    <w:rsid w:val="005E619C"/>
    <w:rsid w:val="005E66AC"/>
    <w:rsid w:val="005F1842"/>
    <w:rsid w:val="005F1CFE"/>
    <w:rsid w:val="005F2973"/>
    <w:rsid w:val="005F3230"/>
    <w:rsid w:val="005F442B"/>
    <w:rsid w:val="005F497C"/>
    <w:rsid w:val="005F4B9D"/>
    <w:rsid w:val="005F518D"/>
    <w:rsid w:val="005F5985"/>
    <w:rsid w:val="005F64D8"/>
    <w:rsid w:val="005F6899"/>
    <w:rsid w:val="005F74BC"/>
    <w:rsid w:val="00600A8E"/>
    <w:rsid w:val="00601013"/>
    <w:rsid w:val="00601BD7"/>
    <w:rsid w:val="00601DA7"/>
    <w:rsid w:val="00602D17"/>
    <w:rsid w:val="00603217"/>
    <w:rsid w:val="00603405"/>
    <w:rsid w:val="00604907"/>
    <w:rsid w:val="00606601"/>
    <w:rsid w:val="00610040"/>
    <w:rsid w:val="00610366"/>
    <w:rsid w:val="00612522"/>
    <w:rsid w:val="0061413A"/>
    <w:rsid w:val="006149D7"/>
    <w:rsid w:val="006152BB"/>
    <w:rsid w:val="006157CF"/>
    <w:rsid w:val="00616A29"/>
    <w:rsid w:val="0062046E"/>
    <w:rsid w:val="00622377"/>
    <w:rsid w:val="00622BB7"/>
    <w:rsid w:val="00624C28"/>
    <w:rsid w:val="006254CB"/>
    <w:rsid w:val="00625541"/>
    <w:rsid w:val="00626CF3"/>
    <w:rsid w:val="006274A7"/>
    <w:rsid w:val="00631412"/>
    <w:rsid w:val="00631925"/>
    <w:rsid w:val="00633B35"/>
    <w:rsid w:val="00634352"/>
    <w:rsid w:val="00634B36"/>
    <w:rsid w:val="00635461"/>
    <w:rsid w:val="00635977"/>
    <w:rsid w:val="0063730D"/>
    <w:rsid w:val="0064085E"/>
    <w:rsid w:val="00640F29"/>
    <w:rsid w:val="00643AE5"/>
    <w:rsid w:val="00645F40"/>
    <w:rsid w:val="00646B61"/>
    <w:rsid w:val="00646BBC"/>
    <w:rsid w:val="006475F1"/>
    <w:rsid w:val="00650FEE"/>
    <w:rsid w:val="00651521"/>
    <w:rsid w:val="006519C2"/>
    <w:rsid w:val="006521CC"/>
    <w:rsid w:val="006536C9"/>
    <w:rsid w:val="006540C6"/>
    <w:rsid w:val="00654668"/>
    <w:rsid w:val="00655BD4"/>
    <w:rsid w:val="006619E3"/>
    <w:rsid w:val="00662000"/>
    <w:rsid w:val="00663599"/>
    <w:rsid w:val="006635CD"/>
    <w:rsid w:val="006637AB"/>
    <w:rsid w:val="006650E5"/>
    <w:rsid w:val="00665B53"/>
    <w:rsid w:val="00665E00"/>
    <w:rsid w:val="006660D2"/>
    <w:rsid w:val="00667676"/>
    <w:rsid w:val="0066777F"/>
    <w:rsid w:val="00667FE2"/>
    <w:rsid w:val="0067210E"/>
    <w:rsid w:val="00672505"/>
    <w:rsid w:val="006732D8"/>
    <w:rsid w:val="00674376"/>
    <w:rsid w:val="0067439F"/>
    <w:rsid w:val="00674CB6"/>
    <w:rsid w:val="00675177"/>
    <w:rsid w:val="006759C8"/>
    <w:rsid w:val="00675B54"/>
    <w:rsid w:val="00675F70"/>
    <w:rsid w:val="00681AE5"/>
    <w:rsid w:val="00681B80"/>
    <w:rsid w:val="00683373"/>
    <w:rsid w:val="00683563"/>
    <w:rsid w:val="006846A7"/>
    <w:rsid w:val="006849BD"/>
    <w:rsid w:val="00684A5F"/>
    <w:rsid w:val="00685CD5"/>
    <w:rsid w:val="00686254"/>
    <w:rsid w:val="0068761C"/>
    <w:rsid w:val="00687A5B"/>
    <w:rsid w:val="00687B87"/>
    <w:rsid w:val="006904B3"/>
    <w:rsid w:val="00690BED"/>
    <w:rsid w:val="006915FE"/>
    <w:rsid w:val="00691BB2"/>
    <w:rsid w:val="00691C64"/>
    <w:rsid w:val="00692500"/>
    <w:rsid w:val="00692A86"/>
    <w:rsid w:val="00695190"/>
    <w:rsid w:val="00695BE6"/>
    <w:rsid w:val="0069605E"/>
    <w:rsid w:val="006970CB"/>
    <w:rsid w:val="006976D8"/>
    <w:rsid w:val="006A06D0"/>
    <w:rsid w:val="006A1C9A"/>
    <w:rsid w:val="006A21FD"/>
    <w:rsid w:val="006A3D7D"/>
    <w:rsid w:val="006A4428"/>
    <w:rsid w:val="006A465F"/>
    <w:rsid w:val="006A4997"/>
    <w:rsid w:val="006A49FE"/>
    <w:rsid w:val="006A6B0F"/>
    <w:rsid w:val="006A6BFC"/>
    <w:rsid w:val="006A7391"/>
    <w:rsid w:val="006A7EA7"/>
    <w:rsid w:val="006B1835"/>
    <w:rsid w:val="006B270D"/>
    <w:rsid w:val="006B2DE9"/>
    <w:rsid w:val="006B3874"/>
    <w:rsid w:val="006B64C2"/>
    <w:rsid w:val="006B7DEF"/>
    <w:rsid w:val="006C00BA"/>
    <w:rsid w:val="006C0BF2"/>
    <w:rsid w:val="006C2C9D"/>
    <w:rsid w:val="006C2DB0"/>
    <w:rsid w:val="006C3D27"/>
    <w:rsid w:val="006C4DD6"/>
    <w:rsid w:val="006C7812"/>
    <w:rsid w:val="006D6992"/>
    <w:rsid w:val="006D72A7"/>
    <w:rsid w:val="006D7CBE"/>
    <w:rsid w:val="006E08D5"/>
    <w:rsid w:val="006E28D8"/>
    <w:rsid w:val="006E373C"/>
    <w:rsid w:val="006E4C88"/>
    <w:rsid w:val="006E5295"/>
    <w:rsid w:val="006E5C1B"/>
    <w:rsid w:val="006E6336"/>
    <w:rsid w:val="006E660C"/>
    <w:rsid w:val="006E6703"/>
    <w:rsid w:val="006E7196"/>
    <w:rsid w:val="006E77D3"/>
    <w:rsid w:val="006F071C"/>
    <w:rsid w:val="006F0BF6"/>
    <w:rsid w:val="006F114C"/>
    <w:rsid w:val="006F15AA"/>
    <w:rsid w:val="006F28A0"/>
    <w:rsid w:val="006F504B"/>
    <w:rsid w:val="006F50AC"/>
    <w:rsid w:val="006F6133"/>
    <w:rsid w:val="006F6E31"/>
    <w:rsid w:val="006F6E98"/>
    <w:rsid w:val="00700BF7"/>
    <w:rsid w:val="00700E38"/>
    <w:rsid w:val="007010BB"/>
    <w:rsid w:val="00701671"/>
    <w:rsid w:val="0070180D"/>
    <w:rsid w:val="007021D5"/>
    <w:rsid w:val="007043B0"/>
    <w:rsid w:val="00705DD1"/>
    <w:rsid w:val="007072CC"/>
    <w:rsid w:val="00710014"/>
    <w:rsid w:val="007101B9"/>
    <w:rsid w:val="0071163F"/>
    <w:rsid w:val="00711D52"/>
    <w:rsid w:val="00713C98"/>
    <w:rsid w:val="00715A5F"/>
    <w:rsid w:val="00716E88"/>
    <w:rsid w:val="00717017"/>
    <w:rsid w:val="007172D7"/>
    <w:rsid w:val="007214F8"/>
    <w:rsid w:val="00722028"/>
    <w:rsid w:val="00724251"/>
    <w:rsid w:val="007257E0"/>
    <w:rsid w:val="007258EA"/>
    <w:rsid w:val="00725A19"/>
    <w:rsid w:val="0072658E"/>
    <w:rsid w:val="00726DC8"/>
    <w:rsid w:val="00727314"/>
    <w:rsid w:val="00727E7B"/>
    <w:rsid w:val="0073175C"/>
    <w:rsid w:val="00731A2C"/>
    <w:rsid w:val="0073236B"/>
    <w:rsid w:val="00732DBC"/>
    <w:rsid w:val="00733940"/>
    <w:rsid w:val="00734F0D"/>
    <w:rsid w:val="0073522D"/>
    <w:rsid w:val="007359E7"/>
    <w:rsid w:val="00735C37"/>
    <w:rsid w:val="00737B58"/>
    <w:rsid w:val="007401FA"/>
    <w:rsid w:val="0074109E"/>
    <w:rsid w:val="00742479"/>
    <w:rsid w:val="00743021"/>
    <w:rsid w:val="00743D82"/>
    <w:rsid w:val="007442E5"/>
    <w:rsid w:val="007443FE"/>
    <w:rsid w:val="00746C03"/>
    <w:rsid w:val="00747750"/>
    <w:rsid w:val="007479A8"/>
    <w:rsid w:val="00747BBD"/>
    <w:rsid w:val="00750390"/>
    <w:rsid w:val="00750C22"/>
    <w:rsid w:val="007515C8"/>
    <w:rsid w:val="00751EE0"/>
    <w:rsid w:val="0075295A"/>
    <w:rsid w:val="00752DA4"/>
    <w:rsid w:val="00753364"/>
    <w:rsid w:val="00753E53"/>
    <w:rsid w:val="007540F0"/>
    <w:rsid w:val="0075485D"/>
    <w:rsid w:val="00754A0D"/>
    <w:rsid w:val="00754F0D"/>
    <w:rsid w:val="007573C1"/>
    <w:rsid w:val="00757B65"/>
    <w:rsid w:val="007615A9"/>
    <w:rsid w:val="007618E9"/>
    <w:rsid w:val="007625ED"/>
    <w:rsid w:val="007629DB"/>
    <w:rsid w:val="00764E69"/>
    <w:rsid w:val="00765615"/>
    <w:rsid w:val="00765910"/>
    <w:rsid w:val="00765C33"/>
    <w:rsid w:val="00766BF6"/>
    <w:rsid w:val="0076783B"/>
    <w:rsid w:val="00767988"/>
    <w:rsid w:val="00767EA6"/>
    <w:rsid w:val="007707A2"/>
    <w:rsid w:val="00771075"/>
    <w:rsid w:val="0077114A"/>
    <w:rsid w:val="00773548"/>
    <w:rsid w:val="00773BCC"/>
    <w:rsid w:val="00774C73"/>
    <w:rsid w:val="0077533E"/>
    <w:rsid w:val="00775545"/>
    <w:rsid w:val="007755A2"/>
    <w:rsid w:val="00775BDE"/>
    <w:rsid w:val="0077619C"/>
    <w:rsid w:val="00777CDC"/>
    <w:rsid w:val="00780339"/>
    <w:rsid w:val="00780592"/>
    <w:rsid w:val="007830C3"/>
    <w:rsid w:val="007839BA"/>
    <w:rsid w:val="00783BC0"/>
    <w:rsid w:val="007901AE"/>
    <w:rsid w:val="007902EF"/>
    <w:rsid w:val="00790B05"/>
    <w:rsid w:val="00794A66"/>
    <w:rsid w:val="00795D69"/>
    <w:rsid w:val="00795FDC"/>
    <w:rsid w:val="007972D1"/>
    <w:rsid w:val="007A1C74"/>
    <w:rsid w:val="007A31BD"/>
    <w:rsid w:val="007A332E"/>
    <w:rsid w:val="007A3822"/>
    <w:rsid w:val="007A4A10"/>
    <w:rsid w:val="007A4EAC"/>
    <w:rsid w:val="007A58E5"/>
    <w:rsid w:val="007A5A7C"/>
    <w:rsid w:val="007A6DEC"/>
    <w:rsid w:val="007A6E34"/>
    <w:rsid w:val="007A7410"/>
    <w:rsid w:val="007A79E6"/>
    <w:rsid w:val="007A7DD5"/>
    <w:rsid w:val="007B1476"/>
    <w:rsid w:val="007B2104"/>
    <w:rsid w:val="007B256B"/>
    <w:rsid w:val="007B2691"/>
    <w:rsid w:val="007B3B4E"/>
    <w:rsid w:val="007B6079"/>
    <w:rsid w:val="007B6C6E"/>
    <w:rsid w:val="007B7202"/>
    <w:rsid w:val="007C010A"/>
    <w:rsid w:val="007C035C"/>
    <w:rsid w:val="007C091E"/>
    <w:rsid w:val="007C152D"/>
    <w:rsid w:val="007C2CAD"/>
    <w:rsid w:val="007C3448"/>
    <w:rsid w:val="007C45A6"/>
    <w:rsid w:val="007C4880"/>
    <w:rsid w:val="007C4B83"/>
    <w:rsid w:val="007C51F2"/>
    <w:rsid w:val="007C5951"/>
    <w:rsid w:val="007C5E85"/>
    <w:rsid w:val="007C621D"/>
    <w:rsid w:val="007C62EA"/>
    <w:rsid w:val="007D008F"/>
    <w:rsid w:val="007D078C"/>
    <w:rsid w:val="007D1235"/>
    <w:rsid w:val="007D1BE0"/>
    <w:rsid w:val="007D1F28"/>
    <w:rsid w:val="007D27A6"/>
    <w:rsid w:val="007D3CED"/>
    <w:rsid w:val="007D40D4"/>
    <w:rsid w:val="007D6FB3"/>
    <w:rsid w:val="007D7478"/>
    <w:rsid w:val="007E02E8"/>
    <w:rsid w:val="007E0F6E"/>
    <w:rsid w:val="007E119B"/>
    <w:rsid w:val="007E1970"/>
    <w:rsid w:val="007E453C"/>
    <w:rsid w:val="007E47EF"/>
    <w:rsid w:val="007E4863"/>
    <w:rsid w:val="007E4C23"/>
    <w:rsid w:val="007E6A36"/>
    <w:rsid w:val="007F1EF8"/>
    <w:rsid w:val="007F1F52"/>
    <w:rsid w:val="007F39AF"/>
    <w:rsid w:val="007F3A3C"/>
    <w:rsid w:val="007F3B89"/>
    <w:rsid w:val="007F451D"/>
    <w:rsid w:val="007F5341"/>
    <w:rsid w:val="007F5A39"/>
    <w:rsid w:val="007F5CA9"/>
    <w:rsid w:val="007F675D"/>
    <w:rsid w:val="007F67AC"/>
    <w:rsid w:val="007F6D28"/>
    <w:rsid w:val="007F70FB"/>
    <w:rsid w:val="007F733C"/>
    <w:rsid w:val="007F79A5"/>
    <w:rsid w:val="00801495"/>
    <w:rsid w:val="00801A9C"/>
    <w:rsid w:val="00802F4D"/>
    <w:rsid w:val="00803A8B"/>
    <w:rsid w:val="00804B2E"/>
    <w:rsid w:val="00804FFF"/>
    <w:rsid w:val="00807366"/>
    <w:rsid w:val="0081011E"/>
    <w:rsid w:val="00812B73"/>
    <w:rsid w:val="00812D7A"/>
    <w:rsid w:val="00812FDA"/>
    <w:rsid w:val="0081377B"/>
    <w:rsid w:val="00814636"/>
    <w:rsid w:val="00814E71"/>
    <w:rsid w:val="00815978"/>
    <w:rsid w:val="0081675F"/>
    <w:rsid w:val="008200D1"/>
    <w:rsid w:val="0082036F"/>
    <w:rsid w:val="00821616"/>
    <w:rsid w:val="00821DDE"/>
    <w:rsid w:val="008223A7"/>
    <w:rsid w:val="0082333A"/>
    <w:rsid w:val="0082340D"/>
    <w:rsid w:val="00824108"/>
    <w:rsid w:val="00824918"/>
    <w:rsid w:val="00824B56"/>
    <w:rsid w:val="00826407"/>
    <w:rsid w:val="008276C8"/>
    <w:rsid w:val="008314EE"/>
    <w:rsid w:val="00831A71"/>
    <w:rsid w:val="008321EB"/>
    <w:rsid w:val="00832CEE"/>
    <w:rsid w:val="00832DB5"/>
    <w:rsid w:val="00832F47"/>
    <w:rsid w:val="008337E1"/>
    <w:rsid w:val="008337E4"/>
    <w:rsid w:val="00833DD8"/>
    <w:rsid w:val="00834AF7"/>
    <w:rsid w:val="00834C05"/>
    <w:rsid w:val="00834FA5"/>
    <w:rsid w:val="00835081"/>
    <w:rsid w:val="00835E5D"/>
    <w:rsid w:val="008362C3"/>
    <w:rsid w:val="00837275"/>
    <w:rsid w:val="00837767"/>
    <w:rsid w:val="00840BDF"/>
    <w:rsid w:val="00840D47"/>
    <w:rsid w:val="00842BB7"/>
    <w:rsid w:val="00842E0F"/>
    <w:rsid w:val="00842FF7"/>
    <w:rsid w:val="00843581"/>
    <w:rsid w:val="00843843"/>
    <w:rsid w:val="00843A76"/>
    <w:rsid w:val="00843D16"/>
    <w:rsid w:val="008447BA"/>
    <w:rsid w:val="0084619E"/>
    <w:rsid w:val="0084706E"/>
    <w:rsid w:val="00847742"/>
    <w:rsid w:val="00850323"/>
    <w:rsid w:val="00850526"/>
    <w:rsid w:val="00852A22"/>
    <w:rsid w:val="00853239"/>
    <w:rsid w:val="0085344C"/>
    <w:rsid w:val="00853848"/>
    <w:rsid w:val="008544DF"/>
    <w:rsid w:val="00854AC3"/>
    <w:rsid w:val="00856859"/>
    <w:rsid w:val="00857DBE"/>
    <w:rsid w:val="00857E85"/>
    <w:rsid w:val="00861E39"/>
    <w:rsid w:val="00861E7A"/>
    <w:rsid w:val="00863353"/>
    <w:rsid w:val="008642ED"/>
    <w:rsid w:val="0086544D"/>
    <w:rsid w:val="0086606E"/>
    <w:rsid w:val="00866D6E"/>
    <w:rsid w:val="0086740A"/>
    <w:rsid w:val="00867E2C"/>
    <w:rsid w:val="00867F08"/>
    <w:rsid w:val="00871053"/>
    <w:rsid w:val="0087239E"/>
    <w:rsid w:val="008743DF"/>
    <w:rsid w:val="00874F41"/>
    <w:rsid w:val="00875CA2"/>
    <w:rsid w:val="008800E0"/>
    <w:rsid w:val="00880DD6"/>
    <w:rsid w:val="00882717"/>
    <w:rsid w:val="0088391D"/>
    <w:rsid w:val="00884085"/>
    <w:rsid w:val="00885E38"/>
    <w:rsid w:val="00886F57"/>
    <w:rsid w:val="00890DA7"/>
    <w:rsid w:val="00891112"/>
    <w:rsid w:val="008914D9"/>
    <w:rsid w:val="00892FCC"/>
    <w:rsid w:val="00893376"/>
    <w:rsid w:val="008965C5"/>
    <w:rsid w:val="00896EBA"/>
    <w:rsid w:val="008970D9"/>
    <w:rsid w:val="008978E0"/>
    <w:rsid w:val="008A166F"/>
    <w:rsid w:val="008A33B6"/>
    <w:rsid w:val="008A3AF7"/>
    <w:rsid w:val="008A532B"/>
    <w:rsid w:val="008B1ABA"/>
    <w:rsid w:val="008B208C"/>
    <w:rsid w:val="008B3009"/>
    <w:rsid w:val="008B38DC"/>
    <w:rsid w:val="008B4A43"/>
    <w:rsid w:val="008B6BF4"/>
    <w:rsid w:val="008B71C5"/>
    <w:rsid w:val="008B7FA5"/>
    <w:rsid w:val="008C2C79"/>
    <w:rsid w:val="008C3099"/>
    <w:rsid w:val="008C3AFE"/>
    <w:rsid w:val="008C47DD"/>
    <w:rsid w:val="008C5CD9"/>
    <w:rsid w:val="008C6CA5"/>
    <w:rsid w:val="008C6F02"/>
    <w:rsid w:val="008C766E"/>
    <w:rsid w:val="008C775E"/>
    <w:rsid w:val="008C7E36"/>
    <w:rsid w:val="008D2292"/>
    <w:rsid w:val="008D2A62"/>
    <w:rsid w:val="008D353A"/>
    <w:rsid w:val="008D3F2C"/>
    <w:rsid w:val="008D55FC"/>
    <w:rsid w:val="008D5B39"/>
    <w:rsid w:val="008D69A8"/>
    <w:rsid w:val="008D7BB6"/>
    <w:rsid w:val="008E13B5"/>
    <w:rsid w:val="008E14E1"/>
    <w:rsid w:val="008E1F71"/>
    <w:rsid w:val="008E24A1"/>
    <w:rsid w:val="008E2543"/>
    <w:rsid w:val="008E290D"/>
    <w:rsid w:val="008E45C8"/>
    <w:rsid w:val="008E4F80"/>
    <w:rsid w:val="008E657B"/>
    <w:rsid w:val="008F1238"/>
    <w:rsid w:val="008F1322"/>
    <w:rsid w:val="008F2947"/>
    <w:rsid w:val="008F4DB0"/>
    <w:rsid w:val="008F4EB4"/>
    <w:rsid w:val="008F4F4C"/>
    <w:rsid w:val="008F5EF8"/>
    <w:rsid w:val="00900A59"/>
    <w:rsid w:val="00901309"/>
    <w:rsid w:val="00902ADD"/>
    <w:rsid w:val="00903F5B"/>
    <w:rsid w:val="00904427"/>
    <w:rsid w:val="00904649"/>
    <w:rsid w:val="009061B4"/>
    <w:rsid w:val="0090731B"/>
    <w:rsid w:val="009078FE"/>
    <w:rsid w:val="0091024F"/>
    <w:rsid w:val="00910298"/>
    <w:rsid w:val="009104E0"/>
    <w:rsid w:val="009113B0"/>
    <w:rsid w:val="00911722"/>
    <w:rsid w:val="00912F27"/>
    <w:rsid w:val="00913495"/>
    <w:rsid w:val="009155F3"/>
    <w:rsid w:val="00915C48"/>
    <w:rsid w:val="00915CA4"/>
    <w:rsid w:val="00915D22"/>
    <w:rsid w:val="0091728D"/>
    <w:rsid w:val="0092003D"/>
    <w:rsid w:val="00920802"/>
    <w:rsid w:val="00920ACC"/>
    <w:rsid w:val="00922544"/>
    <w:rsid w:val="009232B7"/>
    <w:rsid w:val="009233ED"/>
    <w:rsid w:val="00924789"/>
    <w:rsid w:val="00924C12"/>
    <w:rsid w:val="00925707"/>
    <w:rsid w:val="00925998"/>
    <w:rsid w:val="009268B0"/>
    <w:rsid w:val="00926B8D"/>
    <w:rsid w:val="009276DC"/>
    <w:rsid w:val="0093041E"/>
    <w:rsid w:val="009351B2"/>
    <w:rsid w:val="0093576A"/>
    <w:rsid w:val="00935B50"/>
    <w:rsid w:val="009364DC"/>
    <w:rsid w:val="00937761"/>
    <w:rsid w:val="00937907"/>
    <w:rsid w:val="00941021"/>
    <w:rsid w:val="00942082"/>
    <w:rsid w:val="00942C82"/>
    <w:rsid w:val="009443FA"/>
    <w:rsid w:val="0095183E"/>
    <w:rsid w:val="009518D8"/>
    <w:rsid w:val="00951B0C"/>
    <w:rsid w:val="00951C19"/>
    <w:rsid w:val="00952CEA"/>
    <w:rsid w:val="00953398"/>
    <w:rsid w:val="009533ED"/>
    <w:rsid w:val="00953A4B"/>
    <w:rsid w:val="00955036"/>
    <w:rsid w:val="0095544A"/>
    <w:rsid w:val="00956417"/>
    <w:rsid w:val="00956432"/>
    <w:rsid w:val="009608BA"/>
    <w:rsid w:val="0096248D"/>
    <w:rsid w:val="009625A4"/>
    <w:rsid w:val="009638E0"/>
    <w:rsid w:val="0096454B"/>
    <w:rsid w:val="00966BF7"/>
    <w:rsid w:val="00967129"/>
    <w:rsid w:val="00972B6A"/>
    <w:rsid w:val="00973AEE"/>
    <w:rsid w:val="00974417"/>
    <w:rsid w:val="00974851"/>
    <w:rsid w:val="00975549"/>
    <w:rsid w:val="00977465"/>
    <w:rsid w:val="0097762C"/>
    <w:rsid w:val="00980D34"/>
    <w:rsid w:val="009824CA"/>
    <w:rsid w:val="00982771"/>
    <w:rsid w:val="00982844"/>
    <w:rsid w:val="00983282"/>
    <w:rsid w:val="00983511"/>
    <w:rsid w:val="00983B2C"/>
    <w:rsid w:val="00985686"/>
    <w:rsid w:val="0098609E"/>
    <w:rsid w:val="009861CD"/>
    <w:rsid w:val="00986E05"/>
    <w:rsid w:val="009873BF"/>
    <w:rsid w:val="00987C2E"/>
    <w:rsid w:val="00987DA4"/>
    <w:rsid w:val="00992640"/>
    <w:rsid w:val="009936A5"/>
    <w:rsid w:val="00993D46"/>
    <w:rsid w:val="00993F78"/>
    <w:rsid w:val="00995A95"/>
    <w:rsid w:val="009A04A5"/>
    <w:rsid w:val="009A1345"/>
    <w:rsid w:val="009A1FF8"/>
    <w:rsid w:val="009A29F6"/>
    <w:rsid w:val="009A2F57"/>
    <w:rsid w:val="009A3505"/>
    <w:rsid w:val="009A4772"/>
    <w:rsid w:val="009A4B4A"/>
    <w:rsid w:val="009A4F39"/>
    <w:rsid w:val="009A606C"/>
    <w:rsid w:val="009A6926"/>
    <w:rsid w:val="009B03AC"/>
    <w:rsid w:val="009B2CDB"/>
    <w:rsid w:val="009B34AC"/>
    <w:rsid w:val="009B3E4B"/>
    <w:rsid w:val="009B41AA"/>
    <w:rsid w:val="009B5FB2"/>
    <w:rsid w:val="009B7520"/>
    <w:rsid w:val="009B7679"/>
    <w:rsid w:val="009B7E7B"/>
    <w:rsid w:val="009C0FF0"/>
    <w:rsid w:val="009C1275"/>
    <w:rsid w:val="009C178F"/>
    <w:rsid w:val="009C35E1"/>
    <w:rsid w:val="009C3610"/>
    <w:rsid w:val="009C3A7E"/>
    <w:rsid w:val="009C3F4B"/>
    <w:rsid w:val="009C466A"/>
    <w:rsid w:val="009C47A0"/>
    <w:rsid w:val="009C4D55"/>
    <w:rsid w:val="009C7104"/>
    <w:rsid w:val="009D07F7"/>
    <w:rsid w:val="009D0FE4"/>
    <w:rsid w:val="009D15BD"/>
    <w:rsid w:val="009D1A1E"/>
    <w:rsid w:val="009D2DD3"/>
    <w:rsid w:val="009D4B75"/>
    <w:rsid w:val="009D4BF4"/>
    <w:rsid w:val="009D5C73"/>
    <w:rsid w:val="009D5FF1"/>
    <w:rsid w:val="009D611F"/>
    <w:rsid w:val="009D6E46"/>
    <w:rsid w:val="009E168B"/>
    <w:rsid w:val="009E2314"/>
    <w:rsid w:val="009E2340"/>
    <w:rsid w:val="009E2EAB"/>
    <w:rsid w:val="009E41E8"/>
    <w:rsid w:val="009E47AE"/>
    <w:rsid w:val="009E7B86"/>
    <w:rsid w:val="009F0366"/>
    <w:rsid w:val="009F05F7"/>
    <w:rsid w:val="009F20C9"/>
    <w:rsid w:val="009F4C68"/>
    <w:rsid w:val="009F4E45"/>
    <w:rsid w:val="009F4F2D"/>
    <w:rsid w:val="009F5BDE"/>
    <w:rsid w:val="009F5FF0"/>
    <w:rsid w:val="009F68C5"/>
    <w:rsid w:val="00A003B8"/>
    <w:rsid w:val="00A01B25"/>
    <w:rsid w:val="00A01E6D"/>
    <w:rsid w:val="00A02FB1"/>
    <w:rsid w:val="00A03953"/>
    <w:rsid w:val="00A03CB8"/>
    <w:rsid w:val="00A045D2"/>
    <w:rsid w:val="00A04962"/>
    <w:rsid w:val="00A04B7D"/>
    <w:rsid w:val="00A102F1"/>
    <w:rsid w:val="00A1069E"/>
    <w:rsid w:val="00A118C4"/>
    <w:rsid w:val="00A11B69"/>
    <w:rsid w:val="00A12B75"/>
    <w:rsid w:val="00A139A4"/>
    <w:rsid w:val="00A13CB9"/>
    <w:rsid w:val="00A14426"/>
    <w:rsid w:val="00A14990"/>
    <w:rsid w:val="00A14C37"/>
    <w:rsid w:val="00A17979"/>
    <w:rsid w:val="00A17983"/>
    <w:rsid w:val="00A17D41"/>
    <w:rsid w:val="00A17D46"/>
    <w:rsid w:val="00A206F8"/>
    <w:rsid w:val="00A211F4"/>
    <w:rsid w:val="00A2192F"/>
    <w:rsid w:val="00A21C13"/>
    <w:rsid w:val="00A23C34"/>
    <w:rsid w:val="00A23FDA"/>
    <w:rsid w:val="00A248D2"/>
    <w:rsid w:val="00A24BAB"/>
    <w:rsid w:val="00A24D40"/>
    <w:rsid w:val="00A2723E"/>
    <w:rsid w:val="00A27503"/>
    <w:rsid w:val="00A27C39"/>
    <w:rsid w:val="00A3022D"/>
    <w:rsid w:val="00A30572"/>
    <w:rsid w:val="00A31902"/>
    <w:rsid w:val="00A32311"/>
    <w:rsid w:val="00A3302D"/>
    <w:rsid w:val="00A340D6"/>
    <w:rsid w:val="00A34A1D"/>
    <w:rsid w:val="00A34BBF"/>
    <w:rsid w:val="00A355E6"/>
    <w:rsid w:val="00A3595D"/>
    <w:rsid w:val="00A4085B"/>
    <w:rsid w:val="00A41686"/>
    <w:rsid w:val="00A41912"/>
    <w:rsid w:val="00A4401E"/>
    <w:rsid w:val="00A4481B"/>
    <w:rsid w:val="00A45379"/>
    <w:rsid w:val="00A463E0"/>
    <w:rsid w:val="00A46D17"/>
    <w:rsid w:val="00A473F4"/>
    <w:rsid w:val="00A47444"/>
    <w:rsid w:val="00A501EF"/>
    <w:rsid w:val="00A50286"/>
    <w:rsid w:val="00A5107E"/>
    <w:rsid w:val="00A523C8"/>
    <w:rsid w:val="00A528D9"/>
    <w:rsid w:val="00A5299D"/>
    <w:rsid w:val="00A52D2D"/>
    <w:rsid w:val="00A53EA8"/>
    <w:rsid w:val="00A542A5"/>
    <w:rsid w:val="00A552B3"/>
    <w:rsid w:val="00A552C4"/>
    <w:rsid w:val="00A5541A"/>
    <w:rsid w:val="00A55898"/>
    <w:rsid w:val="00A55998"/>
    <w:rsid w:val="00A5745B"/>
    <w:rsid w:val="00A57ECE"/>
    <w:rsid w:val="00A6089A"/>
    <w:rsid w:val="00A610F7"/>
    <w:rsid w:val="00A63631"/>
    <w:rsid w:val="00A6378A"/>
    <w:rsid w:val="00A63968"/>
    <w:rsid w:val="00A648E9"/>
    <w:rsid w:val="00A64A75"/>
    <w:rsid w:val="00A6663D"/>
    <w:rsid w:val="00A67DA1"/>
    <w:rsid w:val="00A7009E"/>
    <w:rsid w:val="00A70902"/>
    <w:rsid w:val="00A72C36"/>
    <w:rsid w:val="00A739AE"/>
    <w:rsid w:val="00A73F0E"/>
    <w:rsid w:val="00A74191"/>
    <w:rsid w:val="00A75BDC"/>
    <w:rsid w:val="00A76751"/>
    <w:rsid w:val="00A76B3F"/>
    <w:rsid w:val="00A779D2"/>
    <w:rsid w:val="00A8104F"/>
    <w:rsid w:val="00A83E68"/>
    <w:rsid w:val="00A844F7"/>
    <w:rsid w:val="00A853FC"/>
    <w:rsid w:val="00A86E6E"/>
    <w:rsid w:val="00A87772"/>
    <w:rsid w:val="00A909A4"/>
    <w:rsid w:val="00A912D9"/>
    <w:rsid w:val="00A924B5"/>
    <w:rsid w:val="00A92BCE"/>
    <w:rsid w:val="00A93E25"/>
    <w:rsid w:val="00A96A93"/>
    <w:rsid w:val="00A96DA9"/>
    <w:rsid w:val="00A9763D"/>
    <w:rsid w:val="00AA069F"/>
    <w:rsid w:val="00AA0DE3"/>
    <w:rsid w:val="00AA21A1"/>
    <w:rsid w:val="00AA2656"/>
    <w:rsid w:val="00AA39AE"/>
    <w:rsid w:val="00AA4691"/>
    <w:rsid w:val="00AA46C3"/>
    <w:rsid w:val="00AA5B01"/>
    <w:rsid w:val="00AA606E"/>
    <w:rsid w:val="00AA64C1"/>
    <w:rsid w:val="00AA69A3"/>
    <w:rsid w:val="00AA739E"/>
    <w:rsid w:val="00AB05A9"/>
    <w:rsid w:val="00AB0713"/>
    <w:rsid w:val="00AB1510"/>
    <w:rsid w:val="00AB23E3"/>
    <w:rsid w:val="00AB2DCF"/>
    <w:rsid w:val="00AB3C28"/>
    <w:rsid w:val="00AB47BD"/>
    <w:rsid w:val="00AB49E4"/>
    <w:rsid w:val="00AB5732"/>
    <w:rsid w:val="00AB5D29"/>
    <w:rsid w:val="00AB6458"/>
    <w:rsid w:val="00AB6A34"/>
    <w:rsid w:val="00AB6FC0"/>
    <w:rsid w:val="00AB7318"/>
    <w:rsid w:val="00AB7DB7"/>
    <w:rsid w:val="00AC02A1"/>
    <w:rsid w:val="00AC1A09"/>
    <w:rsid w:val="00AC2994"/>
    <w:rsid w:val="00AC4220"/>
    <w:rsid w:val="00AC496D"/>
    <w:rsid w:val="00AC4ECF"/>
    <w:rsid w:val="00AC555A"/>
    <w:rsid w:val="00AC579E"/>
    <w:rsid w:val="00AC5D51"/>
    <w:rsid w:val="00AC6610"/>
    <w:rsid w:val="00AC703C"/>
    <w:rsid w:val="00AC72A1"/>
    <w:rsid w:val="00AC773F"/>
    <w:rsid w:val="00AC784A"/>
    <w:rsid w:val="00AC7BDA"/>
    <w:rsid w:val="00AD05EE"/>
    <w:rsid w:val="00AD24FD"/>
    <w:rsid w:val="00AD342F"/>
    <w:rsid w:val="00AD3980"/>
    <w:rsid w:val="00AD3FD6"/>
    <w:rsid w:val="00AD4628"/>
    <w:rsid w:val="00AD58CC"/>
    <w:rsid w:val="00AD70EB"/>
    <w:rsid w:val="00AD73DD"/>
    <w:rsid w:val="00AE0244"/>
    <w:rsid w:val="00AE0360"/>
    <w:rsid w:val="00AE064A"/>
    <w:rsid w:val="00AE0D1A"/>
    <w:rsid w:val="00AE156E"/>
    <w:rsid w:val="00AE39BD"/>
    <w:rsid w:val="00AE3B0C"/>
    <w:rsid w:val="00AE3FDA"/>
    <w:rsid w:val="00AE4F34"/>
    <w:rsid w:val="00AE50BA"/>
    <w:rsid w:val="00AE558C"/>
    <w:rsid w:val="00AE6568"/>
    <w:rsid w:val="00AE7A71"/>
    <w:rsid w:val="00AF0060"/>
    <w:rsid w:val="00AF0211"/>
    <w:rsid w:val="00AF1C44"/>
    <w:rsid w:val="00AF20E4"/>
    <w:rsid w:val="00AF2C1D"/>
    <w:rsid w:val="00AF36E6"/>
    <w:rsid w:val="00AF40F3"/>
    <w:rsid w:val="00AF46FF"/>
    <w:rsid w:val="00AF48BA"/>
    <w:rsid w:val="00AF5CD3"/>
    <w:rsid w:val="00AF6F27"/>
    <w:rsid w:val="00AF706B"/>
    <w:rsid w:val="00AF76D9"/>
    <w:rsid w:val="00B00D99"/>
    <w:rsid w:val="00B022E0"/>
    <w:rsid w:val="00B034CF"/>
    <w:rsid w:val="00B03A1F"/>
    <w:rsid w:val="00B03D3F"/>
    <w:rsid w:val="00B03D91"/>
    <w:rsid w:val="00B04164"/>
    <w:rsid w:val="00B04191"/>
    <w:rsid w:val="00B045AE"/>
    <w:rsid w:val="00B054B7"/>
    <w:rsid w:val="00B05C4F"/>
    <w:rsid w:val="00B065C6"/>
    <w:rsid w:val="00B06918"/>
    <w:rsid w:val="00B07AE1"/>
    <w:rsid w:val="00B07E16"/>
    <w:rsid w:val="00B10465"/>
    <w:rsid w:val="00B107CF"/>
    <w:rsid w:val="00B111D6"/>
    <w:rsid w:val="00B1243A"/>
    <w:rsid w:val="00B1294C"/>
    <w:rsid w:val="00B12B26"/>
    <w:rsid w:val="00B13AED"/>
    <w:rsid w:val="00B13D10"/>
    <w:rsid w:val="00B150E8"/>
    <w:rsid w:val="00B150F0"/>
    <w:rsid w:val="00B15198"/>
    <w:rsid w:val="00B159FF"/>
    <w:rsid w:val="00B15D49"/>
    <w:rsid w:val="00B16569"/>
    <w:rsid w:val="00B16D93"/>
    <w:rsid w:val="00B2027F"/>
    <w:rsid w:val="00B20757"/>
    <w:rsid w:val="00B222A8"/>
    <w:rsid w:val="00B224B8"/>
    <w:rsid w:val="00B2281A"/>
    <w:rsid w:val="00B22C0A"/>
    <w:rsid w:val="00B2408A"/>
    <w:rsid w:val="00B248E5"/>
    <w:rsid w:val="00B2493D"/>
    <w:rsid w:val="00B26FFA"/>
    <w:rsid w:val="00B27468"/>
    <w:rsid w:val="00B278B4"/>
    <w:rsid w:val="00B305AD"/>
    <w:rsid w:val="00B3066B"/>
    <w:rsid w:val="00B3101C"/>
    <w:rsid w:val="00B31783"/>
    <w:rsid w:val="00B32757"/>
    <w:rsid w:val="00B32973"/>
    <w:rsid w:val="00B32BE8"/>
    <w:rsid w:val="00B32DE3"/>
    <w:rsid w:val="00B35226"/>
    <w:rsid w:val="00B353D9"/>
    <w:rsid w:val="00B357F2"/>
    <w:rsid w:val="00B35EBE"/>
    <w:rsid w:val="00B35FD8"/>
    <w:rsid w:val="00B37405"/>
    <w:rsid w:val="00B374A8"/>
    <w:rsid w:val="00B412E0"/>
    <w:rsid w:val="00B41CAB"/>
    <w:rsid w:val="00B435E0"/>
    <w:rsid w:val="00B43773"/>
    <w:rsid w:val="00B43F4F"/>
    <w:rsid w:val="00B44B69"/>
    <w:rsid w:val="00B452D4"/>
    <w:rsid w:val="00B45740"/>
    <w:rsid w:val="00B46B4B"/>
    <w:rsid w:val="00B510A8"/>
    <w:rsid w:val="00B5137E"/>
    <w:rsid w:val="00B51D59"/>
    <w:rsid w:val="00B51FA5"/>
    <w:rsid w:val="00B5270E"/>
    <w:rsid w:val="00B52848"/>
    <w:rsid w:val="00B53FF7"/>
    <w:rsid w:val="00B54EBA"/>
    <w:rsid w:val="00B55539"/>
    <w:rsid w:val="00B55871"/>
    <w:rsid w:val="00B561C4"/>
    <w:rsid w:val="00B57EA9"/>
    <w:rsid w:val="00B60D70"/>
    <w:rsid w:val="00B60EA0"/>
    <w:rsid w:val="00B62C0B"/>
    <w:rsid w:val="00B643FB"/>
    <w:rsid w:val="00B658C1"/>
    <w:rsid w:val="00B67CDB"/>
    <w:rsid w:val="00B7073C"/>
    <w:rsid w:val="00B7188C"/>
    <w:rsid w:val="00B723F2"/>
    <w:rsid w:val="00B7245A"/>
    <w:rsid w:val="00B72F16"/>
    <w:rsid w:val="00B732D4"/>
    <w:rsid w:val="00B74FE3"/>
    <w:rsid w:val="00B75ACC"/>
    <w:rsid w:val="00B7620D"/>
    <w:rsid w:val="00B76C57"/>
    <w:rsid w:val="00B80A9D"/>
    <w:rsid w:val="00B81130"/>
    <w:rsid w:val="00B81969"/>
    <w:rsid w:val="00B81DC3"/>
    <w:rsid w:val="00B823DC"/>
    <w:rsid w:val="00B83136"/>
    <w:rsid w:val="00B84899"/>
    <w:rsid w:val="00B86057"/>
    <w:rsid w:val="00B872B3"/>
    <w:rsid w:val="00B875CE"/>
    <w:rsid w:val="00B9094F"/>
    <w:rsid w:val="00B92129"/>
    <w:rsid w:val="00B922DD"/>
    <w:rsid w:val="00B93C3C"/>
    <w:rsid w:val="00B94038"/>
    <w:rsid w:val="00BA045B"/>
    <w:rsid w:val="00BA152A"/>
    <w:rsid w:val="00BA15D6"/>
    <w:rsid w:val="00BA20F1"/>
    <w:rsid w:val="00BA2D8A"/>
    <w:rsid w:val="00BA3CCF"/>
    <w:rsid w:val="00BA6263"/>
    <w:rsid w:val="00BB0292"/>
    <w:rsid w:val="00BB50B1"/>
    <w:rsid w:val="00BB52B8"/>
    <w:rsid w:val="00BB545A"/>
    <w:rsid w:val="00BB6DE8"/>
    <w:rsid w:val="00BC0312"/>
    <w:rsid w:val="00BC1BFD"/>
    <w:rsid w:val="00BC2559"/>
    <w:rsid w:val="00BC289F"/>
    <w:rsid w:val="00BC2A9D"/>
    <w:rsid w:val="00BC33C9"/>
    <w:rsid w:val="00BC39F4"/>
    <w:rsid w:val="00BC3E44"/>
    <w:rsid w:val="00BC529E"/>
    <w:rsid w:val="00BC5370"/>
    <w:rsid w:val="00BC5537"/>
    <w:rsid w:val="00BC5754"/>
    <w:rsid w:val="00BC5809"/>
    <w:rsid w:val="00BC5F0E"/>
    <w:rsid w:val="00BC6240"/>
    <w:rsid w:val="00BC635E"/>
    <w:rsid w:val="00BC6FEF"/>
    <w:rsid w:val="00BC74E1"/>
    <w:rsid w:val="00BC784C"/>
    <w:rsid w:val="00BC7AB4"/>
    <w:rsid w:val="00BD0A23"/>
    <w:rsid w:val="00BD1389"/>
    <w:rsid w:val="00BD16FC"/>
    <w:rsid w:val="00BD208D"/>
    <w:rsid w:val="00BD24C3"/>
    <w:rsid w:val="00BD2554"/>
    <w:rsid w:val="00BD35DC"/>
    <w:rsid w:val="00BD44E2"/>
    <w:rsid w:val="00BD47E6"/>
    <w:rsid w:val="00BD491D"/>
    <w:rsid w:val="00BD4E9A"/>
    <w:rsid w:val="00BD5264"/>
    <w:rsid w:val="00BD63E8"/>
    <w:rsid w:val="00BD692C"/>
    <w:rsid w:val="00BD7129"/>
    <w:rsid w:val="00BD7C11"/>
    <w:rsid w:val="00BE08C2"/>
    <w:rsid w:val="00BE2459"/>
    <w:rsid w:val="00BE3000"/>
    <w:rsid w:val="00BE73D7"/>
    <w:rsid w:val="00BF1751"/>
    <w:rsid w:val="00BF2F8B"/>
    <w:rsid w:val="00BF3D2E"/>
    <w:rsid w:val="00BF4D58"/>
    <w:rsid w:val="00BF553C"/>
    <w:rsid w:val="00BF616B"/>
    <w:rsid w:val="00BF6594"/>
    <w:rsid w:val="00BF7538"/>
    <w:rsid w:val="00BF7FB4"/>
    <w:rsid w:val="00C020BE"/>
    <w:rsid w:val="00C02340"/>
    <w:rsid w:val="00C02740"/>
    <w:rsid w:val="00C02C2D"/>
    <w:rsid w:val="00C04440"/>
    <w:rsid w:val="00C0464C"/>
    <w:rsid w:val="00C04711"/>
    <w:rsid w:val="00C04A83"/>
    <w:rsid w:val="00C04B0F"/>
    <w:rsid w:val="00C04FB1"/>
    <w:rsid w:val="00C0567E"/>
    <w:rsid w:val="00C057CA"/>
    <w:rsid w:val="00C05FAF"/>
    <w:rsid w:val="00C070EA"/>
    <w:rsid w:val="00C10451"/>
    <w:rsid w:val="00C107D2"/>
    <w:rsid w:val="00C118F8"/>
    <w:rsid w:val="00C12248"/>
    <w:rsid w:val="00C1241B"/>
    <w:rsid w:val="00C141DD"/>
    <w:rsid w:val="00C14B4C"/>
    <w:rsid w:val="00C15A3D"/>
    <w:rsid w:val="00C15ECB"/>
    <w:rsid w:val="00C16315"/>
    <w:rsid w:val="00C17FFA"/>
    <w:rsid w:val="00C20F9F"/>
    <w:rsid w:val="00C2157B"/>
    <w:rsid w:val="00C24B95"/>
    <w:rsid w:val="00C26ABE"/>
    <w:rsid w:val="00C26F58"/>
    <w:rsid w:val="00C26FD4"/>
    <w:rsid w:val="00C306FE"/>
    <w:rsid w:val="00C31855"/>
    <w:rsid w:val="00C32EB1"/>
    <w:rsid w:val="00C35AE3"/>
    <w:rsid w:val="00C36C5E"/>
    <w:rsid w:val="00C36F42"/>
    <w:rsid w:val="00C372E7"/>
    <w:rsid w:val="00C37993"/>
    <w:rsid w:val="00C401DA"/>
    <w:rsid w:val="00C41E2F"/>
    <w:rsid w:val="00C421E0"/>
    <w:rsid w:val="00C4288C"/>
    <w:rsid w:val="00C4300F"/>
    <w:rsid w:val="00C441FD"/>
    <w:rsid w:val="00C44B8B"/>
    <w:rsid w:val="00C467CC"/>
    <w:rsid w:val="00C46C50"/>
    <w:rsid w:val="00C46F08"/>
    <w:rsid w:val="00C477D3"/>
    <w:rsid w:val="00C511EF"/>
    <w:rsid w:val="00C516D0"/>
    <w:rsid w:val="00C56A06"/>
    <w:rsid w:val="00C56CC0"/>
    <w:rsid w:val="00C57DE0"/>
    <w:rsid w:val="00C628DE"/>
    <w:rsid w:val="00C62A51"/>
    <w:rsid w:val="00C62B96"/>
    <w:rsid w:val="00C6354E"/>
    <w:rsid w:val="00C63705"/>
    <w:rsid w:val="00C63786"/>
    <w:rsid w:val="00C64237"/>
    <w:rsid w:val="00C65E91"/>
    <w:rsid w:val="00C66BAA"/>
    <w:rsid w:val="00C66D66"/>
    <w:rsid w:val="00C672C6"/>
    <w:rsid w:val="00C67ABE"/>
    <w:rsid w:val="00C70E55"/>
    <w:rsid w:val="00C712B3"/>
    <w:rsid w:val="00C72A47"/>
    <w:rsid w:val="00C73AF3"/>
    <w:rsid w:val="00C76005"/>
    <w:rsid w:val="00C77083"/>
    <w:rsid w:val="00C77922"/>
    <w:rsid w:val="00C77A44"/>
    <w:rsid w:val="00C80E91"/>
    <w:rsid w:val="00C80EF5"/>
    <w:rsid w:val="00C81EDD"/>
    <w:rsid w:val="00C81FD1"/>
    <w:rsid w:val="00C82AC2"/>
    <w:rsid w:val="00C86341"/>
    <w:rsid w:val="00C86511"/>
    <w:rsid w:val="00C86846"/>
    <w:rsid w:val="00C8696E"/>
    <w:rsid w:val="00C872DA"/>
    <w:rsid w:val="00C90282"/>
    <w:rsid w:val="00C91F67"/>
    <w:rsid w:val="00C923A8"/>
    <w:rsid w:val="00C928DD"/>
    <w:rsid w:val="00C92D21"/>
    <w:rsid w:val="00C9479F"/>
    <w:rsid w:val="00C96308"/>
    <w:rsid w:val="00C978D5"/>
    <w:rsid w:val="00C97BFD"/>
    <w:rsid w:val="00CA1BE4"/>
    <w:rsid w:val="00CA24CD"/>
    <w:rsid w:val="00CA293E"/>
    <w:rsid w:val="00CA3380"/>
    <w:rsid w:val="00CA3F96"/>
    <w:rsid w:val="00CA4541"/>
    <w:rsid w:val="00CA4F38"/>
    <w:rsid w:val="00CA54CD"/>
    <w:rsid w:val="00CA6CE1"/>
    <w:rsid w:val="00CA6E23"/>
    <w:rsid w:val="00CA76DC"/>
    <w:rsid w:val="00CB011D"/>
    <w:rsid w:val="00CB08F0"/>
    <w:rsid w:val="00CB20C9"/>
    <w:rsid w:val="00CB291A"/>
    <w:rsid w:val="00CB2951"/>
    <w:rsid w:val="00CB40C4"/>
    <w:rsid w:val="00CB46FA"/>
    <w:rsid w:val="00CB4C48"/>
    <w:rsid w:val="00CB51D0"/>
    <w:rsid w:val="00CB55E7"/>
    <w:rsid w:val="00CB56DE"/>
    <w:rsid w:val="00CB6BF1"/>
    <w:rsid w:val="00CB7F1F"/>
    <w:rsid w:val="00CC149E"/>
    <w:rsid w:val="00CC2E8A"/>
    <w:rsid w:val="00CC3713"/>
    <w:rsid w:val="00CC3BD1"/>
    <w:rsid w:val="00CC4A78"/>
    <w:rsid w:val="00CC50F0"/>
    <w:rsid w:val="00CC51CC"/>
    <w:rsid w:val="00CC5421"/>
    <w:rsid w:val="00CC623C"/>
    <w:rsid w:val="00CC7226"/>
    <w:rsid w:val="00CC7895"/>
    <w:rsid w:val="00CC7942"/>
    <w:rsid w:val="00CD0547"/>
    <w:rsid w:val="00CD11E0"/>
    <w:rsid w:val="00CD2BD9"/>
    <w:rsid w:val="00CD2BF9"/>
    <w:rsid w:val="00CD2E41"/>
    <w:rsid w:val="00CD2F44"/>
    <w:rsid w:val="00CD3F22"/>
    <w:rsid w:val="00CD4F56"/>
    <w:rsid w:val="00CD6A97"/>
    <w:rsid w:val="00CE0A0E"/>
    <w:rsid w:val="00CE120A"/>
    <w:rsid w:val="00CE3F05"/>
    <w:rsid w:val="00CE4393"/>
    <w:rsid w:val="00CE54F0"/>
    <w:rsid w:val="00CE5B84"/>
    <w:rsid w:val="00CE6395"/>
    <w:rsid w:val="00CE717C"/>
    <w:rsid w:val="00CE7B39"/>
    <w:rsid w:val="00CF036A"/>
    <w:rsid w:val="00CF03B3"/>
    <w:rsid w:val="00CF0B57"/>
    <w:rsid w:val="00CF0F48"/>
    <w:rsid w:val="00CF19FD"/>
    <w:rsid w:val="00CF23BD"/>
    <w:rsid w:val="00CF375F"/>
    <w:rsid w:val="00CF3F1F"/>
    <w:rsid w:val="00CF4441"/>
    <w:rsid w:val="00CF51BE"/>
    <w:rsid w:val="00CF67FC"/>
    <w:rsid w:val="00CF6D09"/>
    <w:rsid w:val="00CF7AA4"/>
    <w:rsid w:val="00D00A51"/>
    <w:rsid w:val="00D00ACE"/>
    <w:rsid w:val="00D00C95"/>
    <w:rsid w:val="00D01522"/>
    <w:rsid w:val="00D02220"/>
    <w:rsid w:val="00D025CD"/>
    <w:rsid w:val="00D032DB"/>
    <w:rsid w:val="00D05E5D"/>
    <w:rsid w:val="00D05FA1"/>
    <w:rsid w:val="00D06216"/>
    <w:rsid w:val="00D06D3C"/>
    <w:rsid w:val="00D07314"/>
    <w:rsid w:val="00D073DA"/>
    <w:rsid w:val="00D07C29"/>
    <w:rsid w:val="00D10259"/>
    <w:rsid w:val="00D11557"/>
    <w:rsid w:val="00D11BD7"/>
    <w:rsid w:val="00D12447"/>
    <w:rsid w:val="00D12A05"/>
    <w:rsid w:val="00D14BE4"/>
    <w:rsid w:val="00D15101"/>
    <w:rsid w:val="00D178B6"/>
    <w:rsid w:val="00D20589"/>
    <w:rsid w:val="00D211F2"/>
    <w:rsid w:val="00D21616"/>
    <w:rsid w:val="00D2186E"/>
    <w:rsid w:val="00D21DB9"/>
    <w:rsid w:val="00D21F5D"/>
    <w:rsid w:val="00D22DC8"/>
    <w:rsid w:val="00D22F7E"/>
    <w:rsid w:val="00D2374B"/>
    <w:rsid w:val="00D24BE7"/>
    <w:rsid w:val="00D2515F"/>
    <w:rsid w:val="00D25338"/>
    <w:rsid w:val="00D25476"/>
    <w:rsid w:val="00D25935"/>
    <w:rsid w:val="00D26C30"/>
    <w:rsid w:val="00D270B7"/>
    <w:rsid w:val="00D27555"/>
    <w:rsid w:val="00D27D6D"/>
    <w:rsid w:val="00D3151F"/>
    <w:rsid w:val="00D31AB9"/>
    <w:rsid w:val="00D3246E"/>
    <w:rsid w:val="00D32759"/>
    <w:rsid w:val="00D32AF5"/>
    <w:rsid w:val="00D337E7"/>
    <w:rsid w:val="00D34BD2"/>
    <w:rsid w:val="00D353E3"/>
    <w:rsid w:val="00D3543B"/>
    <w:rsid w:val="00D359D0"/>
    <w:rsid w:val="00D377D1"/>
    <w:rsid w:val="00D414F9"/>
    <w:rsid w:val="00D41D93"/>
    <w:rsid w:val="00D43A7B"/>
    <w:rsid w:val="00D4414B"/>
    <w:rsid w:val="00D44F76"/>
    <w:rsid w:val="00D45042"/>
    <w:rsid w:val="00D46CFA"/>
    <w:rsid w:val="00D470C6"/>
    <w:rsid w:val="00D51A1C"/>
    <w:rsid w:val="00D53BD2"/>
    <w:rsid w:val="00D53CF0"/>
    <w:rsid w:val="00D53E50"/>
    <w:rsid w:val="00D54375"/>
    <w:rsid w:val="00D5556A"/>
    <w:rsid w:val="00D55CE4"/>
    <w:rsid w:val="00D57BF8"/>
    <w:rsid w:val="00D57DB6"/>
    <w:rsid w:val="00D6048F"/>
    <w:rsid w:val="00D60E9E"/>
    <w:rsid w:val="00D60F6D"/>
    <w:rsid w:val="00D616FF"/>
    <w:rsid w:val="00D61B28"/>
    <w:rsid w:val="00D620FE"/>
    <w:rsid w:val="00D621B9"/>
    <w:rsid w:val="00D6278D"/>
    <w:rsid w:val="00D62B06"/>
    <w:rsid w:val="00D632CC"/>
    <w:rsid w:val="00D6585F"/>
    <w:rsid w:val="00D67273"/>
    <w:rsid w:val="00D675F7"/>
    <w:rsid w:val="00D67DE3"/>
    <w:rsid w:val="00D67E10"/>
    <w:rsid w:val="00D7108B"/>
    <w:rsid w:val="00D713D4"/>
    <w:rsid w:val="00D7233F"/>
    <w:rsid w:val="00D7272B"/>
    <w:rsid w:val="00D7281F"/>
    <w:rsid w:val="00D72F81"/>
    <w:rsid w:val="00D73868"/>
    <w:rsid w:val="00D75893"/>
    <w:rsid w:val="00D76794"/>
    <w:rsid w:val="00D805C9"/>
    <w:rsid w:val="00D81B68"/>
    <w:rsid w:val="00D81E9B"/>
    <w:rsid w:val="00D83F1E"/>
    <w:rsid w:val="00D84A88"/>
    <w:rsid w:val="00D84FA0"/>
    <w:rsid w:val="00D8623C"/>
    <w:rsid w:val="00D86E39"/>
    <w:rsid w:val="00D870C4"/>
    <w:rsid w:val="00D9025E"/>
    <w:rsid w:val="00D91B66"/>
    <w:rsid w:val="00D9325B"/>
    <w:rsid w:val="00D94102"/>
    <w:rsid w:val="00D94787"/>
    <w:rsid w:val="00D962BC"/>
    <w:rsid w:val="00D96D72"/>
    <w:rsid w:val="00D96FBC"/>
    <w:rsid w:val="00DA042D"/>
    <w:rsid w:val="00DA070D"/>
    <w:rsid w:val="00DA2484"/>
    <w:rsid w:val="00DA26A1"/>
    <w:rsid w:val="00DA2896"/>
    <w:rsid w:val="00DA350A"/>
    <w:rsid w:val="00DA3C1E"/>
    <w:rsid w:val="00DA52CD"/>
    <w:rsid w:val="00DA542E"/>
    <w:rsid w:val="00DA751E"/>
    <w:rsid w:val="00DA7A1E"/>
    <w:rsid w:val="00DB0171"/>
    <w:rsid w:val="00DB11AA"/>
    <w:rsid w:val="00DB1479"/>
    <w:rsid w:val="00DB1998"/>
    <w:rsid w:val="00DB43FC"/>
    <w:rsid w:val="00DB4C74"/>
    <w:rsid w:val="00DB4D75"/>
    <w:rsid w:val="00DB4E38"/>
    <w:rsid w:val="00DB648D"/>
    <w:rsid w:val="00DB66BE"/>
    <w:rsid w:val="00DB7F7A"/>
    <w:rsid w:val="00DC0E2B"/>
    <w:rsid w:val="00DC336A"/>
    <w:rsid w:val="00DC3457"/>
    <w:rsid w:val="00DC3A97"/>
    <w:rsid w:val="00DC4AE8"/>
    <w:rsid w:val="00DC6144"/>
    <w:rsid w:val="00DC6B16"/>
    <w:rsid w:val="00DC6C35"/>
    <w:rsid w:val="00DC6E95"/>
    <w:rsid w:val="00DC6F69"/>
    <w:rsid w:val="00DC718E"/>
    <w:rsid w:val="00DD11CE"/>
    <w:rsid w:val="00DD1318"/>
    <w:rsid w:val="00DD2A27"/>
    <w:rsid w:val="00DD39AE"/>
    <w:rsid w:val="00DD39BC"/>
    <w:rsid w:val="00DD3D89"/>
    <w:rsid w:val="00DD43D4"/>
    <w:rsid w:val="00DD562E"/>
    <w:rsid w:val="00DD5BD7"/>
    <w:rsid w:val="00DD5E64"/>
    <w:rsid w:val="00DD6989"/>
    <w:rsid w:val="00DD7640"/>
    <w:rsid w:val="00DE064E"/>
    <w:rsid w:val="00DE070A"/>
    <w:rsid w:val="00DE0B67"/>
    <w:rsid w:val="00DE0E15"/>
    <w:rsid w:val="00DE13F3"/>
    <w:rsid w:val="00DE187A"/>
    <w:rsid w:val="00DE18B7"/>
    <w:rsid w:val="00DE1BC6"/>
    <w:rsid w:val="00DE25DB"/>
    <w:rsid w:val="00DE2C45"/>
    <w:rsid w:val="00DE355C"/>
    <w:rsid w:val="00DE36D2"/>
    <w:rsid w:val="00DE3B31"/>
    <w:rsid w:val="00DE3C84"/>
    <w:rsid w:val="00DE3F27"/>
    <w:rsid w:val="00DE4055"/>
    <w:rsid w:val="00DE4662"/>
    <w:rsid w:val="00DE46BB"/>
    <w:rsid w:val="00DE4E85"/>
    <w:rsid w:val="00DE58C1"/>
    <w:rsid w:val="00DE6EAE"/>
    <w:rsid w:val="00DE7BC6"/>
    <w:rsid w:val="00DE7E38"/>
    <w:rsid w:val="00DF099B"/>
    <w:rsid w:val="00DF2907"/>
    <w:rsid w:val="00DF415B"/>
    <w:rsid w:val="00DF5EEE"/>
    <w:rsid w:val="00DF64C1"/>
    <w:rsid w:val="00DF6585"/>
    <w:rsid w:val="00DF679F"/>
    <w:rsid w:val="00DF72BE"/>
    <w:rsid w:val="00DF7808"/>
    <w:rsid w:val="00DF795C"/>
    <w:rsid w:val="00DF7AB5"/>
    <w:rsid w:val="00DF7E59"/>
    <w:rsid w:val="00E017CF"/>
    <w:rsid w:val="00E01E9D"/>
    <w:rsid w:val="00E02CE6"/>
    <w:rsid w:val="00E0300C"/>
    <w:rsid w:val="00E03E16"/>
    <w:rsid w:val="00E03F71"/>
    <w:rsid w:val="00E04B18"/>
    <w:rsid w:val="00E0588C"/>
    <w:rsid w:val="00E05FE3"/>
    <w:rsid w:val="00E07B21"/>
    <w:rsid w:val="00E11248"/>
    <w:rsid w:val="00E12134"/>
    <w:rsid w:val="00E121DE"/>
    <w:rsid w:val="00E12B5C"/>
    <w:rsid w:val="00E14129"/>
    <w:rsid w:val="00E14425"/>
    <w:rsid w:val="00E1453E"/>
    <w:rsid w:val="00E148D6"/>
    <w:rsid w:val="00E155B7"/>
    <w:rsid w:val="00E1566B"/>
    <w:rsid w:val="00E16965"/>
    <w:rsid w:val="00E178CA"/>
    <w:rsid w:val="00E204F1"/>
    <w:rsid w:val="00E20CDB"/>
    <w:rsid w:val="00E211D1"/>
    <w:rsid w:val="00E23D53"/>
    <w:rsid w:val="00E24465"/>
    <w:rsid w:val="00E24A00"/>
    <w:rsid w:val="00E255DA"/>
    <w:rsid w:val="00E25D40"/>
    <w:rsid w:val="00E271C0"/>
    <w:rsid w:val="00E277CC"/>
    <w:rsid w:val="00E306C4"/>
    <w:rsid w:val="00E3151C"/>
    <w:rsid w:val="00E31ADC"/>
    <w:rsid w:val="00E31DF4"/>
    <w:rsid w:val="00E33F11"/>
    <w:rsid w:val="00E34AD5"/>
    <w:rsid w:val="00E35756"/>
    <w:rsid w:val="00E35C24"/>
    <w:rsid w:val="00E35C61"/>
    <w:rsid w:val="00E36392"/>
    <w:rsid w:val="00E36E5F"/>
    <w:rsid w:val="00E37541"/>
    <w:rsid w:val="00E37E8D"/>
    <w:rsid w:val="00E40186"/>
    <w:rsid w:val="00E407C3"/>
    <w:rsid w:val="00E408C6"/>
    <w:rsid w:val="00E40A16"/>
    <w:rsid w:val="00E41520"/>
    <w:rsid w:val="00E415E0"/>
    <w:rsid w:val="00E420BD"/>
    <w:rsid w:val="00E42C89"/>
    <w:rsid w:val="00E42DC8"/>
    <w:rsid w:val="00E436CB"/>
    <w:rsid w:val="00E4534C"/>
    <w:rsid w:val="00E46E23"/>
    <w:rsid w:val="00E50A65"/>
    <w:rsid w:val="00E524B8"/>
    <w:rsid w:val="00E531F9"/>
    <w:rsid w:val="00E5380F"/>
    <w:rsid w:val="00E55C49"/>
    <w:rsid w:val="00E55F12"/>
    <w:rsid w:val="00E57100"/>
    <w:rsid w:val="00E6197C"/>
    <w:rsid w:val="00E624C2"/>
    <w:rsid w:val="00E6382F"/>
    <w:rsid w:val="00E648E0"/>
    <w:rsid w:val="00E649EE"/>
    <w:rsid w:val="00E64E5E"/>
    <w:rsid w:val="00E65613"/>
    <w:rsid w:val="00E66094"/>
    <w:rsid w:val="00E66953"/>
    <w:rsid w:val="00E669BC"/>
    <w:rsid w:val="00E707AE"/>
    <w:rsid w:val="00E717DF"/>
    <w:rsid w:val="00E71BD3"/>
    <w:rsid w:val="00E72247"/>
    <w:rsid w:val="00E7237E"/>
    <w:rsid w:val="00E72856"/>
    <w:rsid w:val="00E72DEC"/>
    <w:rsid w:val="00E7393C"/>
    <w:rsid w:val="00E74E09"/>
    <w:rsid w:val="00E76024"/>
    <w:rsid w:val="00E801EC"/>
    <w:rsid w:val="00E802D4"/>
    <w:rsid w:val="00E81710"/>
    <w:rsid w:val="00E81E92"/>
    <w:rsid w:val="00E81F2F"/>
    <w:rsid w:val="00E842F1"/>
    <w:rsid w:val="00E84B57"/>
    <w:rsid w:val="00E8652C"/>
    <w:rsid w:val="00E8688D"/>
    <w:rsid w:val="00E916A8"/>
    <w:rsid w:val="00E91F73"/>
    <w:rsid w:val="00E925A5"/>
    <w:rsid w:val="00E951F8"/>
    <w:rsid w:val="00E95DD2"/>
    <w:rsid w:val="00E9683D"/>
    <w:rsid w:val="00E96D5A"/>
    <w:rsid w:val="00E973C5"/>
    <w:rsid w:val="00EA0126"/>
    <w:rsid w:val="00EA0498"/>
    <w:rsid w:val="00EA04BD"/>
    <w:rsid w:val="00EA1FEC"/>
    <w:rsid w:val="00EA20E5"/>
    <w:rsid w:val="00EA2208"/>
    <w:rsid w:val="00EA29A3"/>
    <w:rsid w:val="00EA3E39"/>
    <w:rsid w:val="00EA6FEE"/>
    <w:rsid w:val="00EA7983"/>
    <w:rsid w:val="00EA7A62"/>
    <w:rsid w:val="00EB293C"/>
    <w:rsid w:val="00EB2FEF"/>
    <w:rsid w:val="00EB33A1"/>
    <w:rsid w:val="00EB5706"/>
    <w:rsid w:val="00EB58F0"/>
    <w:rsid w:val="00EB5BF0"/>
    <w:rsid w:val="00EB6719"/>
    <w:rsid w:val="00EC031C"/>
    <w:rsid w:val="00EC0870"/>
    <w:rsid w:val="00EC0C1B"/>
    <w:rsid w:val="00EC130A"/>
    <w:rsid w:val="00EC2A17"/>
    <w:rsid w:val="00EC2B46"/>
    <w:rsid w:val="00EC2C11"/>
    <w:rsid w:val="00EC3633"/>
    <w:rsid w:val="00EC425F"/>
    <w:rsid w:val="00EC44CB"/>
    <w:rsid w:val="00EC4A15"/>
    <w:rsid w:val="00EC4D68"/>
    <w:rsid w:val="00EC5E32"/>
    <w:rsid w:val="00EC5F44"/>
    <w:rsid w:val="00EC6250"/>
    <w:rsid w:val="00EC6AA6"/>
    <w:rsid w:val="00ED0BEC"/>
    <w:rsid w:val="00ED0D58"/>
    <w:rsid w:val="00ED15FF"/>
    <w:rsid w:val="00ED1C3E"/>
    <w:rsid w:val="00ED25CA"/>
    <w:rsid w:val="00ED3740"/>
    <w:rsid w:val="00ED4DE8"/>
    <w:rsid w:val="00ED4F9D"/>
    <w:rsid w:val="00ED51ED"/>
    <w:rsid w:val="00ED5600"/>
    <w:rsid w:val="00ED6CAA"/>
    <w:rsid w:val="00ED7FA7"/>
    <w:rsid w:val="00EE0CB2"/>
    <w:rsid w:val="00EE1BD7"/>
    <w:rsid w:val="00EE1D19"/>
    <w:rsid w:val="00EE3374"/>
    <w:rsid w:val="00EE3929"/>
    <w:rsid w:val="00EE3B35"/>
    <w:rsid w:val="00EE482A"/>
    <w:rsid w:val="00EE59D7"/>
    <w:rsid w:val="00EE699C"/>
    <w:rsid w:val="00EE6E27"/>
    <w:rsid w:val="00EE7ACD"/>
    <w:rsid w:val="00EF233C"/>
    <w:rsid w:val="00EF3EC5"/>
    <w:rsid w:val="00EF4D3D"/>
    <w:rsid w:val="00EF7525"/>
    <w:rsid w:val="00F02EDA"/>
    <w:rsid w:val="00F02FC3"/>
    <w:rsid w:val="00F03B5A"/>
    <w:rsid w:val="00F049A5"/>
    <w:rsid w:val="00F04C65"/>
    <w:rsid w:val="00F054D0"/>
    <w:rsid w:val="00F057AE"/>
    <w:rsid w:val="00F06095"/>
    <w:rsid w:val="00F0761A"/>
    <w:rsid w:val="00F1058E"/>
    <w:rsid w:val="00F11C74"/>
    <w:rsid w:val="00F14C17"/>
    <w:rsid w:val="00F14D57"/>
    <w:rsid w:val="00F1692F"/>
    <w:rsid w:val="00F2038A"/>
    <w:rsid w:val="00F221A6"/>
    <w:rsid w:val="00F222F0"/>
    <w:rsid w:val="00F225EA"/>
    <w:rsid w:val="00F240CC"/>
    <w:rsid w:val="00F24F27"/>
    <w:rsid w:val="00F256D5"/>
    <w:rsid w:val="00F26695"/>
    <w:rsid w:val="00F26B61"/>
    <w:rsid w:val="00F3252F"/>
    <w:rsid w:val="00F32866"/>
    <w:rsid w:val="00F32BA6"/>
    <w:rsid w:val="00F33A98"/>
    <w:rsid w:val="00F349C0"/>
    <w:rsid w:val="00F34C02"/>
    <w:rsid w:val="00F363AE"/>
    <w:rsid w:val="00F371A6"/>
    <w:rsid w:val="00F37221"/>
    <w:rsid w:val="00F377BF"/>
    <w:rsid w:val="00F40067"/>
    <w:rsid w:val="00F4010E"/>
    <w:rsid w:val="00F40794"/>
    <w:rsid w:val="00F407EA"/>
    <w:rsid w:val="00F4105D"/>
    <w:rsid w:val="00F41C57"/>
    <w:rsid w:val="00F41E6C"/>
    <w:rsid w:val="00F427A2"/>
    <w:rsid w:val="00F449F0"/>
    <w:rsid w:val="00F44D76"/>
    <w:rsid w:val="00F455EF"/>
    <w:rsid w:val="00F45E55"/>
    <w:rsid w:val="00F46393"/>
    <w:rsid w:val="00F4702E"/>
    <w:rsid w:val="00F4766A"/>
    <w:rsid w:val="00F47C25"/>
    <w:rsid w:val="00F50250"/>
    <w:rsid w:val="00F51A23"/>
    <w:rsid w:val="00F51E84"/>
    <w:rsid w:val="00F5293D"/>
    <w:rsid w:val="00F543A7"/>
    <w:rsid w:val="00F54429"/>
    <w:rsid w:val="00F55E0A"/>
    <w:rsid w:val="00F56193"/>
    <w:rsid w:val="00F5632E"/>
    <w:rsid w:val="00F56A32"/>
    <w:rsid w:val="00F6030D"/>
    <w:rsid w:val="00F6048C"/>
    <w:rsid w:val="00F60EE6"/>
    <w:rsid w:val="00F6220F"/>
    <w:rsid w:val="00F638F4"/>
    <w:rsid w:val="00F63C2C"/>
    <w:rsid w:val="00F63E1D"/>
    <w:rsid w:val="00F63EC2"/>
    <w:rsid w:val="00F65A37"/>
    <w:rsid w:val="00F66896"/>
    <w:rsid w:val="00F67A09"/>
    <w:rsid w:val="00F67D60"/>
    <w:rsid w:val="00F67EE4"/>
    <w:rsid w:val="00F71EE3"/>
    <w:rsid w:val="00F724B7"/>
    <w:rsid w:val="00F7407D"/>
    <w:rsid w:val="00F75E89"/>
    <w:rsid w:val="00F767AE"/>
    <w:rsid w:val="00F770EA"/>
    <w:rsid w:val="00F7710F"/>
    <w:rsid w:val="00F80F07"/>
    <w:rsid w:val="00F80F57"/>
    <w:rsid w:val="00F8177B"/>
    <w:rsid w:val="00F82E74"/>
    <w:rsid w:val="00F8323D"/>
    <w:rsid w:val="00F83C76"/>
    <w:rsid w:val="00F861FB"/>
    <w:rsid w:val="00F8627C"/>
    <w:rsid w:val="00F864F9"/>
    <w:rsid w:val="00F870F0"/>
    <w:rsid w:val="00F87394"/>
    <w:rsid w:val="00F875E1"/>
    <w:rsid w:val="00F877D2"/>
    <w:rsid w:val="00F879DA"/>
    <w:rsid w:val="00F90A83"/>
    <w:rsid w:val="00F918D2"/>
    <w:rsid w:val="00F92440"/>
    <w:rsid w:val="00F93CC1"/>
    <w:rsid w:val="00F95274"/>
    <w:rsid w:val="00F9531F"/>
    <w:rsid w:val="00F953B7"/>
    <w:rsid w:val="00F95778"/>
    <w:rsid w:val="00F957F5"/>
    <w:rsid w:val="00F95A7A"/>
    <w:rsid w:val="00F964A4"/>
    <w:rsid w:val="00FA14F0"/>
    <w:rsid w:val="00FA1ED4"/>
    <w:rsid w:val="00FA3982"/>
    <w:rsid w:val="00FA42D8"/>
    <w:rsid w:val="00FA4D96"/>
    <w:rsid w:val="00FA76D8"/>
    <w:rsid w:val="00FB060E"/>
    <w:rsid w:val="00FB099F"/>
    <w:rsid w:val="00FB0D59"/>
    <w:rsid w:val="00FB2772"/>
    <w:rsid w:val="00FB2FA2"/>
    <w:rsid w:val="00FB6405"/>
    <w:rsid w:val="00FB6C6F"/>
    <w:rsid w:val="00FB7C80"/>
    <w:rsid w:val="00FC051C"/>
    <w:rsid w:val="00FC0718"/>
    <w:rsid w:val="00FC0F64"/>
    <w:rsid w:val="00FC0FD0"/>
    <w:rsid w:val="00FC1FD3"/>
    <w:rsid w:val="00FC200D"/>
    <w:rsid w:val="00FC2609"/>
    <w:rsid w:val="00FC2643"/>
    <w:rsid w:val="00FC3283"/>
    <w:rsid w:val="00FC4298"/>
    <w:rsid w:val="00FD05AF"/>
    <w:rsid w:val="00FD098A"/>
    <w:rsid w:val="00FD0A92"/>
    <w:rsid w:val="00FD1AC5"/>
    <w:rsid w:val="00FD29C0"/>
    <w:rsid w:val="00FD3B18"/>
    <w:rsid w:val="00FD4E78"/>
    <w:rsid w:val="00FD4E7B"/>
    <w:rsid w:val="00FD562B"/>
    <w:rsid w:val="00FD6777"/>
    <w:rsid w:val="00FD6F00"/>
    <w:rsid w:val="00FD706E"/>
    <w:rsid w:val="00FD7878"/>
    <w:rsid w:val="00FD7940"/>
    <w:rsid w:val="00FE00F0"/>
    <w:rsid w:val="00FE06EF"/>
    <w:rsid w:val="00FE07C8"/>
    <w:rsid w:val="00FE13F5"/>
    <w:rsid w:val="00FE20C7"/>
    <w:rsid w:val="00FE2E36"/>
    <w:rsid w:val="00FE2FA3"/>
    <w:rsid w:val="00FE443C"/>
    <w:rsid w:val="00FE4EC1"/>
    <w:rsid w:val="00FE511F"/>
    <w:rsid w:val="00FE5160"/>
    <w:rsid w:val="00FE53C1"/>
    <w:rsid w:val="00FE7187"/>
    <w:rsid w:val="00FF1292"/>
    <w:rsid w:val="00FF1A7D"/>
    <w:rsid w:val="00FF1D35"/>
    <w:rsid w:val="00FF3869"/>
    <w:rsid w:val="00FF3F45"/>
    <w:rsid w:val="00FF4304"/>
    <w:rsid w:val="00FF4431"/>
    <w:rsid w:val="00FF4B23"/>
    <w:rsid w:val="00FF5262"/>
    <w:rsid w:val="00FF5463"/>
    <w:rsid w:val="00FF7816"/>
    <w:rsid w:val="00FF7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o:shapedefaults>
    <o:shapelayout v:ext="edit">
      <o:idmap v:ext="edit" data="2"/>
    </o:shapelayout>
  </w:shapeDefaults>
  <w:decimalSymbol w:val="."/>
  <w:listSeparator w:val=","/>
  <w14:docId w14:val="10A92F2A"/>
  <w15:docId w15:val="{E83ED2F0-8AA3-4010-880D-7A49D95BC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emiHidden/>
    <w:qFormat/>
    <w:rsid w:val="004F1C11"/>
    <w:pPr>
      <w:widowControl w:val="0"/>
      <w:jc w:val="both"/>
    </w:pPr>
  </w:style>
  <w:style w:type="paragraph" w:styleId="1">
    <w:name w:val="heading 1"/>
    <w:aliases w:val="一级标题"/>
    <w:basedOn w:val="a0"/>
    <w:next w:val="a0"/>
    <w:link w:val="10"/>
    <w:uiPriority w:val="9"/>
    <w:qFormat/>
    <w:rsid w:val="00DE25DB"/>
    <w:pPr>
      <w:keepNext/>
      <w:keepLines/>
      <w:spacing w:before="800" w:after="400"/>
      <w:ind w:firstLineChars="0" w:firstLine="0"/>
      <w:jc w:val="center"/>
      <w:outlineLvl w:val="0"/>
    </w:pPr>
    <w:rPr>
      <w:rFonts w:ascii="黑体" w:eastAsia="黑体" w:hAnsi="黑体"/>
      <w:bCs/>
      <w:sz w:val="30"/>
      <w:szCs w:val="44"/>
    </w:rPr>
  </w:style>
  <w:style w:type="paragraph" w:styleId="2">
    <w:name w:val="heading 2"/>
    <w:aliases w:val="二级标题"/>
    <w:basedOn w:val="a0"/>
    <w:next w:val="a0"/>
    <w:link w:val="20"/>
    <w:uiPriority w:val="9"/>
    <w:qFormat/>
    <w:rsid w:val="00DE25DB"/>
    <w:pPr>
      <w:keepNext/>
      <w:keepLines/>
      <w:spacing w:before="480" w:after="120"/>
      <w:ind w:firstLineChars="0" w:firstLine="0"/>
      <w:jc w:val="left"/>
      <w:outlineLvl w:val="1"/>
    </w:pPr>
    <w:rPr>
      <w:rFonts w:ascii="黑体" w:eastAsia="黑体" w:hAnsi="黑体" w:cstheme="majorBidi"/>
      <w:bCs/>
      <w:sz w:val="28"/>
      <w:szCs w:val="32"/>
    </w:rPr>
  </w:style>
  <w:style w:type="paragraph" w:styleId="3">
    <w:name w:val="heading 3"/>
    <w:aliases w:val="三级标题"/>
    <w:basedOn w:val="a0"/>
    <w:next w:val="a0"/>
    <w:link w:val="30"/>
    <w:uiPriority w:val="9"/>
    <w:unhideWhenUsed/>
    <w:qFormat/>
    <w:rsid w:val="00E24465"/>
    <w:pPr>
      <w:keepNext/>
      <w:keepLines/>
      <w:spacing w:before="240" w:after="120"/>
      <w:ind w:firstLineChars="0" w:firstLine="0"/>
      <w:jc w:val="left"/>
      <w:outlineLvl w:val="2"/>
    </w:pPr>
    <w:rPr>
      <w:rFonts w:ascii="黑体" w:eastAsia="黑体" w:hAnsi="黑体"/>
      <w:bCs/>
      <w:sz w:val="26"/>
      <w:szCs w:val="32"/>
    </w:rPr>
  </w:style>
  <w:style w:type="paragraph" w:styleId="4">
    <w:name w:val="heading 4"/>
    <w:aliases w:val="四级标题"/>
    <w:basedOn w:val="a0"/>
    <w:next w:val="a0"/>
    <w:link w:val="40"/>
    <w:uiPriority w:val="9"/>
    <w:unhideWhenUsed/>
    <w:rsid w:val="00BD2554"/>
    <w:pPr>
      <w:keepNext/>
      <w:keepLines/>
      <w:spacing w:before="240" w:after="120"/>
      <w:ind w:firstLineChars="0" w:firstLine="0"/>
      <w:outlineLvl w:val="3"/>
    </w:pPr>
    <w:rPr>
      <w:rFonts w:eastAsia="黑体" w:cstheme="majorBidi"/>
      <w:bCs/>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一般"/>
    <w:link w:val="Char"/>
    <w:qFormat/>
    <w:rsid w:val="00E35756"/>
    <w:pPr>
      <w:spacing w:line="400" w:lineRule="exact"/>
      <w:ind w:firstLineChars="200" w:firstLine="200"/>
      <w:jc w:val="both"/>
    </w:pPr>
    <w:rPr>
      <w:rFonts w:ascii="Times New Roman" w:eastAsia="宋体" w:hAnsi="Times New Roman"/>
      <w:sz w:val="24"/>
    </w:rPr>
  </w:style>
  <w:style w:type="character" w:customStyle="1" w:styleId="Char">
    <w:name w:val="正文一般 Char"/>
    <w:link w:val="a0"/>
    <w:rsid w:val="00E35756"/>
    <w:rPr>
      <w:rFonts w:ascii="Times New Roman" w:eastAsia="宋体" w:hAnsi="Times New Roman"/>
      <w:sz w:val="24"/>
    </w:rPr>
  </w:style>
  <w:style w:type="character" w:customStyle="1" w:styleId="10">
    <w:name w:val="标题 1 字符"/>
    <w:aliases w:val="一级标题 字符"/>
    <w:basedOn w:val="a1"/>
    <w:link w:val="1"/>
    <w:uiPriority w:val="9"/>
    <w:rsid w:val="00DE25DB"/>
    <w:rPr>
      <w:rFonts w:ascii="黑体" w:eastAsia="黑体" w:hAnsi="黑体"/>
      <w:bCs/>
      <w:sz w:val="30"/>
      <w:szCs w:val="44"/>
    </w:rPr>
  </w:style>
  <w:style w:type="character" w:customStyle="1" w:styleId="20">
    <w:name w:val="标题 2 字符"/>
    <w:aliases w:val="二级标题 字符"/>
    <w:basedOn w:val="a1"/>
    <w:link w:val="2"/>
    <w:uiPriority w:val="9"/>
    <w:rsid w:val="00DE25DB"/>
    <w:rPr>
      <w:rFonts w:ascii="黑体" w:eastAsia="黑体" w:hAnsi="黑体" w:cstheme="majorBidi"/>
      <w:bCs/>
      <w:sz w:val="28"/>
      <w:szCs w:val="32"/>
    </w:rPr>
  </w:style>
  <w:style w:type="character" w:customStyle="1" w:styleId="30">
    <w:name w:val="标题 3 字符"/>
    <w:aliases w:val="三级标题 字符"/>
    <w:basedOn w:val="a1"/>
    <w:link w:val="3"/>
    <w:uiPriority w:val="9"/>
    <w:rsid w:val="00E24465"/>
    <w:rPr>
      <w:rFonts w:ascii="黑体" w:eastAsia="黑体" w:hAnsi="黑体"/>
      <w:bCs/>
      <w:sz w:val="26"/>
      <w:szCs w:val="32"/>
    </w:rPr>
  </w:style>
  <w:style w:type="character" w:customStyle="1" w:styleId="40">
    <w:name w:val="标题 4 字符"/>
    <w:aliases w:val="四级标题 字符"/>
    <w:basedOn w:val="a1"/>
    <w:link w:val="4"/>
    <w:uiPriority w:val="9"/>
    <w:rsid w:val="00BD2554"/>
    <w:rPr>
      <w:rFonts w:ascii="Times New Roman" w:eastAsia="黑体" w:hAnsi="Times New Roman" w:cstheme="majorBidi"/>
      <w:bCs/>
      <w:sz w:val="24"/>
      <w:szCs w:val="28"/>
    </w:rPr>
  </w:style>
  <w:style w:type="paragraph" w:customStyle="1" w:styleId="a4">
    <w:name w:val="表名"/>
    <w:basedOn w:val="a0"/>
    <w:qFormat/>
    <w:rsid w:val="00540ECF"/>
    <w:pPr>
      <w:keepNext/>
      <w:spacing w:before="240" w:after="120" w:line="240" w:lineRule="auto"/>
      <w:ind w:firstLineChars="0" w:firstLine="0"/>
      <w:jc w:val="center"/>
    </w:pPr>
    <w:rPr>
      <w:rFonts w:eastAsia="黑体"/>
      <w:sz w:val="22"/>
    </w:rPr>
  </w:style>
  <w:style w:type="paragraph" w:customStyle="1" w:styleId="a5">
    <w:name w:val="表中文字"/>
    <w:basedOn w:val="a0"/>
    <w:qFormat/>
    <w:rsid w:val="001815D3"/>
    <w:pPr>
      <w:spacing w:before="60" w:after="60" w:line="240" w:lineRule="auto"/>
      <w:ind w:firstLineChars="0" w:firstLine="0"/>
      <w:jc w:val="center"/>
    </w:pPr>
    <w:rPr>
      <w:sz w:val="22"/>
    </w:rPr>
  </w:style>
  <w:style w:type="paragraph" w:customStyle="1" w:styleId="a6">
    <w:name w:val="图名"/>
    <w:basedOn w:val="a0"/>
    <w:next w:val="a0"/>
    <w:autoRedefine/>
    <w:qFormat/>
    <w:rsid w:val="00A30572"/>
    <w:pPr>
      <w:spacing w:before="120" w:after="240" w:line="240" w:lineRule="auto"/>
      <w:ind w:firstLineChars="0" w:firstLine="0"/>
      <w:jc w:val="center"/>
    </w:pPr>
    <w:rPr>
      <w:rFonts w:eastAsia="黑体"/>
      <w:sz w:val="22"/>
    </w:rPr>
  </w:style>
  <w:style w:type="paragraph" w:customStyle="1" w:styleId="a7">
    <w:name w:val="图中文字"/>
    <w:basedOn w:val="a5"/>
    <w:qFormat/>
    <w:rsid w:val="00FD3B18"/>
    <w:rPr>
      <w:sz w:val="20"/>
    </w:rPr>
  </w:style>
  <w:style w:type="paragraph" w:styleId="a8">
    <w:name w:val="header"/>
    <w:basedOn w:val="a0"/>
    <w:link w:val="a9"/>
    <w:uiPriority w:val="99"/>
    <w:unhideWhenUsed/>
    <w:qFormat/>
    <w:rsid w:val="002F1F70"/>
    <w:pPr>
      <w:pBdr>
        <w:bottom w:val="single" w:sz="6" w:space="1" w:color="auto"/>
      </w:pBdr>
      <w:tabs>
        <w:tab w:val="center" w:pos="4153"/>
        <w:tab w:val="right" w:pos="8306"/>
      </w:tabs>
      <w:snapToGrid w:val="0"/>
      <w:ind w:firstLineChars="0" w:firstLine="0"/>
      <w:jc w:val="center"/>
    </w:pPr>
    <w:rPr>
      <w:sz w:val="21"/>
      <w:szCs w:val="24"/>
    </w:rPr>
  </w:style>
  <w:style w:type="character" w:customStyle="1" w:styleId="a9">
    <w:name w:val="页眉 字符"/>
    <w:basedOn w:val="a1"/>
    <w:link w:val="a8"/>
    <w:uiPriority w:val="99"/>
    <w:rsid w:val="002F1F70"/>
    <w:rPr>
      <w:rFonts w:ascii="Times New Roman" w:eastAsia="宋体" w:hAnsi="Times New Roman"/>
      <w:szCs w:val="24"/>
    </w:rPr>
  </w:style>
  <w:style w:type="paragraph" w:styleId="aa">
    <w:name w:val="footer"/>
    <w:basedOn w:val="a0"/>
    <w:link w:val="ab"/>
    <w:uiPriority w:val="99"/>
    <w:unhideWhenUsed/>
    <w:qFormat/>
    <w:rsid w:val="0015794E"/>
    <w:pPr>
      <w:tabs>
        <w:tab w:val="center" w:pos="4153"/>
        <w:tab w:val="right" w:pos="8306"/>
      </w:tabs>
      <w:snapToGrid w:val="0"/>
      <w:ind w:firstLineChars="0" w:firstLine="0"/>
      <w:jc w:val="center"/>
    </w:pPr>
    <w:rPr>
      <w:sz w:val="21"/>
      <w:szCs w:val="18"/>
    </w:rPr>
  </w:style>
  <w:style w:type="character" w:customStyle="1" w:styleId="ab">
    <w:name w:val="页脚 字符"/>
    <w:basedOn w:val="a1"/>
    <w:link w:val="aa"/>
    <w:uiPriority w:val="99"/>
    <w:rsid w:val="0015794E"/>
    <w:rPr>
      <w:rFonts w:ascii="Times New Roman" w:eastAsia="宋体" w:hAnsi="Times New Roman"/>
      <w:szCs w:val="18"/>
    </w:rPr>
  </w:style>
  <w:style w:type="paragraph" w:customStyle="1" w:styleId="ac">
    <w:name w:val="表注"/>
    <w:basedOn w:val="a5"/>
    <w:qFormat/>
    <w:rsid w:val="001815D3"/>
    <w:pPr>
      <w:ind w:firstLineChars="200" w:firstLine="200"/>
      <w:jc w:val="left"/>
    </w:pPr>
    <w:rPr>
      <w:sz w:val="21"/>
    </w:rPr>
  </w:style>
  <w:style w:type="paragraph" w:styleId="ad">
    <w:name w:val="Balloon Text"/>
    <w:basedOn w:val="a"/>
    <w:link w:val="ae"/>
    <w:uiPriority w:val="99"/>
    <w:semiHidden/>
    <w:unhideWhenUsed/>
    <w:rsid w:val="00A11B69"/>
    <w:rPr>
      <w:sz w:val="18"/>
      <w:szCs w:val="18"/>
    </w:rPr>
  </w:style>
  <w:style w:type="character" w:customStyle="1" w:styleId="ae">
    <w:name w:val="批注框文本 字符"/>
    <w:basedOn w:val="a1"/>
    <w:link w:val="ad"/>
    <w:uiPriority w:val="99"/>
    <w:semiHidden/>
    <w:rsid w:val="00A11B69"/>
    <w:rPr>
      <w:sz w:val="18"/>
      <w:szCs w:val="18"/>
    </w:rPr>
  </w:style>
  <w:style w:type="paragraph" w:customStyle="1" w:styleId="af">
    <w:name w:val="论文题目"/>
    <w:basedOn w:val="a0"/>
    <w:qFormat/>
    <w:rsid w:val="00FE20C7"/>
    <w:pPr>
      <w:adjustRightInd w:val="0"/>
      <w:snapToGrid w:val="0"/>
      <w:spacing w:line="300" w:lineRule="auto"/>
      <w:ind w:firstLineChars="0" w:firstLine="0"/>
      <w:jc w:val="center"/>
    </w:pPr>
    <w:rPr>
      <w:rFonts w:eastAsia="黑体"/>
      <w:sz w:val="52"/>
      <w:szCs w:val="20"/>
    </w:rPr>
  </w:style>
  <w:style w:type="paragraph" w:customStyle="1" w:styleId="af0">
    <w:name w:val="论文副标题"/>
    <w:basedOn w:val="af"/>
    <w:qFormat/>
    <w:rsid w:val="00FE20C7"/>
    <w:rPr>
      <w:sz w:val="48"/>
    </w:rPr>
  </w:style>
  <w:style w:type="paragraph" w:customStyle="1" w:styleId="af1">
    <w:name w:val="摘要"/>
    <w:basedOn w:val="a0"/>
    <w:next w:val="a0"/>
    <w:qFormat/>
    <w:rsid w:val="00D8623C"/>
    <w:pPr>
      <w:spacing w:before="800" w:after="400"/>
      <w:ind w:firstLineChars="0" w:firstLine="0"/>
      <w:jc w:val="center"/>
    </w:pPr>
    <w:rPr>
      <w:rFonts w:ascii="Arial" w:eastAsia="黑体" w:hAnsi="Arial"/>
      <w:sz w:val="30"/>
    </w:rPr>
  </w:style>
  <w:style w:type="paragraph" w:customStyle="1" w:styleId="af2">
    <w:name w:val="独立公式"/>
    <w:basedOn w:val="a0"/>
    <w:qFormat/>
    <w:rsid w:val="00280B8D"/>
    <w:pPr>
      <w:spacing w:line="240" w:lineRule="auto"/>
      <w:ind w:firstLineChars="0" w:firstLine="0"/>
      <w:jc w:val="center"/>
    </w:pPr>
  </w:style>
  <w:style w:type="paragraph" w:customStyle="1" w:styleId="af3">
    <w:name w:val="程序代码"/>
    <w:basedOn w:val="a0"/>
    <w:qFormat/>
    <w:rsid w:val="008743DF"/>
    <w:pPr>
      <w:tabs>
        <w:tab w:val="left" w:pos="0"/>
      </w:tabs>
      <w:ind w:firstLineChars="0" w:firstLine="0"/>
      <w:jc w:val="left"/>
    </w:pPr>
    <w:rPr>
      <w:rFonts w:ascii="Consolas" w:hAnsi="Consolas"/>
      <w:sz w:val="22"/>
    </w:rPr>
  </w:style>
  <w:style w:type="paragraph" w:customStyle="1" w:styleId="af4">
    <w:name w:val="参考文献"/>
    <w:basedOn w:val="a0"/>
    <w:qFormat/>
    <w:rsid w:val="00A045D2"/>
    <w:pPr>
      <w:tabs>
        <w:tab w:val="left" w:pos="420"/>
      </w:tabs>
      <w:spacing w:before="60" w:line="320" w:lineRule="exact"/>
      <w:ind w:firstLineChars="0" w:firstLine="0"/>
    </w:pPr>
    <w:rPr>
      <w:sz w:val="21"/>
    </w:rPr>
  </w:style>
  <w:style w:type="paragraph" w:styleId="TOC2">
    <w:name w:val="toc 2"/>
    <w:aliases w:val="目录2"/>
    <w:basedOn w:val="a0"/>
    <w:next w:val="a"/>
    <w:uiPriority w:val="39"/>
    <w:unhideWhenUsed/>
    <w:qFormat/>
    <w:rsid w:val="00093A8E"/>
    <w:pPr>
      <w:tabs>
        <w:tab w:val="right" w:leader="dot" w:pos="9354"/>
      </w:tabs>
      <w:spacing w:before="120"/>
      <w:jc w:val="left"/>
    </w:pPr>
    <w:rPr>
      <w:rFonts w:ascii="宋体"/>
      <w:kern w:val="0"/>
      <w:szCs w:val="22"/>
    </w:rPr>
  </w:style>
  <w:style w:type="paragraph" w:styleId="TOC1">
    <w:name w:val="toc 1"/>
    <w:aliases w:val="目录1"/>
    <w:basedOn w:val="a0"/>
    <w:next w:val="a0"/>
    <w:uiPriority w:val="39"/>
    <w:unhideWhenUsed/>
    <w:qFormat/>
    <w:rsid w:val="00093A8E"/>
    <w:pPr>
      <w:tabs>
        <w:tab w:val="right" w:leader="dot" w:pos="9354"/>
      </w:tabs>
      <w:adjustRightInd w:val="0"/>
      <w:spacing w:before="120"/>
      <w:ind w:firstLineChars="0" w:firstLine="0"/>
      <w:jc w:val="left"/>
    </w:pPr>
    <w:rPr>
      <w:rFonts w:ascii="黑体" w:eastAsia="黑体" w:cs="Times New Roman"/>
      <w:noProof/>
      <w:kern w:val="0"/>
      <w:szCs w:val="22"/>
    </w:rPr>
  </w:style>
  <w:style w:type="paragraph" w:styleId="TOC3">
    <w:name w:val="toc 3"/>
    <w:aliases w:val="目录3"/>
    <w:basedOn w:val="a0"/>
    <w:next w:val="a0"/>
    <w:uiPriority w:val="39"/>
    <w:unhideWhenUsed/>
    <w:qFormat/>
    <w:rsid w:val="00093A8E"/>
    <w:pPr>
      <w:tabs>
        <w:tab w:val="right" w:leader="dot" w:pos="9354"/>
      </w:tabs>
      <w:spacing w:before="120"/>
      <w:ind w:firstLineChars="400" w:firstLine="400"/>
      <w:jc w:val="left"/>
    </w:pPr>
    <w:rPr>
      <w:rFonts w:ascii="宋体"/>
      <w:kern w:val="0"/>
      <w:szCs w:val="22"/>
    </w:rPr>
  </w:style>
  <w:style w:type="character" w:styleId="af5">
    <w:name w:val="Hyperlink"/>
    <w:basedOn w:val="a1"/>
    <w:uiPriority w:val="99"/>
    <w:unhideWhenUsed/>
    <w:rsid w:val="00A8104F"/>
    <w:rPr>
      <w:color w:val="0563C1" w:themeColor="hyperlink"/>
      <w:u w:val="single"/>
    </w:rPr>
  </w:style>
  <w:style w:type="table" w:styleId="af6">
    <w:name w:val="Table Grid"/>
    <w:basedOn w:val="a2"/>
    <w:uiPriority w:val="39"/>
    <w:rsid w:val="00610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annotation reference"/>
    <w:basedOn w:val="a1"/>
    <w:uiPriority w:val="99"/>
    <w:semiHidden/>
    <w:unhideWhenUsed/>
    <w:rsid w:val="00D94102"/>
    <w:rPr>
      <w:sz w:val="21"/>
      <w:szCs w:val="21"/>
    </w:rPr>
  </w:style>
  <w:style w:type="paragraph" w:styleId="af8">
    <w:name w:val="annotation text"/>
    <w:basedOn w:val="a"/>
    <w:link w:val="af9"/>
    <w:uiPriority w:val="99"/>
    <w:semiHidden/>
    <w:unhideWhenUsed/>
    <w:rsid w:val="00D94102"/>
    <w:pPr>
      <w:jc w:val="left"/>
    </w:pPr>
  </w:style>
  <w:style w:type="character" w:customStyle="1" w:styleId="af9">
    <w:name w:val="批注文字 字符"/>
    <w:basedOn w:val="a1"/>
    <w:link w:val="af8"/>
    <w:uiPriority w:val="99"/>
    <w:semiHidden/>
    <w:rsid w:val="00D94102"/>
  </w:style>
  <w:style w:type="paragraph" w:styleId="afa">
    <w:name w:val="annotation subject"/>
    <w:basedOn w:val="af8"/>
    <w:next w:val="af8"/>
    <w:link w:val="afb"/>
    <w:uiPriority w:val="99"/>
    <w:semiHidden/>
    <w:unhideWhenUsed/>
    <w:rsid w:val="00D94102"/>
    <w:rPr>
      <w:b/>
      <w:bCs/>
    </w:rPr>
  </w:style>
  <w:style w:type="character" w:customStyle="1" w:styleId="afb">
    <w:name w:val="批注主题 字符"/>
    <w:basedOn w:val="af9"/>
    <w:link w:val="afa"/>
    <w:uiPriority w:val="99"/>
    <w:semiHidden/>
    <w:rsid w:val="00D94102"/>
    <w:rPr>
      <w:b/>
      <w:bCs/>
    </w:rPr>
  </w:style>
  <w:style w:type="paragraph" w:customStyle="1" w:styleId="215">
    <w:name w:val="样式 首行缩进:  2 字符 行距: 1.5 倍行距"/>
    <w:basedOn w:val="a"/>
    <w:rsid w:val="00573282"/>
    <w:pPr>
      <w:adjustRightInd w:val="0"/>
      <w:snapToGrid w:val="0"/>
      <w:spacing w:line="360" w:lineRule="auto"/>
      <w:ind w:firstLineChars="200" w:firstLine="480"/>
    </w:pPr>
    <w:rPr>
      <w:rFonts w:ascii="Times New Roman" w:eastAsia="宋体" w:hAnsi="Times New Roman" w:cs="宋体"/>
      <w:color w:val="000000"/>
      <w:sz w:val="24"/>
      <w:szCs w:val="20"/>
    </w:rPr>
  </w:style>
  <w:style w:type="paragraph" w:customStyle="1" w:styleId="0">
    <w:name w:val="0论文正文"/>
    <w:basedOn w:val="a"/>
    <w:qFormat/>
    <w:rsid w:val="00573282"/>
    <w:pPr>
      <w:widowControl/>
      <w:adjustRightInd w:val="0"/>
      <w:snapToGrid w:val="0"/>
      <w:spacing w:line="360" w:lineRule="auto"/>
      <w:ind w:firstLineChars="200" w:firstLine="200"/>
    </w:pPr>
    <w:rPr>
      <w:rFonts w:ascii="Times New Roman" w:eastAsia="宋体" w:hAnsi="Times New Roman" w:cs="Times New Roman"/>
      <w:sz w:val="24"/>
      <w:szCs w:val="24"/>
    </w:rPr>
  </w:style>
  <w:style w:type="paragraph" w:styleId="afc">
    <w:name w:val="List Paragraph"/>
    <w:basedOn w:val="a"/>
    <w:uiPriority w:val="34"/>
    <w:rsid w:val="000E103B"/>
    <w:pPr>
      <w:ind w:firstLineChars="200" w:firstLine="420"/>
    </w:pPr>
  </w:style>
  <w:style w:type="character" w:styleId="afd">
    <w:name w:val="Strong"/>
    <w:basedOn w:val="a1"/>
    <w:uiPriority w:val="22"/>
    <w:qFormat/>
    <w:rsid w:val="001F73A1"/>
    <w:rPr>
      <w:b/>
      <w:bCs/>
    </w:rPr>
  </w:style>
  <w:style w:type="paragraph" w:styleId="HTML">
    <w:name w:val="HTML Preformatted"/>
    <w:basedOn w:val="a"/>
    <w:link w:val="HTML0"/>
    <w:uiPriority w:val="99"/>
    <w:unhideWhenUsed/>
    <w:rsid w:val="00052E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052E17"/>
    <w:rPr>
      <w:rFonts w:ascii="宋体" w:eastAsia="宋体" w:hAnsi="宋体" w:cs="宋体"/>
      <w:kern w:val="0"/>
      <w:sz w:val="24"/>
      <w:szCs w:val="24"/>
    </w:rPr>
  </w:style>
  <w:style w:type="paragraph" w:styleId="afe">
    <w:name w:val="footnote text"/>
    <w:basedOn w:val="a"/>
    <w:link w:val="aff"/>
    <w:uiPriority w:val="99"/>
    <w:semiHidden/>
    <w:unhideWhenUsed/>
    <w:rsid w:val="00F4105D"/>
    <w:pPr>
      <w:snapToGrid w:val="0"/>
      <w:jc w:val="left"/>
    </w:pPr>
    <w:rPr>
      <w:sz w:val="18"/>
      <w:szCs w:val="18"/>
    </w:rPr>
  </w:style>
  <w:style w:type="character" w:customStyle="1" w:styleId="aff">
    <w:name w:val="脚注文本 字符"/>
    <w:basedOn w:val="a1"/>
    <w:link w:val="afe"/>
    <w:uiPriority w:val="99"/>
    <w:semiHidden/>
    <w:rsid w:val="00F4105D"/>
    <w:rPr>
      <w:sz w:val="18"/>
      <w:szCs w:val="18"/>
    </w:rPr>
  </w:style>
  <w:style w:type="character" w:styleId="aff0">
    <w:name w:val="footnote reference"/>
    <w:basedOn w:val="a1"/>
    <w:uiPriority w:val="99"/>
    <w:semiHidden/>
    <w:unhideWhenUsed/>
    <w:rsid w:val="00F4105D"/>
    <w:rPr>
      <w:vertAlign w:val="superscript"/>
    </w:rPr>
  </w:style>
  <w:style w:type="paragraph" w:styleId="aff1">
    <w:name w:val="Normal (Web)"/>
    <w:basedOn w:val="a"/>
    <w:uiPriority w:val="99"/>
    <w:unhideWhenUsed/>
    <w:rsid w:val="00B72F16"/>
    <w:pPr>
      <w:widowControl/>
      <w:spacing w:before="100" w:beforeAutospacing="1" w:after="100" w:afterAutospacing="1"/>
      <w:jc w:val="left"/>
    </w:pPr>
    <w:rPr>
      <w:rFonts w:ascii="宋体" w:eastAsia="宋体" w:hAnsi="宋体" w:cs="宋体"/>
      <w:kern w:val="0"/>
      <w:sz w:val="24"/>
      <w:szCs w:val="24"/>
    </w:rPr>
  </w:style>
  <w:style w:type="character" w:styleId="aff2">
    <w:name w:val="FollowedHyperlink"/>
    <w:basedOn w:val="a1"/>
    <w:uiPriority w:val="99"/>
    <w:semiHidden/>
    <w:unhideWhenUsed/>
    <w:rsid w:val="009A3505"/>
    <w:rPr>
      <w:color w:val="954F72" w:themeColor="followedHyperlink"/>
      <w:u w:val="single"/>
    </w:rPr>
  </w:style>
  <w:style w:type="character" w:styleId="aff3">
    <w:name w:val="Emphasis"/>
    <w:basedOn w:val="a1"/>
    <w:uiPriority w:val="20"/>
    <w:qFormat/>
    <w:rsid w:val="007629DB"/>
    <w:rPr>
      <w:i/>
      <w:iCs/>
    </w:rPr>
  </w:style>
  <w:style w:type="table" w:customStyle="1" w:styleId="11">
    <w:name w:val="样式1"/>
    <w:basedOn w:val="a2"/>
    <w:uiPriority w:val="99"/>
    <w:rsid w:val="00374581"/>
    <w:tblPr>
      <w:tblBorders>
        <w:bottom w:val="single" w:sz="4" w:space="0" w:color="auto"/>
      </w:tblBorders>
    </w:tblPr>
  </w:style>
  <w:style w:type="character" w:customStyle="1" w:styleId="sr-only">
    <w:name w:val="sr-only"/>
    <w:basedOn w:val="a1"/>
    <w:rsid w:val="00FE44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617">
      <w:bodyDiv w:val="1"/>
      <w:marLeft w:val="0"/>
      <w:marRight w:val="0"/>
      <w:marTop w:val="0"/>
      <w:marBottom w:val="0"/>
      <w:divBdr>
        <w:top w:val="none" w:sz="0" w:space="0" w:color="auto"/>
        <w:left w:val="none" w:sz="0" w:space="0" w:color="auto"/>
        <w:bottom w:val="none" w:sz="0" w:space="0" w:color="auto"/>
        <w:right w:val="none" w:sz="0" w:space="0" w:color="auto"/>
      </w:divBdr>
    </w:div>
    <w:div w:id="20207574">
      <w:bodyDiv w:val="1"/>
      <w:marLeft w:val="0"/>
      <w:marRight w:val="0"/>
      <w:marTop w:val="0"/>
      <w:marBottom w:val="0"/>
      <w:divBdr>
        <w:top w:val="none" w:sz="0" w:space="0" w:color="auto"/>
        <w:left w:val="none" w:sz="0" w:space="0" w:color="auto"/>
        <w:bottom w:val="none" w:sz="0" w:space="0" w:color="auto"/>
        <w:right w:val="none" w:sz="0" w:space="0" w:color="auto"/>
      </w:divBdr>
    </w:div>
    <w:div w:id="34934049">
      <w:bodyDiv w:val="1"/>
      <w:marLeft w:val="0"/>
      <w:marRight w:val="0"/>
      <w:marTop w:val="0"/>
      <w:marBottom w:val="0"/>
      <w:divBdr>
        <w:top w:val="none" w:sz="0" w:space="0" w:color="auto"/>
        <w:left w:val="none" w:sz="0" w:space="0" w:color="auto"/>
        <w:bottom w:val="none" w:sz="0" w:space="0" w:color="auto"/>
        <w:right w:val="none" w:sz="0" w:space="0" w:color="auto"/>
      </w:divBdr>
    </w:div>
    <w:div w:id="41491730">
      <w:bodyDiv w:val="1"/>
      <w:marLeft w:val="0"/>
      <w:marRight w:val="0"/>
      <w:marTop w:val="0"/>
      <w:marBottom w:val="0"/>
      <w:divBdr>
        <w:top w:val="none" w:sz="0" w:space="0" w:color="auto"/>
        <w:left w:val="none" w:sz="0" w:space="0" w:color="auto"/>
        <w:bottom w:val="none" w:sz="0" w:space="0" w:color="auto"/>
        <w:right w:val="none" w:sz="0" w:space="0" w:color="auto"/>
      </w:divBdr>
    </w:div>
    <w:div w:id="50155393">
      <w:bodyDiv w:val="1"/>
      <w:marLeft w:val="0"/>
      <w:marRight w:val="0"/>
      <w:marTop w:val="0"/>
      <w:marBottom w:val="0"/>
      <w:divBdr>
        <w:top w:val="none" w:sz="0" w:space="0" w:color="auto"/>
        <w:left w:val="none" w:sz="0" w:space="0" w:color="auto"/>
        <w:bottom w:val="none" w:sz="0" w:space="0" w:color="auto"/>
        <w:right w:val="none" w:sz="0" w:space="0" w:color="auto"/>
      </w:divBdr>
    </w:div>
    <w:div w:id="61955611">
      <w:bodyDiv w:val="1"/>
      <w:marLeft w:val="0"/>
      <w:marRight w:val="0"/>
      <w:marTop w:val="0"/>
      <w:marBottom w:val="0"/>
      <w:divBdr>
        <w:top w:val="none" w:sz="0" w:space="0" w:color="auto"/>
        <w:left w:val="none" w:sz="0" w:space="0" w:color="auto"/>
        <w:bottom w:val="none" w:sz="0" w:space="0" w:color="auto"/>
        <w:right w:val="none" w:sz="0" w:space="0" w:color="auto"/>
      </w:divBdr>
    </w:div>
    <w:div w:id="86539249">
      <w:bodyDiv w:val="1"/>
      <w:marLeft w:val="0"/>
      <w:marRight w:val="0"/>
      <w:marTop w:val="0"/>
      <w:marBottom w:val="0"/>
      <w:divBdr>
        <w:top w:val="none" w:sz="0" w:space="0" w:color="auto"/>
        <w:left w:val="none" w:sz="0" w:space="0" w:color="auto"/>
        <w:bottom w:val="none" w:sz="0" w:space="0" w:color="auto"/>
        <w:right w:val="none" w:sz="0" w:space="0" w:color="auto"/>
      </w:divBdr>
    </w:div>
    <w:div w:id="118501259">
      <w:bodyDiv w:val="1"/>
      <w:marLeft w:val="0"/>
      <w:marRight w:val="0"/>
      <w:marTop w:val="0"/>
      <w:marBottom w:val="0"/>
      <w:divBdr>
        <w:top w:val="none" w:sz="0" w:space="0" w:color="auto"/>
        <w:left w:val="none" w:sz="0" w:space="0" w:color="auto"/>
        <w:bottom w:val="none" w:sz="0" w:space="0" w:color="auto"/>
        <w:right w:val="none" w:sz="0" w:space="0" w:color="auto"/>
      </w:divBdr>
      <w:divsChild>
        <w:div w:id="1027675674">
          <w:marLeft w:val="0"/>
          <w:marRight w:val="0"/>
          <w:marTop w:val="0"/>
          <w:marBottom w:val="225"/>
          <w:divBdr>
            <w:top w:val="none" w:sz="0" w:space="0" w:color="auto"/>
            <w:left w:val="none" w:sz="0" w:space="0" w:color="auto"/>
            <w:bottom w:val="none" w:sz="0" w:space="0" w:color="auto"/>
            <w:right w:val="none" w:sz="0" w:space="0" w:color="auto"/>
          </w:divBdr>
        </w:div>
        <w:div w:id="1627811681">
          <w:marLeft w:val="0"/>
          <w:marRight w:val="0"/>
          <w:marTop w:val="0"/>
          <w:marBottom w:val="225"/>
          <w:divBdr>
            <w:top w:val="none" w:sz="0" w:space="0" w:color="auto"/>
            <w:left w:val="none" w:sz="0" w:space="0" w:color="auto"/>
            <w:bottom w:val="none" w:sz="0" w:space="0" w:color="auto"/>
            <w:right w:val="none" w:sz="0" w:space="0" w:color="auto"/>
          </w:divBdr>
        </w:div>
      </w:divsChild>
    </w:div>
    <w:div w:id="140274329">
      <w:bodyDiv w:val="1"/>
      <w:marLeft w:val="0"/>
      <w:marRight w:val="0"/>
      <w:marTop w:val="0"/>
      <w:marBottom w:val="0"/>
      <w:divBdr>
        <w:top w:val="none" w:sz="0" w:space="0" w:color="auto"/>
        <w:left w:val="none" w:sz="0" w:space="0" w:color="auto"/>
        <w:bottom w:val="none" w:sz="0" w:space="0" w:color="auto"/>
        <w:right w:val="none" w:sz="0" w:space="0" w:color="auto"/>
      </w:divBdr>
    </w:div>
    <w:div w:id="203173987">
      <w:bodyDiv w:val="1"/>
      <w:marLeft w:val="0"/>
      <w:marRight w:val="0"/>
      <w:marTop w:val="0"/>
      <w:marBottom w:val="0"/>
      <w:divBdr>
        <w:top w:val="none" w:sz="0" w:space="0" w:color="auto"/>
        <w:left w:val="none" w:sz="0" w:space="0" w:color="auto"/>
        <w:bottom w:val="none" w:sz="0" w:space="0" w:color="auto"/>
        <w:right w:val="none" w:sz="0" w:space="0" w:color="auto"/>
      </w:divBdr>
    </w:div>
    <w:div w:id="213732756">
      <w:bodyDiv w:val="1"/>
      <w:marLeft w:val="0"/>
      <w:marRight w:val="0"/>
      <w:marTop w:val="0"/>
      <w:marBottom w:val="0"/>
      <w:divBdr>
        <w:top w:val="none" w:sz="0" w:space="0" w:color="auto"/>
        <w:left w:val="none" w:sz="0" w:space="0" w:color="auto"/>
        <w:bottom w:val="none" w:sz="0" w:space="0" w:color="auto"/>
        <w:right w:val="none" w:sz="0" w:space="0" w:color="auto"/>
      </w:divBdr>
    </w:div>
    <w:div w:id="269363995">
      <w:bodyDiv w:val="1"/>
      <w:marLeft w:val="0"/>
      <w:marRight w:val="0"/>
      <w:marTop w:val="0"/>
      <w:marBottom w:val="0"/>
      <w:divBdr>
        <w:top w:val="none" w:sz="0" w:space="0" w:color="auto"/>
        <w:left w:val="none" w:sz="0" w:space="0" w:color="auto"/>
        <w:bottom w:val="none" w:sz="0" w:space="0" w:color="auto"/>
        <w:right w:val="none" w:sz="0" w:space="0" w:color="auto"/>
      </w:divBdr>
    </w:div>
    <w:div w:id="276451697">
      <w:bodyDiv w:val="1"/>
      <w:marLeft w:val="0"/>
      <w:marRight w:val="0"/>
      <w:marTop w:val="0"/>
      <w:marBottom w:val="0"/>
      <w:divBdr>
        <w:top w:val="none" w:sz="0" w:space="0" w:color="auto"/>
        <w:left w:val="none" w:sz="0" w:space="0" w:color="auto"/>
        <w:bottom w:val="none" w:sz="0" w:space="0" w:color="auto"/>
        <w:right w:val="none" w:sz="0" w:space="0" w:color="auto"/>
      </w:divBdr>
    </w:div>
    <w:div w:id="292953667">
      <w:bodyDiv w:val="1"/>
      <w:marLeft w:val="0"/>
      <w:marRight w:val="0"/>
      <w:marTop w:val="0"/>
      <w:marBottom w:val="0"/>
      <w:divBdr>
        <w:top w:val="none" w:sz="0" w:space="0" w:color="auto"/>
        <w:left w:val="none" w:sz="0" w:space="0" w:color="auto"/>
        <w:bottom w:val="none" w:sz="0" w:space="0" w:color="auto"/>
        <w:right w:val="none" w:sz="0" w:space="0" w:color="auto"/>
      </w:divBdr>
      <w:divsChild>
        <w:div w:id="1182819636">
          <w:marLeft w:val="0"/>
          <w:marRight w:val="0"/>
          <w:marTop w:val="0"/>
          <w:marBottom w:val="225"/>
          <w:divBdr>
            <w:top w:val="none" w:sz="0" w:space="0" w:color="auto"/>
            <w:left w:val="none" w:sz="0" w:space="0" w:color="auto"/>
            <w:bottom w:val="none" w:sz="0" w:space="0" w:color="auto"/>
            <w:right w:val="none" w:sz="0" w:space="0" w:color="auto"/>
          </w:divBdr>
        </w:div>
        <w:div w:id="505900931">
          <w:marLeft w:val="0"/>
          <w:marRight w:val="0"/>
          <w:marTop w:val="0"/>
          <w:marBottom w:val="225"/>
          <w:divBdr>
            <w:top w:val="none" w:sz="0" w:space="0" w:color="auto"/>
            <w:left w:val="none" w:sz="0" w:space="0" w:color="auto"/>
            <w:bottom w:val="none" w:sz="0" w:space="0" w:color="auto"/>
            <w:right w:val="none" w:sz="0" w:space="0" w:color="auto"/>
          </w:divBdr>
        </w:div>
      </w:divsChild>
    </w:div>
    <w:div w:id="304622093">
      <w:bodyDiv w:val="1"/>
      <w:marLeft w:val="0"/>
      <w:marRight w:val="0"/>
      <w:marTop w:val="0"/>
      <w:marBottom w:val="0"/>
      <w:divBdr>
        <w:top w:val="none" w:sz="0" w:space="0" w:color="auto"/>
        <w:left w:val="none" w:sz="0" w:space="0" w:color="auto"/>
        <w:bottom w:val="none" w:sz="0" w:space="0" w:color="auto"/>
        <w:right w:val="none" w:sz="0" w:space="0" w:color="auto"/>
      </w:divBdr>
    </w:div>
    <w:div w:id="315695473">
      <w:bodyDiv w:val="1"/>
      <w:marLeft w:val="0"/>
      <w:marRight w:val="0"/>
      <w:marTop w:val="0"/>
      <w:marBottom w:val="0"/>
      <w:divBdr>
        <w:top w:val="none" w:sz="0" w:space="0" w:color="auto"/>
        <w:left w:val="none" w:sz="0" w:space="0" w:color="auto"/>
        <w:bottom w:val="none" w:sz="0" w:space="0" w:color="auto"/>
        <w:right w:val="none" w:sz="0" w:space="0" w:color="auto"/>
      </w:divBdr>
    </w:div>
    <w:div w:id="325861417">
      <w:bodyDiv w:val="1"/>
      <w:marLeft w:val="0"/>
      <w:marRight w:val="0"/>
      <w:marTop w:val="0"/>
      <w:marBottom w:val="0"/>
      <w:divBdr>
        <w:top w:val="none" w:sz="0" w:space="0" w:color="auto"/>
        <w:left w:val="none" w:sz="0" w:space="0" w:color="auto"/>
        <w:bottom w:val="none" w:sz="0" w:space="0" w:color="auto"/>
        <w:right w:val="none" w:sz="0" w:space="0" w:color="auto"/>
      </w:divBdr>
    </w:div>
    <w:div w:id="355693131">
      <w:bodyDiv w:val="1"/>
      <w:marLeft w:val="0"/>
      <w:marRight w:val="0"/>
      <w:marTop w:val="0"/>
      <w:marBottom w:val="0"/>
      <w:divBdr>
        <w:top w:val="none" w:sz="0" w:space="0" w:color="auto"/>
        <w:left w:val="none" w:sz="0" w:space="0" w:color="auto"/>
        <w:bottom w:val="none" w:sz="0" w:space="0" w:color="auto"/>
        <w:right w:val="none" w:sz="0" w:space="0" w:color="auto"/>
      </w:divBdr>
    </w:div>
    <w:div w:id="390887972">
      <w:bodyDiv w:val="1"/>
      <w:marLeft w:val="0"/>
      <w:marRight w:val="0"/>
      <w:marTop w:val="0"/>
      <w:marBottom w:val="0"/>
      <w:divBdr>
        <w:top w:val="none" w:sz="0" w:space="0" w:color="auto"/>
        <w:left w:val="none" w:sz="0" w:space="0" w:color="auto"/>
        <w:bottom w:val="none" w:sz="0" w:space="0" w:color="auto"/>
        <w:right w:val="none" w:sz="0" w:space="0" w:color="auto"/>
      </w:divBdr>
    </w:div>
    <w:div w:id="439758723">
      <w:bodyDiv w:val="1"/>
      <w:marLeft w:val="0"/>
      <w:marRight w:val="0"/>
      <w:marTop w:val="0"/>
      <w:marBottom w:val="0"/>
      <w:divBdr>
        <w:top w:val="none" w:sz="0" w:space="0" w:color="auto"/>
        <w:left w:val="none" w:sz="0" w:space="0" w:color="auto"/>
        <w:bottom w:val="none" w:sz="0" w:space="0" w:color="auto"/>
        <w:right w:val="none" w:sz="0" w:space="0" w:color="auto"/>
      </w:divBdr>
    </w:div>
    <w:div w:id="441925530">
      <w:bodyDiv w:val="1"/>
      <w:marLeft w:val="0"/>
      <w:marRight w:val="0"/>
      <w:marTop w:val="0"/>
      <w:marBottom w:val="0"/>
      <w:divBdr>
        <w:top w:val="none" w:sz="0" w:space="0" w:color="auto"/>
        <w:left w:val="none" w:sz="0" w:space="0" w:color="auto"/>
        <w:bottom w:val="none" w:sz="0" w:space="0" w:color="auto"/>
        <w:right w:val="none" w:sz="0" w:space="0" w:color="auto"/>
      </w:divBdr>
      <w:divsChild>
        <w:div w:id="253325121">
          <w:marLeft w:val="0"/>
          <w:marRight w:val="0"/>
          <w:marTop w:val="0"/>
          <w:marBottom w:val="225"/>
          <w:divBdr>
            <w:top w:val="none" w:sz="0" w:space="0" w:color="auto"/>
            <w:left w:val="none" w:sz="0" w:space="0" w:color="auto"/>
            <w:bottom w:val="none" w:sz="0" w:space="0" w:color="auto"/>
            <w:right w:val="none" w:sz="0" w:space="0" w:color="auto"/>
          </w:divBdr>
        </w:div>
        <w:div w:id="1291328620">
          <w:marLeft w:val="0"/>
          <w:marRight w:val="0"/>
          <w:marTop w:val="0"/>
          <w:marBottom w:val="225"/>
          <w:divBdr>
            <w:top w:val="none" w:sz="0" w:space="0" w:color="auto"/>
            <w:left w:val="none" w:sz="0" w:space="0" w:color="auto"/>
            <w:bottom w:val="none" w:sz="0" w:space="0" w:color="auto"/>
            <w:right w:val="none" w:sz="0" w:space="0" w:color="auto"/>
          </w:divBdr>
        </w:div>
        <w:div w:id="1814178923">
          <w:marLeft w:val="0"/>
          <w:marRight w:val="0"/>
          <w:marTop w:val="0"/>
          <w:marBottom w:val="225"/>
          <w:divBdr>
            <w:top w:val="none" w:sz="0" w:space="0" w:color="auto"/>
            <w:left w:val="none" w:sz="0" w:space="0" w:color="auto"/>
            <w:bottom w:val="none" w:sz="0" w:space="0" w:color="auto"/>
            <w:right w:val="none" w:sz="0" w:space="0" w:color="auto"/>
          </w:divBdr>
        </w:div>
      </w:divsChild>
    </w:div>
    <w:div w:id="471099643">
      <w:bodyDiv w:val="1"/>
      <w:marLeft w:val="0"/>
      <w:marRight w:val="0"/>
      <w:marTop w:val="0"/>
      <w:marBottom w:val="0"/>
      <w:divBdr>
        <w:top w:val="none" w:sz="0" w:space="0" w:color="auto"/>
        <w:left w:val="none" w:sz="0" w:space="0" w:color="auto"/>
        <w:bottom w:val="none" w:sz="0" w:space="0" w:color="auto"/>
        <w:right w:val="none" w:sz="0" w:space="0" w:color="auto"/>
      </w:divBdr>
    </w:div>
    <w:div w:id="473374215">
      <w:bodyDiv w:val="1"/>
      <w:marLeft w:val="0"/>
      <w:marRight w:val="0"/>
      <w:marTop w:val="0"/>
      <w:marBottom w:val="0"/>
      <w:divBdr>
        <w:top w:val="none" w:sz="0" w:space="0" w:color="auto"/>
        <w:left w:val="none" w:sz="0" w:space="0" w:color="auto"/>
        <w:bottom w:val="none" w:sz="0" w:space="0" w:color="auto"/>
        <w:right w:val="none" w:sz="0" w:space="0" w:color="auto"/>
      </w:divBdr>
    </w:div>
    <w:div w:id="494152257">
      <w:bodyDiv w:val="1"/>
      <w:marLeft w:val="0"/>
      <w:marRight w:val="0"/>
      <w:marTop w:val="0"/>
      <w:marBottom w:val="0"/>
      <w:divBdr>
        <w:top w:val="none" w:sz="0" w:space="0" w:color="auto"/>
        <w:left w:val="none" w:sz="0" w:space="0" w:color="auto"/>
        <w:bottom w:val="none" w:sz="0" w:space="0" w:color="auto"/>
        <w:right w:val="none" w:sz="0" w:space="0" w:color="auto"/>
      </w:divBdr>
    </w:div>
    <w:div w:id="515966126">
      <w:bodyDiv w:val="1"/>
      <w:marLeft w:val="0"/>
      <w:marRight w:val="0"/>
      <w:marTop w:val="0"/>
      <w:marBottom w:val="0"/>
      <w:divBdr>
        <w:top w:val="none" w:sz="0" w:space="0" w:color="auto"/>
        <w:left w:val="none" w:sz="0" w:space="0" w:color="auto"/>
        <w:bottom w:val="none" w:sz="0" w:space="0" w:color="auto"/>
        <w:right w:val="none" w:sz="0" w:space="0" w:color="auto"/>
      </w:divBdr>
    </w:div>
    <w:div w:id="524486731">
      <w:bodyDiv w:val="1"/>
      <w:marLeft w:val="0"/>
      <w:marRight w:val="0"/>
      <w:marTop w:val="0"/>
      <w:marBottom w:val="0"/>
      <w:divBdr>
        <w:top w:val="none" w:sz="0" w:space="0" w:color="auto"/>
        <w:left w:val="none" w:sz="0" w:space="0" w:color="auto"/>
        <w:bottom w:val="none" w:sz="0" w:space="0" w:color="auto"/>
        <w:right w:val="none" w:sz="0" w:space="0" w:color="auto"/>
      </w:divBdr>
    </w:div>
    <w:div w:id="542598432">
      <w:bodyDiv w:val="1"/>
      <w:marLeft w:val="0"/>
      <w:marRight w:val="0"/>
      <w:marTop w:val="0"/>
      <w:marBottom w:val="0"/>
      <w:divBdr>
        <w:top w:val="none" w:sz="0" w:space="0" w:color="auto"/>
        <w:left w:val="none" w:sz="0" w:space="0" w:color="auto"/>
        <w:bottom w:val="none" w:sz="0" w:space="0" w:color="auto"/>
        <w:right w:val="none" w:sz="0" w:space="0" w:color="auto"/>
      </w:divBdr>
    </w:div>
    <w:div w:id="559245295">
      <w:bodyDiv w:val="1"/>
      <w:marLeft w:val="0"/>
      <w:marRight w:val="0"/>
      <w:marTop w:val="0"/>
      <w:marBottom w:val="0"/>
      <w:divBdr>
        <w:top w:val="none" w:sz="0" w:space="0" w:color="auto"/>
        <w:left w:val="none" w:sz="0" w:space="0" w:color="auto"/>
        <w:bottom w:val="none" w:sz="0" w:space="0" w:color="auto"/>
        <w:right w:val="none" w:sz="0" w:space="0" w:color="auto"/>
      </w:divBdr>
    </w:div>
    <w:div w:id="568275162">
      <w:bodyDiv w:val="1"/>
      <w:marLeft w:val="0"/>
      <w:marRight w:val="0"/>
      <w:marTop w:val="0"/>
      <w:marBottom w:val="0"/>
      <w:divBdr>
        <w:top w:val="none" w:sz="0" w:space="0" w:color="auto"/>
        <w:left w:val="none" w:sz="0" w:space="0" w:color="auto"/>
        <w:bottom w:val="none" w:sz="0" w:space="0" w:color="auto"/>
        <w:right w:val="none" w:sz="0" w:space="0" w:color="auto"/>
      </w:divBdr>
    </w:div>
    <w:div w:id="584613819">
      <w:bodyDiv w:val="1"/>
      <w:marLeft w:val="0"/>
      <w:marRight w:val="0"/>
      <w:marTop w:val="0"/>
      <w:marBottom w:val="0"/>
      <w:divBdr>
        <w:top w:val="none" w:sz="0" w:space="0" w:color="auto"/>
        <w:left w:val="none" w:sz="0" w:space="0" w:color="auto"/>
        <w:bottom w:val="none" w:sz="0" w:space="0" w:color="auto"/>
        <w:right w:val="none" w:sz="0" w:space="0" w:color="auto"/>
      </w:divBdr>
    </w:div>
    <w:div w:id="587884813">
      <w:bodyDiv w:val="1"/>
      <w:marLeft w:val="0"/>
      <w:marRight w:val="0"/>
      <w:marTop w:val="0"/>
      <w:marBottom w:val="0"/>
      <w:divBdr>
        <w:top w:val="none" w:sz="0" w:space="0" w:color="auto"/>
        <w:left w:val="none" w:sz="0" w:space="0" w:color="auto"/>
        <w:bottom w:val="none" w:sz="0" w:space="0" w:color="auto"/>
        <w:right w:val="none" w:sz="0" w:space="0" w:color="auto"/>
      </w:divBdr>
    </w:div>
    <w:div w:id="592400209">
      <w:bodyDiv w:val="1"/>
      <w:marLeft w:val="0"/>
      <w:marRight w:val="0"/>
      <w:marTop w:val="0"/>
      <w:marBottom w:val="0"/>
      <w:divBdr>
        <w:top w:val="none" w:sz="0" w:space="0" w:color="auto"/>
        <w:left w:val="none" w:sz="0" w:space="0" w:color="auto"/>
        <w:bottom w:val="none" w:sz="0" w:space="0" w:color="auto"/>
        <w:right w:val="none" w:sz="0" w:space="0" w:color="auto"/>
      </w:divBdr>
    </w:div>
    <w:div w:id="604196092">
      <w:bodyDiv w:val="1"/>
      <w:marLeft w:val="0"/>
      <w:marRight w:val="0"/>
      <w:marTop w:val="0"/>
      <w:marBottom w:val="0"/>
      <w:divBdr>
        <w:top w:val="none" w:sz="0" w:space="0" w:color="auto"/>
        <w:left w:val="none" w:sz="0" w:space="0" w:color="auto"/>
        <w:bottom w:val="none" w:sz="0" w:space="0" w:color="auto"/>
        <w:right w:val="none" w:sz="0" w:space="0" w:color="auto"/>
      </w:divBdr>
    </w:div>
    <w:div w:id="604310623">
      <w:bodyDiv w:val="1"/>
      <w:marLeft w:val="0"/>
      <w:marRight w:val="0"/>
      <w:marTop w:val="0"/>
      <w:marBottom w:val="0"/>
      <w:divBdr>
        <w:top w:val="none" w:sz="0" w:space="0" w:color="auto"/>
        <w:left w:val="none" w:sz="0" w:space="0" w:color="auto"/>
        <w:bottom w:val="none" w:sz="0" w:space="0" w:color="auto"/>
        <w:right w:val="none" w:sz="0" w:space="0" w:color="auto"/>
      </w:divBdr>
    </w:div>
    <w:div w:id="608663282">
      <w:bodyDiv w:val="1"/>
      <w:marLeft w:val="0"/>
      <w:marRight w:val="0"/>
      <w:marTop w:val="0"/>
      <w:marBottom w:val="0"/>
      <w:divBdr>
        <w:top w:val="none" w:sz="0" w:space="0" w:color="auto"/>
        <w:left w:val="none" w:sz="0" w:space="0" w:color="auto"/>
        <w:bottom w:val="none" w:sz="0" w:space="0" w:color="auto"/>
        <w:right w:val="none" w:sz="0" w:space="0" w:color="auto"/>
      </w:divBdr>
    </w:div>
    <w:div w:id="634414149">
      <w:bodyDiv w:val="1"/>
      <w:marLeft w:val="0"/>
      <w:marRight w:val="0"/>
      <w:marTop w:val="0"/>
      <w:marBottom w:val="0"/>
      <w:divBdr>
        <w:top w:val="none" w:sz="0" w:space="0" w:color="auto"/>
        <w:left w:val="none" w:sz="0" w:space="0" w:color="auto"/>
        <w:bottom w:val="none" w:sz="0" w:space="0" w:color="auto"/>
        <w:right w:val="none" w:sz="0" w:space="0" w:color="auto"/>
      </w:divBdr>
    </w:div>
    <w:div w:id="642319136">
      <w:bodyDiv w:val="1"/>
      <w:marLeft w:val="0"/>
      <w:marRight w:val="0"/>
      <w:marTop w:val="0"/>
      <w:marBottom w:val="0"/>
      <w:divBdr>
        <w:top w:val="none" w:sz="0" w:space="0" w:color="auto"/>
        <w:left w:val="none" w:sz="0" w:space="0" w:color="auto"/>
        <w:bottom w:val="none" w:sz="0" w:space="0" w:color="auto"/>
        <w:right w:val="none" w:sz="0" w:space="0" w:color="auto"/>
      </w:divBdr>
    </w:div>
    <w:div w:id="701394074">
      <w:bodyDiv w:val="1"/>
      <w:marLeft w:val="0"/>
      <w:marRight w:val="0"/>
      <w:marTop w:val="0"/>
      <w:marBottom w:val="0"/>
      <w:divBdr>
        <w:top w:val="none" w:sz="0" w:space="0" w:color="auto"/>
        <w:left w:val="none" w:sz="0" w:space="0" w:color="auto"/>
        <w:bottom w:val="none" w:sz="0" w:space="0" w:color="auto"/>
        <w:right w:val="none" w:sz="0" w:space="0" w:color="auto"/>
      </w:divBdr>
      <w:divsChild>
        <w:div w:id="1596092869">
          <w:marLeft w:val="0"/>
          <w:marRight w:val="0"/>
          <w:marTop w:val="0"/>
          <w:marBottom w:val="0"/>
          <w:divBdr>
            <w:top w:val="none" w:sz="0" w:space="0" w:color="auto"/>
            <w:left w:val="none" w:sz="0" w:space="0" w:color="auto"/>
            <w:bottom w:val="none" w:sz="0" w:space="0" w:color="auto"/>
            <w:right w:val="none" w:sz="0" w:space="0" w:color="auto"/>
          </w:divBdr>
          <w:divsChild>
            <w:div w:id="93632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4365">
      <w:bodyDiv w:val="1"/>
      <w:marLeft w:val="0"/>
      <w:marRight w:val="0"/>
      <w:marTop w:val="0"/>
      <w:marBottom w:val="0"/>
      <w:divBdr>
        <w:top w:val="none" w:sz="0" w:space="0" w:color="auto"/>
        <w:left w:val="none" w:sz="0" w:space="0" w:color="auto"/>
        <w:bottom w:val="none" w:sz="0" w:space="0" w:color="auto"/>
        <w:right w:val="none" w:sz="0" w:space="0" w:color="auto"/>
      </w:divBdr>
    </w:div>
    <w:div w:id="713500699">
      <w:bodyDiv w:val="1"/>
      <w:marLeft w:val="0"/>
      <w:marRight w:val="0"/>
      <w:marTop w:val="0"/>
      <w:marBottom w:val="0"/>
      <w:divBdr>
        <w:top w:val="none" w:sz="0" w:space="0" w:color="auto"/>
        <w:left w:val="none" w:sz="0" w:space="0" w:color="auto"/>
        <w:bottom w:val="none" w:sz="0" w:space="0" w:color="auto"/>
        <w:right w:val="none" w:sz="0" w:space="0" w:color="auto"/>
      </w:divBdr>
    </w:div>
    <w:div w:id="727918326">
      <w:bodyDiv w:val="1"/>
      <w:marLeft w:val="0"/>
      <w:marRight w:val="0"/>
      <w:marTop w:val="0"/>
      <w:marBottom w:val="0"/>
      <w:divBdr>
        <w:top w:val="none" w:sz="0" w:space="0" w:color="auto"/>
        <w:left w:val="none" w:sz="0" w:space="0" w:color="auto"/>
        <w:bottom w:val="none" w:sz="0" w:space="0" w:color="auto"/>
        <w:right w:val="none" w:sz="0" w:space="0" w:color="auto"/>
      </w:divBdr>
    </w:div>
    <w:div w:id="739407746">
      <w:bodyDiv w:val="1"/>
      <w:marLeft w:val="0"/>
      <w:marRight w:val="0"/>
      <w:marTop w:val="0"/>
      <w:marBottom w:val="0"/>
      <w:divBdr>
        <w:top w:val="none" w:sz="0" w:space="0" w:color="auto"/>
        <w:left w:val="none" w:sz="0" w:space="0" w:color="auto"/>
        <w:bottom w:val="none" w:sz="0" w:space="0" w:color="auto"/>
        <w:right w:val="none" w:sz="0" w:space="0" w:color="auto"/>
      </w:divBdr>
    </w:div>
    <w:div w:id="741873452">
      <w:bodyDiv w:val="1"/>
      <w:marLeft w:val="0"/>
      <w:marRight w:val="0"/>
      <w:marTop w:val="0"/>
      <w:marBottom w:val="0"/>
      <w:divBdr>
        <w:top w:val="none" w:sz="0" w:space="0" w:color="auto"/>
        <w:left w:val="none" w:sz="0" w:space="0" w:color="auto"/>
        <w:bottom w:val="none" w:sz="0" w:space="0" w:color="auto"/>
        <w:right w:val="none" w:sz="0" w:space="0" w:color="auto"/>
      </w:divBdr>
    </w:div>
    <w:div w:id="744111460">
      <w:bodyDiv w:val="1"/>
      <w:marLeft w:val="0"/>
      <w:marRight w:val="0"/>
      <w:marTop w:val="0"/>
      <w:marBottom w:val="0"/>
      <w:divBdr>
        <w:top w:val="none" w:sz="0" w:space="0" w:color="auto"/>
        <w:left w:val="none" w:sz="0" w:space="0" w:color="auto"/>
        <w:bottom w:val="none" w:sz="0" w:space="0" w:color="auto"/>
        <w:right w:val="none" w:sz="0" w:space="0" w:color="auto"/>
      </w:divBdr>
    </w:div>
    <w:div w:id="756636250">
      <w:bodyDiv w:val="1"/>
      <w:marLeft w:val="0"/>
      <w:marRight w:val="0"/>
      <w:marTop w:val="0"/>
      <w:marBottom w:val="0"/>
      <w:divBdr>
        <w:top w:val="none" w:sz="0" w:space="0" w:color="auto"/>
        <w:left w:val="none" w:sz="0" w:space="0" w:color="auto"/>
        <w:bottom w:val="none" w:sz="0" w:space="0" w:color="auto"/>
        <w:right w:val="none" w:sz="0" w:space="0" w:color="auto"/>
      </w:divBdr>
    </w:div>
    <w:div w:id="757364095">
      <w:bodyDiv w:val="1"/>
      <w:marLeft w:val="0"/>
      <w:marRight w:val="0"/>
      <w:marTop w:val="0"/>
      <w:marBottom w:val="0"/>
      <w:divBdr>
        <w:top w:val="none" w:sz="0" w:space="0" w:color="auto"/>
        <w:left w:val="none" w:sz="0" w:space="0" w:color="auto"/>
        <w:bottom w:val="none" w:sz="0" w:space="0" w:color="auto"/>
        <w:right w:val="none" w:sz="0" w:space="0" w:color="auto"/>
      </w:divBdr>
    </w:div>
    <w:div w:id="803542811">
      <w:bodyDiv w:val="1"/>
      <w:marLeft w:val="0"/>
      <w:marRight w:val="0"/>
      <w:marTop w:val="0"/>
      <w:marBottom w:val="0"/>
      <w:divBdr>
        <w:top w:val="none" w:sz="0" w:space="0" w:color="auto"/>
        <w:left w:val="none" w:sz="0" w:space="0" w:color="auto"/>
        <w:bottom w:val="none" w:sz="0" w:space="0" w:color="auto"/>
        <w:right w:val="none" w:sz="0" w:space="0" w:color="auto"/>
      </w:divBdr>
    </w:div>
    <w:div w:id="808715003">
      <w:bodyDiv w:val="1"/>
      <w:marLeft w:val="0"/>
      <w:marRight w:val="0"/>
      <w:marTop w:val="0"/>
      <w:marBottom w:val="0"/>
      <w:divBdr>
        <w:top w:val="none" w:sz="0" w:space="0" w:color="auto"/>
        <w:left w:val="none" w:sz="0" w:space="0" w:color="auto"/>
        <w:bottom w:val="none" w:sz="0" w:space="0" w:color="auto"/>
        <w:right w:val="none" w:sz="0" w:space="0" w:color="auto"/>
      </w:divBdr>
    </w:div>
    <w:div w:id="838426355">
      <w:bodyDiv w:val="1"/>
      <w:marLeft w:val="0"/>
      <w:marRight w:val="0"/>
      <w:marTop w:val="0"/>
      <w:marBottom w:val="0"/>
      <w:divBdr>
        <w:top w:val="none" w:sz="0" w:space="0" w:color="auto"/>
        <w:left w:val="none" w:sz="0" w:space="0" w:color="auto"/>
        <w:bottom w:val="none" w:sz="0" w:space="0" w:color="auto"/>
        <w:right w:val="none" w:sz="0" w:space="0" w:color="auto"/>
      </w:divBdr>
    </w:div>
    <w:div w:id="840049034">
      <w:bodyDiv w:val="1"/>
      <w:marLeft w:val="0"/>
      <w:marRight w:val="0"/>
      <w:marTop w:val="0"/>
      <w:marBottom w:val="0"/>
      <w:divBdr>
        <w:top w:val="none" w:sz="0" w:space="0" w:color="auto"/>
        <w:left w:val="none" w:sz="0" w:space="0" w:color="auto"/>
        <w:bottom w:val="none" w:sz="0" w:space="0" w:color="auto"/>
        <w:right w:val="none" w:sz="0" w:space="0" w:color="auto"/>
      </w:divBdr>
    </w:div>
    <w:div w:id="877081578">
      <w:bodyDiv w:val="1"/>
      <w:marLeft w:val="0"/>
      <w:marRight w:val="0"/>
      <w:marTop w:val="0"/>
      <w:marBottom w:val="0"/>
      <w:divBdr>
        <w:top w:val="none" w:sz="0" w:space="0" w:color="auto"/>
        <w:left w:val="none" w:sz="0" w:space="0" w:color="auto"/>
        <w:bottom w:val="none" w:sz="0" w:space="0" w:color="auto"/>
        <w:right w:val="none" w:sz="0" w:space="0" w:color="auto"/>
      </w:divBdr>
    </w:div>
    <w:div w:id="879627324">
      <w:bodyDiv w:val="1"/>
      <w:marLeft w:val="0"/>
      <w:marRight w:val="0"/>
      <w:marTop w:val="0"/>
      <w:marBottom w:val="0"/>
      <w:divBdr>
        <w:top w:val="none" w:sz="0" w:space="0" w:color="auto"/>
        <w:left w:val="none" w:sz="0" w:space="0" w:color="auto"/>
        <w:bottom w:val="none" w:sz="0" w:space="0" w:color="auto"/>
        <w:right w:val="none" w:sz="0" w:space="0" w:color="auto"/>
      </w:divBdr>
    </w:div>
    <w:div w:id="882139579">
      <w:bodyDiv w:val="1"/>
      <w:marLeft w:val="0"/>
      <w:marRight w:val="0"/>
      <w:marTop w:val="0"/>
      <w:marBottom w:val="0"/>
      <w:divBdr>
        <w:top w:val="none" w:sz="0" w:space="0" w:color="auto"/>
        <w:left w:val="none" w:sz="0" w:space="0" w:color="auto"/>
        <w:bottom w:val="none" w:sz="0" w:space="0" w:color="auto"/>
        <w:right w:val="none" w:sz="0" w:space="0" w:color="auto"/>
      </w:divBdr>
    </w:div>
    <w:div w:id="967050156">
      <w:bodyDiv w:val="1"/>
      <w:marLeft w:val="0"/>
      <w:marRight w:val="0"/>
      <w:marTop w:val="0"/>
      <w:marBottom w:val="0"/>
      <w:divBdr>
        <w:top w:val="none" w:sz="0" w:space="0" w:color="auto"/>
        <w:left w:val="none" w:sz="0" w:space="0" w:color="auto"/>
        <w:bottom w:val="none" w:sz="0" w:space="0" w:color="auto"/>
        <w:right w:val="none" w:sz="0" w:space="0" w:color="auto"/>
      </w:divBdr>
    </w:div>
    <w:div w:id="1003044589">
      <w:bodyDiv w:val="1"/>
      <w:marLeft w:val="0"/>
      <w:marRight w:val="0"/>
      <w:marTop w:val="0"/>
      <w:marBottom w:val="0"/>
      <w:divBdr>
        <w:top w:val="none" w:sz="0" w:space="0" w:color="auto"/>
        <w:left w:val="none" w:sz="0" w:space="0" w:color="auto"/>
        <w:bottom w:val="none" w:sz="0" w:space="0" w:color="auto"/>
        <w:right w:val="none" w:sz="0" w:space="0" w:color="auto"/>
      </w:divBdr>
    </w:div>
    <w:div w:id="1043210140">
      <w:bodyDiv w:val="1"/>
      <w:marLeft w:val="0"/>
      <w:marRight w:val="0"/>
      <w:marTop w:val="0"/>
      <w:marBottom w:val="0"/>
      <w:divBdr>
        <w:top w:val="none" w:sz="0" w:space="0" w:color="auto"/>
        <w:left w:val="none" w:sz="0" w:space="0" w:color="auto"/>
        <w:bottom w:val="none" w:sz="0" w:space="0" w:color="auto"/>
        <w:right w:val="none" w:sz="0" w:space="0" w:color="auto"/>
      </w:divBdr>
    </w:div>
    <w:div w:id="1068772105">
      <w:bodyDiv w:val="1"/>
      <w:marLeft w:val="0"/>
      <w:marRight w:val="0"/>
      <w:marTop w:val="0"/>
      <w:marBottom w:val="0"/>
      <w:divBdr>
        <w:top w:val="none" w:sz="0" w:space="0" w:color="auto"/>
        <w:left w:val="none" w:sz="0" w:space="0" w:color="auto"/>
        <w:bottom w:val="none" w:sz="0" w:space="0" w:color="auto"/>
        <w:right w:val="none" w:sz="0" w:space="0" w:color="auto"/>
      </w:divBdr>
      <w:divsChild>
        <w:div w:id="1914004769">
          <w:marLeft w:val="0"/>
          <w:marRight w:val="0"/>
          <w:marTop w:val="0"/>
          <w:marBottom w:val="0"/>
          <w:divBdr>
            <w:top w:val="none" w:sz="0" w:space="0" w:color="auto"/>
            <w:left w:val="none" w:sz="0" w:space="0" w:color="auto"/>
            <w:bottom w:val="none" w:sz="0" w:space="0" w:color="auto"/>
            <w:right w:val="none" w:sz="0" w:space="0" w:color="auto"/>
          </w:divBdr>
          <w:divsChild>
            <w:div w:id="183390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4677">
      <w:bodyDiv w:val="1"/>
      <w:marLeft w:val="0"/>
      <w:marRight w:val="0"/>
      <w:marTop w:val="0"/>
      <w:marBottom w:val="0"/>
      <w:divBdr>
        <w:top w:val="none" w:sz="0" w:space="0" w:color="auto"/>
        <w:left w:val="none" w:sz="0" w:space="0" w:color="auto"/>
        <w:bottom w:val="none" w:sz="0" w:space="0" w:color="auto"/>
        <w:right w:val="none" w:sz="0" w:space="0" w:color="auto"/>
      </w:divBdr>
    </w:div>
    <w:div w:id="1143157877">
      <w:bodyDiv w:val="1"/>
      <w:marLeft w:val="0"/>
      <w:marRight w:val="0"/>
      <w:marTop w:val="0"/>
      <w:marBottom w:val="0"/>
      <w:divBdr>
        <w:top w:val="none" w:sz="0" w:space="0" w:color="auto"/>
        <w:left w:val="none" w:sz="0" w:space="0" w:color="auto"/>
        <w:bottom w:val="none" w:sz="0" w:space="0" w:color="auto"/>
        <w:right w:val="none" w:sz="0" w:space="0" w:color="auto"/>
      </w:divBdr>
    </w:div>
    <w:div w:id="1143891092">
      <w:bodyDiv w:val="1"/>
      <w:marLeft w:val="0"/>
      <w:marRight w:val="0"/>
      <w:marTop w:val="0"/>
      <w:marBottom w:val="0"/>
      <w:divBdr>
        <w:top w:val="none" w:sz="0" w:space="0" w:color="auto"/>
        <w:left w:val="none" w:sz="0" w:space="0" w:color="auto"/>
        <w:bottom w:val="none" w:sz="0" w:space="0" w:color="auto"/>
        <w:right w:val="none" w:sz="0" w:space="0" w:color="auto"/>
      </w:divBdr>
    </w:div>
    <w:div w:id="1164662296">
      <w:bodyDiv w:val="1"/>
      <w:marLeft w:val="0"/>
      <w:marRight w:val="0"/>
      <w:marTop w:val="0"/>
      <w:marBottom w:val="0"/>
      <w:divBdr>
        <w:top w:val="none" w:sz="0" w:space="0" w:color="auto"/>
        <w:left w:val="none" w:sz="0" w:space="0" w:color="auto"/>
        <w:bottom w:val="none" w:sz="0" w:space="0" w:color="auto"/>
        <w:right w:val="none" w:sz="0" w:space="0" w:color="auto"/>
      </w:divBdr>
    </w:div>
    <w:div w:id="1175800736">
      <w:bodyDiv w:val="1"/>
      <w:marLeft w:val="0"/>
      <w:marRight w:val="0"/>
      <w:marTop w:val="0"/>
      <w:marBottom w:val="0"/>
      <w:divBdr>
        <w:top w:val="none" w:sz="0" w:space="0" w:color="auto"/>
        <w:left w:val="none" w:sz="0" w:space="0" w:color="auto"/>
        <w:bottom w:val="none" w:sz="0" w:space="0" w:color="auto"/>
        <w:right w:val="none" w:sz="0" w:space="0" w:color="auto"/>
      </w:divBdr>
    </w:div>
    <w:div w:id="1183973756">
      <w:bodyDiv w:val="1"/>
      <w:marLeft w:val="0"/>
      <w:marRight w:val="0"/>
      <w:marTop w:val="0"/>
      <w:marBottom w:val="0"/>
      <w:divBdr>
        <w:top w:val="none" w:sz="0" w:space="0" w:color="auto"/>
        <w:left w:val="none" w:sz="0" w:space="0" w:color="auto"/>
        <w:bottom w:val="none" w:sz="0" w:space="0" w:color="auto"/>
        <w:right w:val="none" w:sz="0" w:space="0" w:color="auto"/>
      </w:divBdr>
    </w:div>
    <w:div w:id="1191338260">
      <w:bodyDiv w:val="1"/>
      <w:marLeft w:val="0"/>
      <w:marRight w:val="0"/>
      <w:marTop w:val="0"/>
      <w:marBottom w:val="0"/>
      <w:divBdr>
        <w:top w:val="none" w:sz="0" w:space="0" w:color="auto"/>
        <w:left w:val="none" w:sz="0" w:space="0" w:color="auto"/>
        <w:bottom w:val="none" w:sz="0" w:space="0" w:color="auto"/>
        <w:right w:val="none" w:sz="0" w:space="0" w:color="auto"/>
      </w:divBdr>
    </w:div>
    <w:div w:id="1200049042">
      <w:bodyDiv w:val="1"/>
      <w:marLeft w:val="0"/>
      <w:marRight w:val="0"/>
      <w:marTop w:val="0"/>
      <w:marBottom w:val="0"/>
      <w:divBdr>
        <w:top w:val="none" w:sz="0" w:space="0" w:color="auto"/>
        <w:left w:val="none" w:sz="0" w:space="0" w:color="auto"/>
        <w:bottom w:val="none" w:sz="0" w:space="0" w:color="auto"/>
        <w:right w:val="none" w:sz="0" w:space="0" w:color="auto"/>
      </w:divBdr>
    </w:div>
    <w:div w:id="1226333986">
      <w:bodyDiv w:val="1"/>
      <w:marLeft w:val="0"/>
      <w:marRight w:val="0"/>
      <w:marTop w:val="0"/>
      <w:marBottom w:val="0"/>
      <w:divBdr>
        <w:top w:val="none" w:sz="0" w:space="0" w:color="auto"/>
        <w:left w:val="none" w:sz="0" w:space="0" w:color="auto"/>
        <w:bottom w:val="none" w:sz="0" w:space="0" w:color="auto"/>
        <w:right w:val="none" w:sz="0" w:space="0" w:color="auto"/>
      </w:divBdr>
      <w:divsChild>
        <w:div w:id="1263878070">
          <w:marLeft w:val="0"/>
          <w:marRight w:val="0"/>
          <w:marTop w:val="0"/>
          <w:marBottom w:val="0"/>
          <w:divBdr>
            <w:top w:val="none" w:sz="0" w:space="0" w:color="auto"/>
            <w:left w:val="none" w:sz="0" w:space="0" w:color="auto"/>
            <w:bottom w:val="none" w:sz="0" w:space="0" w:color="auto"/>
            <w:right w:val="none" w:sz="0" w:space="0" w:color="auto"/>
          </w:divBdr>
          <w:divsChild>
            <w:div w:id="11028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2865">
      <w:bodyDiv w:val="1"/>
      <w:marLeft w:val="0"/>
      <w:marRight w:val="0"/>
      <w:marTop w:val="0"/>
      <w:marBottom w:val="0"/>
      <w:divBdr>
        <w:top w:val="none" w:sz="0" w:space="0" w:color="auto"/>
        <w:left w:val="none" w:sz="0" w:space="0" w:color="auto"/>
        <w:bottom w:val="none" w:sz="0" w:space="0" w:color="auto"/>
        <w:right w:val="none" w:sz="0" w:space="0" w:color="auto"/>
      </w:divBdr>
    </w:div>
    <w:div w:id="1229917516">
      <w:bodyDiv w:val="1"/>
      <w:marLeft w:val="0"/>
      <w:marRight w:val="0"/>
      <w:marTop w:val="0"/>
      <w:marBottom w:val="0"/>
      <w:divBdr>
        <w:top w:val="none" w:sz="0" w:space="0" w:color="auto"/>
        <w:left w:val="none" w:sz="0" w:space="0" w:color="auto"/>
        <w:bottom w:val="none" w:sz="0" w:space="0" w:color="auto"/>
        <w:right w:val="none" w:sz="0" w:space="0" w:color="auto"/>
      </w:divBdr>
    </w:div>
    <w:div w:id="1258174920">
      <w:bodyDiv w:val="1"/>
      <w:marLeft w:val="0"/>
      <w:marRight w:val="0"/>
      <w:marTop w:val="0"/>
      <w:marBottom w:val="0"/>
      <w:divBdr>
        <w:top w:val="none" w:sz="0" w:space="0" w:color="auto"/>
        <w:left w:val="none" w:sz="0" w:space="0" w:color="auto"/>
        <w:bottom w:val="none" w:sz="0" w:space="0" w:color="auto"/>
        <w:right w:val="none" w:sz="0" w:space="0" w:color="auto"/>
      </w:divBdr>
    </w:div>
    <w:div w:id="1258636897">
      <w:bodyDiv w:val="1"/>
      <w:marLeft w:val="0"/>
      <w:marRight w:val="0"/>
      <w:marTop w:val="0"/>
      <w:marBottom w:val="0"/>
      <w:divBdr>
        <w:top w:val="none" w:sz="0" w:space="0" w:color="auto"/>
        <w:left w:val="none" w:sz="0" w:space="0" w:color="auto"/>
        <w:bottom w:val="none" w:sz="0" w:space="0" w:color="auto"/>
        <w:right w:val="none" w:sz="0" w:space="0" w:color="auto"/>
      </w:divBdr>
    </w:div>
    <w:div w:id="1287156825">
      <w:bodyDiv w:val="1"/>
      <w:marLeft w:val="0"/>
      <w:marRight w:val="0"/>
      <w:marTop w:val="0"/>
      <w:marBottom w:val="0"/>
      <w:divBdr>
        <w:top w:val="none" w:sz="0" w:space="0" w:color="auto"/>
        <w:left w:val="none" w:sz="0" w:space="0" w:color="auto"/>
        <w:bottom w:val="none" w:sz="0" w:space="0" w:color="auto"/>
        <w:right w:val="none" w:sz="0" w:space="0" w:color="auto"/>
      </w:divBdr>
    </w:div>
    <w:div w:id="1304890465">
      <w:bodyDiv w:val="1"/>
      <w:marLeft w:val="0"/>
      <w:marRight w:val="0"/>
      <w:marTop w:val="0"/>
      <w:marBottom w:val="0"/>
      <w:divBdr>
        <w:top w:val="none" w:sz="0" w:space="0" w:color="auto"/>
        <w:left w:val="none" w:sz="0" w:space="0" w:color="auto"/>
        <w:bottom w:val="none" w:sz="0" w:space="0" w:color="auto"/>
        <w:right w:val="none" w:sz="0" w:space="0" w:color="auto"/>
      </w:divBdr>
    </w:div>
    <w:div w:id="1322343792">
      <w:bodyDiv w:val="1"/>
      <w:marLeft w:val="0"/>
      <w:marRight w:val="0"/>
      <w:marTop w:val="0"/>
      <w:marBottom w:val="0"/>
      <w:divBdr>
        <w:top w:val="none" w:sz="0" w:space="0" w:color="auto"/>
        <w:left w:val="none" w:sz="0" w:space="0" w:color="auto"/>
        <w:bottom w:val="none" w:sz="0" w:space="0" w:color="auto"/>
        <w:right w:val="none" w:sz="0" w:space="0" w:color="auto"/>
      </w:divBdr>
    </w:div>
    <w:div w:id="1322781379">
      <w:bodyDiv w:val="1"/>
      <w:marLeft w:val="0"/>
      <w:marRight w:val="0"/>
      <w:marTop w:val="0"/>
      <w:marBottom w:val="0"/>
      <w:divBdr>
        <w:top w:val="none" w:sz="0" w:space="0" w:color="auto"/>
        <w:left w:val="none" w:sz="0" w:space="0" w:color="auto"/>
        <w:bottom w:val="none" w:sz="0" w:space="0" w:color="auto"/>
        <w:right w:val="none" w:sz="0" w:space="0" w:color="auto"/>
      </w:divBdr>
    </w:div>
    <w:div w:id="1374496174">
      <w:bodyDiv w:val="1"/>
      <w:marLeft w:val="0"/>
      <w:marRight w:val="0"/>
      <w:marTop w:val="0"/>
      <w:marBottom w:val="0"/>
      <w:divBdr>
        <w:top w:val="none" w:sz="0" w:space="0" w:color="auto"/>
        <w:left w:val="none" w:sz="0" w:space="0" w:color="auto"/>
        <w:bottom w:val="none" w:sz="0" w:space="0" w:color="auto"/>
        <w:right w:val="none" w:sz="0" w:space="0" w:color="auto"/>
      </w:divBdr>
    </w:div>
    <w:div w:id="1387337753">
      <w:bodyDiv w:val="1"/>
      <w:marLeft w:val="0"/>
      <w:marRight w:val="0"/>
      <w:marTop w:val="0"/>
      <w:marBottom w:val="0"/>
      <w:divBdr>
        <w:top w:val="none" w:sz="0" w:space="0" w:color="auto"/>
        <w:left w:val="none" w:sz="0" w:space="0" w:color="auto"/>
        <w:bottom w:val="none" w:sz="0" w:space="0" w:color="auto"/>
        <w:right w:val="none" w:sz="0" w:space="0" w:color="auto"/>
      </w:divBdr>
    </w:div>
    <w:div w:id="1392776988">
      <w:bodyDiv w:val="1"/>
      <w:marLeft w:val="0"/>
      <w:marRight w:val="0"/>
      <w:marTop w:val="0"/>
      <w:marBottom w:val="0"/>
      <w:divBdr>
        <w:top w:val="none" w:sz="0" w:space="0" w:color="auto"/>
        <w:left w:val="none" w:sz="0" w:space="0" w:color="auto"/>
        <w:bottom w:val="none" w:sz="0" w:space="0" w:color="auto"/>
        <w:right w:val="none" w:sz="0" w:space="0" w:color="auto"/>
      </w:divBdr>
    </w:div>
    <w:div w:id="1393501118">
      <w:bodyDiv w:val="1"/>
      <w:marLeft w:val="0"/>
      <w:marRight w:val="0"/>
      <w:marTop w:val="0"/>
      <w:marBottom w:val="0"/>
      <w:divBdr>
        <w:top w:val="none" w:sz="0" w:space="0" w:color="auto"/>
        <w:left w:val="none" w:sz="0" w:space="0" w:color="auto"/>
        <w:bottom w:val="none" w:sz="0" w:space="0" w:color="auto"/>
        <w:right w:val="none" w:sz="0" w:space="0" w:color="auto"/>
      </w:divBdr>
    </w:div>
    <w:div w:id="1404910108">
      <w:bodyDiv w:val="1"/>
      <w:marLeft w:val="0"/>
      <w:marRight w:val="0"/>
      <w:marTop w:val="0"/>
      <w:marBottom w:val="0"/>
      <w:divBdr>
        <w:top w:val="none" w:sz="0" w:space="0" w:color="auto"/>
        <w:left w:val="none" w:sz="0" w:space="0" w:color="auto"/>
        <w:bottom w:val="none" w:sz="0" w:space="0" w:color="auto"/>
        <w:right w:val="none" w:sz="0" w:space="0" w:color="auto"/>
      </w:divBdr>
    </w:div>
    <w:div w:id="1415056974">
      <w:bodyDiv w:val="1"/>
      <w:marLeft w:val="0"/>
      <w:marRight w:val="0"/>
      <w:marTop w:val="0"/>
      <w:marBottom w:val="0"/>
      <w:divBdr>
        <w:top w:val="none" w:sz="0" w:space="0" w:color="auto"/>
        <w:left w:val="none" w:sz="0" w:space="0" w:color="auto"/>
        <w:bottom w:val="none" w:sz="0" w:space="0" w:color="auto"/>
        <w:right w:val="none" w:sz="0" w:space="0" w:color="auto"/>
      </w:divBdr>
    </w:div>
    <w:div w:id="1415854434">
      <w:bodyDiv w:val="1"/>
      <w:marLeft w:val="0"/>
      <w:marRight w:val="0"/>
      <w:marTop w:val="0"/>
      <w:marBottom w:val="0"/>
      <w:divBdr>
        <w:top w:val="none" w:sz="0" w:space="0" w:color="auto"/>
        <w:left w:val="none" w:sz="0" w:space="0" w:color="auto"/>
        <w:bottom w:val="none" w:sz="0" w:space="0" w:color="auto"/>
        <w:right w:val="none" w:sz="0" w:space="0" w:color="auto"/>
      </w:divBdr>
    </w:div>
    <w:div w:id="1448311875">
      <w:bodyDiv w:val="1"/>
      <w:marLeft w:val="0"/>
      <w:marRight w:val="0"/>
      <w:marTop w:val="0"/>
      <w:marBottom w:val="0"/>
      <w:divBdr>
        <w:top w:val="none" w:sz="0" w:space="0" w:color="auto"/>
        <w:left w:val="none" w:sz="0" w:space="0" w:color="auto"/>
        <w:bottom w:val="none" w:sz="0" w:space="0" w:color="auto"/>
        <w:right w:val="none" w:sz="0" w:space="0" w:color="auto"/>
      </w:divBdr>
    </w:div>
    <w:div w:id="1481313153">
      <w:bodyDiv w:val="1"/>
      <w:marLeft w:val="0"/>
      <w:marRight w:val="0"/>
      <w:marTop w:val="0"/>
      <w:marBottom w:val="0"/>
      <w:divBdr>
        <w:top w:val="none" w:sz="0" w:space="0" w:color="auto"/>
        <w:left w:val="none" w:sz="0" w:space="0" w:color="auto"/>
        <w:bottom w:val="none" w:sz="0" w:space="0" w:color="auto"/>
        <w:right w:val="none" w:sz="0" w:space="0" w:color="auto"/>
      </w:divBdr>
    </w:div>
    <w:div w:id="1485970566">
      <w:bodyDiv w:val="1"/>
      <w:marLeft w:val="0"/>
      <w:marRight w:val="0"/>
      <w:marTop w:val="0"/>
      <w:marBottom w:val="0"/>
      <w:divBdr>
        <w:top w:val="none" w:sz="0" w:space="0" w:color="auto"/>
        <w:left w:val="none" w:sz="0" w:space="0" w:color="auto"/>
        <w:bottom w:val="none" w:sz="0" w:space="0" w:color="auto"/>
        <w:right w:val="none" w:sz="0" w:space="0" w:color="auto"/>
      </w:divBdr>
    </w:div>
    <w:div w:id="1488010895">
      <w:bodyDiv w:val="1"/>
      <w:marLeft w:val="0"/>
      <w:marRight w:val="0"/>
      <w:marTop w:val="0"/>
      <w:marBottom w:val="0"/>
      <w:divBdr>
        <w:top w:val="none" w:sz="0" w:space="0" w:color="auto"/>
        <w:left w:val="none" w:sz="0" w:space="0" w:color="auto"/>
        <w:bottom w:val="none" w:sz="0" w:space="0" w:color="auto"/>
        <w:right w:val="none" w:sz="0" w:space="0" w:color="auto"/>
      </w:divBdr>
    </w:div>
    <w:div w:id="1505315109">
      <w:bodyDiv w:val="1"/>
      <w:marLeft w:val="0"/>
      <w:marRight w:val="0"/>
      <w:marTop w:val="0"/>
      <w:marBottom w:val="0"/>
      <w:divBdr>
        <w:top w:val="none" w:sz="0" w:space="0" w:color="auto"/>
        <w:left w:val="none" w:sz="0" w:space="0" w:color="auto"/>
        <w:bottom w:val="none" w:sz="0" w:space="0" w:color="auto"/>
        <w:right w:val="none" w:sz="0" w:space="0" w:color="auto"/>
      </w:divBdr>
    </w:div>
    <w:div w:id="1518108513">
      <w:bodyDiv w:val="1"/>
      <w:marLeft w:val="0"/>
      <w:marRight w:val="0"/>
      <w:marTop w:val="0"/>
      <w:marBottom w:val="0"/>
      <w:divBdr>
        <w:top w:val="none" w:sz="0" w:space="0" w:color="auto"/>
        <w:left w:val="none" w:sz="0" w:space="0" w:color="auto"/>
        <w:bottom w:val="none" w:sz="0" w:space="0" w:color="auto"/>
        <w:right w:val="none" w:sz="0" w:space="0" w:color="auto"/>
      </w:divBdr>
    </w:div>
    <w:div w:id="1540705239">
      <w:bodyDiv w:val="1"/>
      <w:marLeft w:val="0"/>
      <w:marRight w:val="0"/>
      <w:marTop w:val="0"/>
      <w:marBottom w:val="0"/>
      <w:divBdr>
        <w:top w:val="none" w:sz="0" w:space="0" w:color="auto"/>
        <w:left w:val="none" w:sz="0" w:space="0" w:color="auto"/>
        <w:bottom w:val="none" w:sz="0" w:space="0" w:color="auto"/>
        <w:right w:val="none" w:sz="0" w:space="0" w:color="auto"/>
      </w:divBdr>
    </w:div>
    <w:div w:id="1556500831">
      <w:bodyDiv w:val="1"/>
      <w:marLeft w:val="0"/>
      <w:marRight w:val="0"/>
      <w:marTop w:val="0"/>
      <w:marBottom w:val="0"/>
      <w:divBdr>
        <w:top w:val="none" w:sz="0" w:space="0" w:color="auto"/>
        <w:left w:val="none" w:sz="0" w:space="0" w:color="auto"/>
        <w:bottom w:val="none" w:sz="0" w:space="0" w:color="auto"/>
        <w:right w:val="none" w:sz="0" w:space="0" w:color="auto"/>
      </w:divBdr>
    </w:div>
    <w:div w:id="1564951820">
      <w:bodyDiv w:val="1"/>
      <w:marLeft w:val="0"/>
      <w:marRight w:val="0"/>
      <w:marTop w:val="0"/>
      <w:marBottom w:val="0"/>
      <w:divBdr>
        <w:top w:val="none" w:sz="0" w:space="0" w:color="auto"/>
        <w:left w:val="none" w:sz="0" w:space="0" w:color="auto"/>
        <w:bottom w:val="none" w:sz="0" w:space="0" w:color="auto"/>
        <w:right w:val="none" w:sz="0" w:space="0" w:color="auto"/>
      </w:divBdr>
    </w:div>
    <w:div w:id="1592856337">
      <w:bodyDiv w:val="1"/>
      <w:marLeft w:val="0"/>
      <w:marRight w:val="0"/>
      <w:marTop w:val="0"/>
      <w:marBottom w:val="0"/>
      <w:divBdr>
        <w:top w:val="none" w:sz="0" w:space="0" w:color="auto"/>
        <w:left w:val="none" w:sz="0" w:space="0" w:color="auto"/>
        <w:bottom w:val="none" w:sz="0" w:space="0" w:color="auto"/>
        <w:right w:val="none" w:sz="0" w:space="0" w:color="auto"/>
      </w:divBdr>
    </w:div>
    <w:div w:id="1606425269">
      <w:bodyDiv w:val="1"/>
      <w:marLeft w:val="0"/>
      <w:marRight w:val="0"/>
      <w:marTop w:val="0"/>
      <w:marBottom w:val="0"/>
      <w:divBdr>
        <w:top w:val="none" w:sz="0" w:space="0" w:color="auto"/>
        <w:left w:val="none" w:sz="0" w:space="0" w:color="auto"/>
        <w:bottom w:val="none" w:sz="0" w:space="0" w:color="auto"/>
        <w:right w:val="none" w:sz="0" w:space="0" w:color="auto"/>
      </w:divBdr>
    </w:div>
    <w:div w:id="1617523070">
      <w:bodyDiv w:val="1"/>
      <w:marLeft w:val="0"/>
      <w:marRight w:val="0"/>
      <w:marTop w:val="0"/>
      <w:marBottom w:val="0"/>
      <w:divBdr>
        <w:top w:val="none" w:sz="0" w:space="0" w:color="auto"/>
        <w:left w:val="none" w:sz="0" w:space="0" w:color="auto"/>
        <w:bottom w:val="none" w:sz="0" w:space="0" w:color="auto"/>
        <w:right w:val="none" w:sz="0" w:space="0" w:color="auto"/>
      </w:divBdr>
    </w:div>
    <w:div w:id="1646735084">
      <w:bodyDiv w:val="1"/>
      <w:marLeft w:val="0"/>
      <w:marRight w:val="0"/>
      <w:marTop w:val="0"/>
      <w:marBottom w:val="0"/>
      <w:divBdr>
        <w:top w:val="none" w:sz="0" w:space="0" w:color="auto"/>
        <w:left w:val="none" w:sz="0" w:space="0" w:color="auto"/>
        <w:bottom w:val="none" w:sz="0" w:space="0" w:color="auto"/>
        <w:right w:val="none" w:sz="0" w:space="0" w:color="auto"/>
      </w:divBdr>
    </w:div>
    <w:div w:id="1671323682">
      <w:bodyDiv w:val="1"/>
      <w:marLeft w:val="0"/>
      <w:marRight w:val="0"/>
      <w:marTop w:val="0"/>
      <w:marBottom w:val="0"/>
      <w:divBdr>
        <w:top w:val="none" w:sz="0" w:space="0" w:color="auto"/>
        <w:left w:val="none" w:sz="0" w:space="0" w:color="auto"/>
        <w:bottom w:val="none" w:sz="0" w:space="0" w:color="auto"/>
        <w:right w:val="none" w:sz="0" w:space="0" w:color="auto"/>
      </w:divBdr>
      <w:divsChild>
        <w:div w:id="1854176104">
          <w:marLeft w:val="0"/>
          <w:marRight w:val="0"/>
          <w:marTop w:val="0"/>
          <w:marBottom w:val="0"/>
          <w:divBdr>
            <w:top w:val="none" w:sz="0" w:space="0" w:color="auto"/>
            <w:left w:val="none" w:sz="0" w:space="0" w:color="auto"/>
            <w:bottom w:val="none" w:sz="0" w:space="0" w:color="auto"/>
            <w:right w:val="none" w:sz="0" w:space="0" w:color="auto"/>
          </w:divBdr>
          <w:divsChild>
            <w:div w:id="48871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7978">
      <w:bodyDiv w:val="1"/>
      <w:marLeft w:val="0"/>
      <w:marRight w:val="0"/>
      <w:marTop w:val="0"/>
      <w:marBottom w:val="0"/>
      <w:divBdr>
        <w:top w:val="none" w:sz="0" w:space="0" w:color="auto"/>
        <w:left w:val="none" w:sz="0" w:space="0" w:color="auto"/>
        <w:bottom w:val="none" w:sz="0" w:space="0" w:color="auto"/>
        <w:right w:val="none" w:sz="0" w:space="0" w:color="auto"/>
      </w:divBdr>
    </w:div>
    <w:div w:id="1689212320">
      <w:bodyDiv w:val="1"/>
      <w:marLeft w:val="0"/>
      <w:marRight w:val="0"/>
      <w:marTop w:val="0"/>
      <w:marBottom w:val="0"/>
      <w:divBdr>
        <w:top w:val="none" w:sz="0" w:space="0" w:color="auto"/>
        <w:left w:val="none" w:sz="0" w:space="0" w:color="auto"/>
        <w:bottom w:val="none" w:sz="0" w:space="0" w:color="auto"/>
        <w:right w:val="none" w:sz="0" w:space="0" w:color="auto"/>
      </w:divBdr>
    </w:div>
    <w:div w:id="1727335176">
      <w:bodyDiv w:val="1"/>
      <w:marLeft w:val="0"/>
      <w:marRight w:val="0"/>
      <w:marTop w:val="0"/>
      <w:marBottom w:val="0"/>
      <w:divBdr>
        <w:top w:val="none" w:sz="0" w:space="0" w:color="auto"/>
        <w:left w:val="none" w:sz="0" w:space="0" w:color="auto"/>
        <w:bottom w:val="none" w:sz="0" w:space="0" w:color="auto"/>
        <w:right w:val="none" w:sz="0" w:space="0" w:color="auto"/>
      </w:divBdr>
    </w:div>
    <w:div w:id="1727726407">
      <w:bodyDiv w:val="1"/>
      <w:marLeft w:val="0"/>
      <w:marRight w:val="0"/>
      <w:marTop w:val="0"/>
      <w:marBottom w:val="0"/>
      <w:divBdr>
        <w:top w:val="none" w:sz="0" w:space="0" w:color="auto"/>
        <w:left w:val="none" w:sz="0" w:space="0" w:color="auto"/>
        <w:bottom w:val="none" w:sz="0" w:space="0" w:color="auto"/>
        <w:right w:val="none" w:sz="0" w:space="0" w:color="auto"/>
      </w:divBdr>
    </w:div>
    <w:div w:id="1816294302">
      <w:bodyDiv w:val="1"/>
      <w:marLeft w:val="0"/>
      <w:marRight w:val="0"/>
      <w:marTop w:val="0"/>
      <w:marBottom w:val="0"/>
      <w:divBdr>
        <w:top w:val="none" w:sz="0" w:space="0" w:color="auto"/>
        <w:left w:val="none" w:sz="0" w:space="0" w:color="auto"/>
        <w:bottom w:val="none" w:sz="0" w:space="0" w:color="auto"/>
        <w:right w:val="none" w:sz="0" w:space="0" w:color="auto"/>
      </w:divBdr>
    </w:div>
    <w:div w:id="1832484010">
      <w:bodyDiv w:val="1"/>
      <w:marLeft w:val="0"/>
      <w:marRight w:val="0"/>
      <w:marTop w:val="0"/>
      <w:marBottom w:val="0"/>
      <w:divBdr>
        <w:top w:val="none" w:sz="0" w:space="0" w:color="auto"/>
        <w:left w:val="none" w:sz="0" w:space="0" w:color="auto"/>
        <w:bottom w:val="none" w:sz="0" w:space="0" w:color="auto"/>
        <w:right w:val="none" w:sz="0" w:space="0" w:color="auto"/>
      </w:divBdr>
    </w:div>
    <w:div w:id="1844739522">
      <w:bodyDiv w:val="1"/>
      <w:marLeft w:val="0"/>
      <w:marRight w:val="0"/>
      <w:marTop w:val="0"/>
      <w:marBottom w:val="0"/>
      <w:divBdr>
        <w:top w:val="none" w:sz="0" w:space="0" w:color="auto"/>
        <w:left w:val="none" w:sz="0" w:space="0" w:color="auto"/>
        <w:bottom w:val="none" w:sz="0" w:space="0" w:color="auto"/>
        <w:right w:val="none" w:sz="0" w:space="0" w:color="auto"/>
      </w:divBdr>
    </w:div>
    <w:div w:id="1847357461">
      <w:bodyDiv w:val="1"/>
      <w:marLeft w:val="0"/>
      <w:marRight w:val="0"/>
      <w:marTop w:val="0"/>
      <w:marBottom w:val="0"/>
      <w:divBdr>
        <w:top w:val="none" w:sz="0" w:space="0" w:color="auto"/>
        <w:left w:val="none" w:sz="0" w:space="0" w:color="auto"/>
        <w:bottom w:val="none" w:sz="0" w:space="0" w:color="auto"/>
        <w:right w:val="none" w:sz="0" w:space="0" w:color="auto"/>
      </w:divBdr>
    </w:div>
    <w:div w:id="1853180773">
      <w:bodyDiv w:val="1"/>
      <w:marLeft w:val="0"/>
      <w:marRight w:val="0"/>
      <w:marTop w:val="0"/>
      <w:marBottom w:val="0"/>
      <w:divBdr>
        <w:top w:val="none" w:sz="0" w:space="0" w:color="auto"/>
        <w:left w:val="none" w:sz="0" w:space="0" w:color="auto"/>
        <w:bottom w:val="none" w:sz="0" w:space="0" w:color="auto"/>
        <w:right w:val="none" w:sz="0" w:space="0" w:color="auto"/>
      </w:divBdr>
    </w:div>
    <w:div w:id="1867450198">
      <w:bodyDiv w:val="1"/>
      <w:marLeft w:val="0"/>
      <w:marRight w:val="0"/>
      <w:marTop w:val="0"/>
      <w:marBottom w:val="0"/>
      <w:divBdr>
        <w:top w:val="none" w:sz="0" w:space="0" w:color="auto"/>
        <w:left w:val="none" w:sz="0" w:space="0" w:color="auto"/>
        <w:bottom w:val="none" w:sz="0" w:space="0" w:color="auto"/>
        <w:right w:val="none" w:sz="0" w:space="0" w:color="auto"/>
      </w:divBdr>
    </w:div>
    <w:div w:id="1870214931">
      <w:bodyDiv w:val="1"/>
      <w:marLeft w:val="0"/>
      <w:marRight w:val="0"/>
      <w:marTop w:val="0"/>
      <w:marBottom w:val="0"/>
      <w:divBdr>
        <w:top w:val="none" w:sz="0" w:space="0" w:color="auto"/>
        <w:left w:val="none" w:sz="0" w:space="0" w:color="auto"/>
        <w:bottom w:val="none" w:sz="0" w:space="0" w:color="auto"/>
        <w:right w:val="none" w:sz="0" w:space="0" w:color="auto"/>
      </w:divBdr>
    </w:div>
    <w:div w:id="1871063143">
      <w:bodyDiv w:val="1"/>
      <w:marLeft w:val="0"/>
      <w:marRight w:val="0"/>
      <w:marTop w:val="0"/>
      <w:marBottom w:val="0"/>
      <w:divBdr>
        <w:top w:val="none" w:sz="0" w:space="0" w:color="auto"/>
        <w:left w:val="none" w:sz="0" w:space="0" w:color="auto"/>
        <w:bottom w:val="none" w:sz="0" w:space="0" w:color="auto"/>
        <w:right w:val="none" w:sz="0" w:space="0" w:color="auto"/>
      </w:divBdr>
    </w:div>
    <w:div w:id="1880361164">
      <w:bodyDiv w:val="1"/>
      <w:marLeft w:val="0"/>
      <w:marRight w:val="0"/>
      <w:marTop w:val="0"/>
      <w:marBottom w:val="0"/>
      <w:divBdr>
        <w:top w:val="none" w:sz="0" w:space="0" w:color="auto"/>
        <w:left w:val="none" w:sz="0" w:space="0" w:color="auto"/>
        <w:bottom w:val="none" w:sz="0" w:space="0" w:color="auto"/>
        <w:right w:val="none" w:sz="0" w:space="0" w:color="auto"/>
      </w:divBdr>
    </w:div>
    <w:div w:id="1904439322">
      <w:bodyDiv w:val="1"/>
      <w:marLeft w:val="0"/>
      <w:marRight w:val="0"/>
      <w:marTop w:val="0"/>
      <w:marBottom w:val="0"/>
      <w:divBdr>
        <w:top w:val="none" w:sz="0" w:space="0" w:color="auto"/>
        <w:left w:val="none" w:sz="0" w:space="0" w:color="auto"/>
        <w:bottom w:val="none" w:sz="0" w:space="0" w:color="auto"/>
        <w:right w:val="none" w:sz="0" w:space="0" w:color="auto"/>
      </w:divBdr>
    </w:div>
    <w:div w:id="1914269867">
      <w:bodyDiv w:val="1"/>
      <w:marLeft w:val="0"/>
      <w:marRight w:val="0"/>
      <w:marTop w:val="0"/>
      <w:marBottom w:val="0"/>
      <w:divBdr>
        <w:top w:val="none" w:sz="0" w:space="0" w:color="auto"/>
        <w:left w:val="none" w:sz="0" w:space="0" w:color="auto"/>
        <w:bottom w:val="none" w:sz="0" w:space="0" w:color="auto"/>
        <w:right w:val="none" w:sz="0" w:space="0" w:color="auto"/>
      </w:divBdr>
    </w:div>
    <w:div w:id="1926105295">
      <w:bodyDiv w:val="1"/>
      <w:marLeft w:val="0"/>
      <w:marRight w:val="0"/>
      <w:marTop w:val="0"/>
      <w:marBottom w:val="0"/>
      <w:divBdr>
        <w:top w:val="none" w:sz="0" w:space="0" w:color="auto"/>
        <w:left w:val="none" w:sz="0" w:space="0" w:color="auto"/>
        <w:bottom w:val="none" w:sz="0" w:space="0" w:color="auto"/>
        <w:right w:val="none" w:sz="0" w:space="0" w:color="auto"/>
      </w:divBdr>
    </w:div>
    <w:div w:id="1950352032">
      <w:bodyDiv w:val="1"/>
      <w:marLeft w:val="0"/>
      <w:marRight w:val="0"/>
      <w:marTop w:val="0"/>
      <w:marBottom w:val="0"/>
      <w:divBdr>
        <w:top w:val="none" w:sz="0" w:space="0" w:color="auto"/>
        <w:left w:val="none" w:sz="0" w:space="0" w:color="auto"/>
        <w:bottom w:val="none" w:sz="0" w:space="0" w:color="auto"/>
        <w:right w:val="none" w:sz="0" w:space="0" w:color="auto"/>
      </w:divBdr>
    </w:div>
    <w:div w:id="1978997330">
      <w:bodyDiv w:val="1"/>
      <w:marLeft w:val="0"/>
      <w:marRight w:val="0"/>
      <w:marTop w:val="0"/>
      <w:marBottom w:val="0"/>
      <w:divBdr>
        <w:top w:val="none" w:sz="0" w:space="0" w:color="auto"/>
        <w:left w:val="none" w:sz="0" w:space="0" w:color="auto"/>
        <w:bottom w:val="none" w:sz="0" w:space="0" w:color="auto"/>
        <w:right w:val="none" w:sz="0" w:space="0" w:color="auto"/>
      </w:divBdr>
    </w:div>
    <w:div w:id="1986010983">
      <w:bodyDiv w:val="1"/>
      <w:marLeft w:val="0"/>
      <w:marRight w:val="0"/>
      <w:marTop w:val="0"/>
      <w:marBottom w:val="0"/>
      <w:divBdr>
        <w:top w:val="none" w:sz="0" w:space="0" w:color="auto"/>
        <w:left w:val="none" w:sz="0" w:space="0" w:color="auto"/>
        <w:bottom w:val="none" w:sz="0" w:space="0" w:color="auto"/>
        <w:right w:val="none" w:sz="0" w:space="0" w:color="auto"/>
      </w:divBdr>
    </w:div>
    <w:div w:id="2002346873">
      <w:bodyDiv w:val="1"/>
      <w:marLeft w:val="0"/>
      <w:marRight w:val="0"/>
      <w:marTop w:val="0"/>
      <w:marBottom w:val="0"/>
      <w:divBdr>
        <w:top w:val="none" w:sz="0" w:space="0" w:color="auto"/>
        <w:left w:val="none" w:sz="0" w:space="0" w:color="auto"/>
        <w:bottom w:val="none" w:sz="0" w:space="0" w:color="auto"/>
        <w:right w:val="none" w:sz="0" w:space="0" w:color="auto"/>
      </w:divBdr>
    </w:div>
    <w:div w:id="2031028374">
      <w:bodyDiv w:val="1"/>
      <w:marLeft w:val="0"/>
      <w:marRight w:val="0"/>
      <w:marTop w:val="0"/>
      <w:marBottom w:val="0"/>
      <w:divBdr>
        <w:top w:val="none" w:sz="0" w:space="0" w:color="auto"/>
        <w:left w:val="none" w:sz="0" w:space="0" w:color="auto"/>
        <w:bottom w:val="none" w:sz="0" w:space="0" w:color="auto"/>
        <w:right w:val="none" w:sz="0" w:space="0" w:color="auto"/>
      </w:divBdr>
    </w:div>
    <w:div w:id="2052804098">
      <w:bodyDiv w:val="1"/>
      <w:marLeft w:val="0"/>
      <w:marRight w:val="0"/>
      <w:marTop w:val="0"/>
      <w:marBottom w:val="0"/>
      <w:divBdr>
        <w:top w:val="none" w:sz="0" w:space="0" w:color="auto"/>
        <w:left w:val="none" w:sz="0" w:space="0" w:color="auto"/>
        <w:bottom w:val="none" w:sz="0" w:space="0" w:color="auto"/>
        <w:right w:val="none" w:sz="0" w:space="0" w:color="auto"/>
      </w:divBdr>
    </w:div>
    <w:div w:id="2057655422">
      <w:bodyDiv w:val="1"/>
      <w:marLeft w:val="0"/>
      <w:marRight w:val="0"/>
      <w:marTop w:val="0"/>
      <w:marBottom w:val="0"/>
      <w:divBdr>
        <w:top w:val="none" w:sz="0" w:space="0" w:color="auto"/>
        <w:left w:val="none" w:sz="0" w:space="0" w:color="auto"/>
        <w:bottom w:val="none" w:sz="0" w:space="0" w:color="auto"/>
        <w:right w:val="none" w:sz="0" w:space="0" w:color="auto"/>
      </w:divBdr>
    </w:div>
    <w:div w:id="2083142314">
      <w:bodyDiv w:val="1"/>
      <w:marLeft w:val="0"/>
      <w:marRight w:val="0"/>
      <w:marTop w:val="0"/>
      <w:marBottom w:val="0"/>
      <w:divBdr>
        <w:top w:val="none" w:sz="0" w:space="0" w:color="auto"/>
        <w:left w:val="none" w:sz="0" w:space="0" w:color="auto"/>
        <w:bottom w:val="none" w:sz="0" w:space="0" w:color="auto"/>
        <w:right w:val="none" w:sz="0" w:space="0" w:color="auto"/>
      </w:divBdr>
    </w:div>
    <w:div w:id="2129733283">
      <w:bodyDiv w:val="1"/>
      <w:marLeft w:val="0"/>
      <w:marRight w:val="0"/>
      <w:marTop w:val="0"/>
      <w:marBottom w:val="0"/>
      <w:divBdr>
        <w:top w:val="none" w:sz="0" w:space="0" w:color="auto"/>
        <w:left w:val="none" w:sz="0" w:space="0" w:color="auto"/>
        <w:bottom w:val="none" w:sz="0" w:space="0" w:color="auto"/>
        <w:right w:val="none" w:sz="0" w:space="0" w:color="auto"/>
      </w:divBdr>
    </w:div>
    <w:div w:id="2133328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6%95%B0%E6%8D%AE%E7%B1%BB%E5%9E%8B" TargetMode="External"/><Relationship Id="rId21" Type="http://schemas.openxmlformats.org/officeDocument/2006/relationships/hyperlink" Target="https://cn.vuejs.org/v2/guide/single-file-components.html" TargetMode="External"/><Relationship Id="rId42" Type="http://schemas.openxmlformats.org/officeDocument/2006/relationships/image" Target="media/image7.png"/><Relationship Id="rId47" Type="http://schemas.openxmlformats.org/officeDocument/2006/relationships/image" Target="media/image12.png"/><Relationship Id="rId63" Type="http://schemas.openxmlformats.org/officeDocument/2006/relationships/image" Target="media/image23.png"/><Relationship Id="rId68" Type="http://schemas.openxmlformats.org/officeDocument/2006/relationships/image" Target="media/image26.png"/><Relationship Id="rId84" Type="http://schemas.openxmlformats.org/officeDocument/2006/relationships/image" Target="media/image42.jpeg"/><Relationship Id="rId89" Type="http://schemas.openxmlformats.org/officeDocument/2006/relationships/image" Target="media/image47.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yperlink" Target="http://www.javanx.cn/tag/vue/" TargetMode="External"/><Relationship Id="rId37" Type="http://schemas.openxmlformats.org/officeDocument/2006/relationships/image" Target="media/image3.png"/><Relationship Id="rId53" Type="http://schemas.openxmlformats.org/officeDocument/2006/relationships/image" Target="media/image18.png"/><Relationship Id="rId58" Type="http://schemas.openxmlformats.org/officeDocument/2006/relationships/image" Target="../Documents/Tencent%20Files/3132935841/Image/Group2/CU/P3/CUP3%7dI%603)~JDG(YW%5b8I5K%7bG.png" TargetMode="Externa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90" Type="http://schemas.openxmlformats.org/officeDocument/2006/relationships/image" Target="media/image48.png"/><Relationship Id="rId22" Type="http://schemas.openxmlformats.org/officeDocument/2006/relationships/hyperlink" Target="https://github.com/vuejs/awesome-vue" TargetMode="External"/><Relationship Id="rId27" Type="http://schemas.openxmlformats.org/officeDocument/2006/relationships/hyperlink" Target="https://baike.baidu.com/item/JavaScript/321142" TargetMode="External"/><Relationship Id="rId43" Type="http://schemas.openxmlformats.org/officeDocument/2006/relationships/image" Target="media/image8.png"/><Relationship Id="rId48" Type="http://schemas.openxmlformats.org/officeDocument/2006/relationships/image" Target="media/image13.png"/><Relationship Id="rId64" Type="http://schemas.openxmlformats.org/officeDocument/2006/relationships/image" Target="../Documents/Tencent%20Files/3132935841/Image/Group2/QZ/%25P/QZ%25PMR91F(RN%5bVMYUH7TIU7.png" TargetMode="External"/><Relationship Id="rId69" Type="http://schemas.openxmlformats.org/officeDocument/2006/relationships/image" Target="media/image27.png"/><Relationship Id="rId8" Type="http://schemas.openxmlformats.org/officeDocument/2006/relationships/image" Target="media/image1.GIF"/><Relationship Id="rId51" Type="http://schemas.openxmlformats.org/officeDocument/2006/relationships/image" Target="media/image16.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baike.baidu.com/item/%E9%93%BE%E8%A1%A8" TargetMode="External"/><Relationship Id="rId33" Type="http://schemas.openxmlformats.org/officeDocument/2006/relationships/header" Target="header7.xml"/><Relationship Id="rId38" Type="http://schemas.openxmlformats.org/officeDocument/2006/relationships/image" Target="../Documents/Tencent%20Files/3132935841/Image/C2C/_WD282D7DN%5d9MY7%7d%60F_%5dR%5d2.png" TargetMode="External"/><Relationship Id="rId46" Type="http://schemas.openxmlformats.org/officeDocument/2006/relationships/image" Target="media/image11.png"/><Relationship Id="rId59" Type="http://schemas.openxmlformats.org/officeDocument/2006/relationships/image" Target="media/image21.png"/><Relationship Id="rId67" Type="http://schemas.openxmlformats.org/officeDocument/2006/relationships/image" Target="media/image25.png"/><Relationship Id="rId20" Type="http://schemas.openxmlformats.org/officeDocument/2006/relationships/header" Target="header6.xml"/><Relationship Id="rId41" Type="http://schemas.openxmlformats.org/officeDocument/2006/relationships/image" Target="media/image6.png"/><Relationship Id="rId54" Type="http://schemas.openxmlformats.org/officeDocument/2006/relationships/image" Target="../Documents/Tencent%20Files/3132935841/Image/Group2/%5dZ/AY/%5dZAY1%7bJ~EA9U$1CJ_DTL$HQ.png" TargetMode="External"/><Relationship Id="rId62" Type="http://schemas.openxmlformats.org/officeDocument/2006/relationships/image" Target="../Documents/Tencent%20Files/3132935841/Image/Group2/%7dX/4_/%7dX4_2U%7bVZPR1AAJA58Y7C0I.png"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baike.baidu.com/item/%E6%95%B0%E6%8D%AE%E7%BB%91%E5%AE%9A/2884939" TargetMode="External"/><Relationship Id="rId28" Type="http://schemas.openxmlformats.org/officeDocument/2006/relationships/hyperlink" Target="https://baike.baidu.com/item/%E6%95%B0%E6%8D%AE%E5%8F%AF%E8%A7%86%E5%8C%96/1252367" TargetMode="External"/><Relationship Id="rId36" Type="http://schemas.openxmlformats.org/officeDocument/2006/relationships/image" Target="../Documents/Tencent%20Files/3132935841/Image/C2C/%5b4(M%5b6~92@~AG9%60C$)_JA%5bT.png" TargetMode="Externa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header" Target="header2.xml"/><Relationship Id="rId31" Type="http://schemas.openxmlformats.org/officeDocument/2006/relationships/hyperlink" Target="http://www.javanx.cn/tag/%e7%8a%b6%e6%80%81%e7%ae%a1%e7%90%86/" TargetMode="Externa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image" Target="../Documents/Tencent%20Files/3132935841/Image/Group2/UA/P%25/UAP%25%5dPRS9%259AS6RGE%25Y%7bO_J.png" TargetMode="External"/><Relationship Id="rId65" Type="http://schemas.openxmlformats.org/officeDocument/2006/relationships/image" Target="media/image24.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checkonline.paperyy.com/api/write/true" TargetMode="External"/><Relationship Id="rId39" Type="http://schemas.openxmlformats.org/officeDocument/2006/relationships/image" Target="media/image4.png"/><Relationship Id="rId34" Type="http://schemas.openxmlformats.org/officeDocument/2006/relationships/footer" Target="footer5.xml"/><Relationship Id="rId50" Type="http://schemas.openxmlformats.org/officeDocument/2006/relationships/image" Target="media/image15.jpeg"/><Relationship Id="rId55" Type="http://schemas.openxmlformats.org/officeDocument/2006/relationships/image" Target="media/image19.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github.com/baomidou/mybatis-plus" TargetMode="External"/><Relationship Id="rId24" Type="http://schemas.openxmlformats.org/officeDocument/2006/relationships/hyperlink" Target="https://baike.baidu.com/item/%E5%AD%98%E5%82%A8%E7%B3%BB%E7%BB%9F" TargetMode="External"/><Relationship Id="rId40" Type="http://schemas.openxmlformats.org/officeDocument/2006/relationships/image" Target="media/image5.png"/><Relationship Id="rId45" Type="http://schemas.openxmlformats.org/officeDocument/2006/relationships/image" Target="media/image10.png"/><Relationship Id="rId66" Type="http://schemas.openxmlformats.org/officeDocument/2006/relationships/image" Target="../Documents/Tencent%20Files/3132935841/Image/Group2/MF/%607/MF%607VGB5SUY%7b18ZBBPPVYR4.png" TargetMode="External"/><Relationship Id="rId87" Type="http://schemas.openxmlformats.org/officeDocument/2006/relationships/image" Target="media/image45.png"/><Relationship Id="rId61" Type="http://schemas.openxmlformats.org/officeDocument/2006/relationships/image" Target="media/image22.png"/><Relationship Id="rId82" Type="http://schemas.openxmlformats.org/officeDocument/2006/relationships/image" Target="media/image40.png"/><Relationship Id="rId19" Type="http://schemas.openxmlformats.org/officeDocument/2006/relationships/hyperlink" Target="http://checkonline.paperyy.com/api/write/true" TargetMode="External"/><Relationship Id="rId14" Type="http://schemas.openxmlformats.org/officeDocument/2006/relationships/footer" Target="footer3.xml"/><Relationship Id="rId30" Type="http://schemas.openxmlformats.org/officeDocument/2006/relationships/hyperlink" Target="https://www.mybatis.org/mybatis-3/" TargetMode="External"/><Relationship Id="rId35" Type="http://schemas.openxmlformats.org/officeDocument/2006/relationships/image" Target="media/image2.png"/><Relationship Id="rId56" Type="http://schemas.openxmlformats.org/officeDocument/2006/relationships/image" Target="../Documents/Tencent%20Files/3132935841/Image/Group2/CD/U0/CDU0A42NE_AE9AF(XC98%5d(J.png" TargetMode="External"/><Relationship Id="rId77"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0227\Documents\&#33258;&#23450;&#20041;%20Office%20&#27169;&#26495;\JSJ&#23398;&#20301;&#35770;&#2599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54EC4-6208-4980-8B89-331B319F2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JSJ学位论文.dotx</Template>
  <TotalTime>1856</TotalTime>
  <Pages>58</Pages>
  <Words>7257</Words>
  <Characters>41365</Characters>
  <Application>Microsoft Office Word</Application>
  <DocSecurity>0</DocSecurity>
  <Lines>344</Lines>
  <Paragraphs>97</Paragraphs>
  <ScaleCrop>false</ScaleCrop>
  <Company/>
  <LinksUpToDate>false</LinksUpToDate>
  <CharactersWithSpaces>48525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学士学位论文写作指南与模板</dc:title>
  <dc:subject/>
  <dc:creator>田崇尚;张磊</dc:creator>
  <cp:keywords/>
  <dc:description/>
  <cp:lastModifiedBy>建鹏 娄</cp:lastModifiedBy>
  <cp:revision>79</cp:revision>
  <cp:lastPrinted>2021-06-16T02:53:00Z</cp:lastPrinted>
  <dcterms:created xsi:type="dcterms:W3CDTF">2022-05-10T09:32:00Z</dcterms:created>
  <dcterms:modified xsi:type="dcterms:W3CDTF">2022-06-09T05:08:00Z</dcterms:modified>
</cp:coreProperties>
</file>